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word/glossary/document.xml" ContentType="application/vnd.openxmlformats-officedocument.wordprocessingml.document.glossary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body>
    <w:p w:rsidRPr="00256FAD" w:rsidR="00983CFC" w:rsidP="00A026A3" w:rsidRDefault="00983CFC" w14:paraId="75DDFC2E" w14:textId="77777777">
      <w:pPr>
        <w:rPr>
          <w:rFonts w:cs="Calibri"/>
          <w:lang w:val="ro-RO"/>
        </w:rPr>
      </w:pPr>
      <w:r w:rsidRPr="00C94B53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69B6ACD5" wp14:editId="5047B428">
                <wp:simplePos x="0" y="0"/>
                <wp:positionH relativeFrom="margin">
                  <wp:posOffset>1402080</wp:posOffset>
                </wp:positionH>
                <wp:positionV relativeFrom="page">
                  <wp:posOffset>1790700</wp:posOffset>
                </wp:positionV>
                <wp:extent cx="2971800" cy="1654175"/>
                <wp:effectExtent l="0" t="0" r="0" b="0"/>
                <wp:wrapTight wrapText="bothSides">
                  <wp:wrapPolygon edited="0">
                    <wp:start x="277" y="746"/>
                    <wp:lineTo x="277" y="20895"/>
                    <wp:lineTo x="21185" y="20895"/>
                    <wp:lineTo x="21185" y="746"/>
                    <wp:lineTo x="277" y="746"/>
                  </wp:wrapPolygon>
                </wp:wrapTight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654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83CFC" w:rsidP="00983CFC" w:rsidRDefault="00983CFC" w14:paraId="38A1F2EC" w14:textId="1A5EF093">
                            <w:pPr>
                              <w:pStyle w:val="DeckblattUntertitel"/>
                              <w:rPr>
                                <w:b/>
                                <w:color w:val="841439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841439"/>
                                <w:sz w:val="48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color w:val="841439"/>
                                <w:sz w:val="48"/>
                              </w:rPr>
                              <w:instrText xml:space="preserve"> TITLE   \* MERGEFORMAT </w:instrText>
                            </w:r>
                            <w:r>
                              <w:rPr>
                                <w:b/>
                                <w:color w:val="841439"/>
                                <w:sz w:val="48"/>
                              </w:rPr>
                              <w:fldChar w:fldCharType="separate"/>
                            </w:r>
                            <w:r w:rsidR="00FC4D00">
                              <w:rPr>
                                <w:b/>
                                <w:color w:val="841439"/>
                                <w:sz w:val="48"/>
                              </w:rPr>
                              <w:t>Donation</w:t>
                            </w:r>
                            <w:r>
                              <w:rPr>
                                <w:b/>
                                <w:color w:val="841439"/>
                                <w:sz w:val="48"/>
                              </w:rPr>
                              <w:t xml:space="preserve"> Manager</w:t>
                            </w:r>
                            <w:r>
                              <w:rPr>
                                <w:b/>
                                <w:color w:val="841439"/>
                                <w:sz w:val="48"/>
                              </w:rPr>
                              <w:fldChar w:fldCharType="end"/>
                            </w:r>
                          </w:p>
                          <w:p w:rsidR="00983CFC" w:rsidP="00983CFC" w:rsidRDefault="000832BB" w14:paraId="37F11057" w14:textId="77777777">
                            <w:pPr>
                              <w:pStyle w:val="DeckblattUntertitel"/>
                            </w:pPr>
                            <w:r>
                              <w:fldChar w:fldCharType="begin"/>
                            </w:r>
                            <w:r>
                              <w:instrText>SUBJECT   \* MERGEFORMAT</w:instrText>
                            </w:r>
                            <w:r>
                              <w:fldChar w:fldCharType="separate"/>
                            </w:r>
                            <w:proofErr w:type="spellStart"/>
                            <w:r w:rsidR="00983CFC">
                              <w:t>Specification</w:t>
                            </w:r>
                            <w:proofErr w:type="spellEnd"/>
                            <w:r>
                              <w:fldChar w:fldCharType="end"/>
                            </w:r>
                          </w:p>
                          <w:p w:rsidR="00983CFC" w:rsidP="00983CFC" w:rsidRDefault="00983CFC" w14:paraId="360CB3D2" w14:textId="77777777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998A10F">
              <v:shapetype id="_x0000_t202" coordsize="21600,21600" o:spt="202" path="m,l,21600r21600,l21600,xe" w14:anchorId="69B6ACD5">
                <v:stroke joinstyle="miter"/>
                <v:path gradientshapeok="t" o:connecttype="rect"/>
              </v:shapetype>
              <v:shape id="Text Box 13" style="position:absolute;margin-left:110.4pt;margin-top:141pt;width:234pt;height:130.2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spid="_x0000_s1026" filled="f" stroked="f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">
                <v:textbox inset=",7.2pt,,7.2pt">
                  <w:txbxContent>
                    <w:p w:rsidR="00983CFC" w:rsidP="00983CFC" w:rsidRDefault="00983CFC" w14:paraId="6178A7F0" w14:textId="1A5EF093">
                      <w:pPr>
                        <w:pStyle w:val="DeckblattUntertitel"/>
                        <w:rPr>
                          <w:b/>
                          <w:color w:val="841439"/>
                          <w:sz w:val="48"/>
                        </w:rPr>
                      </w:pPr>
                      <w:r>
                        <w:rPr>
                          <w:b/>
                          <w:color w:val="841439"/>
                          <w:sz w:val="48"/>
                        </w:rPr>
                        <w:fldChar w:fldCharType="begin"/>
                      </w:r>
                      <w:r>
                        <w:rPr>
                          <w:b/>
                          <w:color w:val="841439"/>
                          <w:sz w:val="48"/>
                        </w:rPr>
                        <w:instrText xml:space="preserve"> TITLE   \* MERGEFORMAT </w:instrText>
                      </w:r>
                      <w:r>
                        <w:rPr>
                          <w:b/>
                          <w:color w:val="841439"/>
                          <w:sz w:val="48"/>
                        </w:rPr>
                        <w:fldChar w:fldCharType="separate"/>
                      </w:r>
                      <w:r w:rsidR="00FC4D00">
                        <w:rPr>
                          <w:b/>
                          <w:color w:val="841439"/>
                          <w:sz w:val="48"/>
                        </w:rPr>
                        <w:t>Donation</w:t>
                      </w:r>
                      <w:r>
                        <w:rPr>
                          <w:b/>
                          <w:color w:val="841439"/>
                          <w:sz w:val="48"/>
                        </w:rPr>
                        <w:t xml:space="preserve"> Manager</w:t>
                      </w:r>
                      <w:r>
                        <w:rPr>
                          <w:b/>
                          <w:color w:val="841439"/>
                          <w:sz w:val="48"/>
                        </w:rPr>
                        <w:fldChar w:fldCharType="end"/>
                      </w:r>
                    </w:p>
                    <w:p w:rsidR="00983CFC" w:rsidP="00983CFC" w:rsidRDefault="000832BB" w14:paraId="776BBBE0" w14:textId="77777777">
                      <w:pPr>
                        <w:pStyle w:val="DeckblattUntertitel"/>
                      </w:pPr>
                      <w:r>
                        <w:fldChar w:fldCharType="begin"/>
                      </w:r>
                      <w:r>
                        <w:instrText>SUBJECT   \* MERGEFORMAT</w:instrText>
                      </w:r>
                      <w:r>
                        <w:fldChar w:fldCharType="separate"/>
                      </w:r>
                      <w:proofErr w:type="spellStart"/>
                      <w:r w:rsidR="00983CFC">
                        <w:t>Specification</w:t>
                      </w:r>
                      <w:proofErr w:type="spellEnd"/>
                      <w:r>
                        <w:fldChar w:fldCharType="end"/>
                      </w:r>
                    </w:p>
                    <w:p w:rsidR="00983CFC" w:rsidP="00983CFC" w:rsidRDefault="00983CFC" w14:paraId="672A6659" w14:textId="77777777"/>
                  </w:txbxContent>
                </v:textbox>
                <w10:wrap type="tight" anchorx="margin" anchory="page"/>
                <w10:anchorlock/>
              </v:shape>
            </w:pict>
          </mc:Fallback>
        </mc:AlternateContent>
      </w:r>
    </w:p>
    <w:sdt>
      <w:sdtPr>
        <w:rPr>
          <w:rFonts w:cs="Calibri"/>
          <w:lang w:val="ro-RO"/>
        </w:rPr>
        <w:id w:val="-367604990"/>
        <w:docPartObj>
          <w:docPartGallery w:val="Cover Pages"/>
          <w:docPartUnique/>
        </w:docPartObj>
      </w:sdtPr>
      <w:sdtEndPr>
        <w:rPr>
          <w:rFonts w:ascii="Calibri Light" w:hAnsi="Calibri Light" w:cs="Calibri Light"/>
          <w:color w:val="000000"/>
          <w:sz w:val="56"/>
          <w:szCs w:val="56"/>
          <w:lang w:eastAsia="en-US"/>
        </w:rPr>
      </w:sdtEndPr>
      <w:sdtContent>
        <w:p w:rsidRPr="00256FAD" w:rsidR="00983CFC" w:rsidP="00A026A3" w:rsidRDefault="00983CFC" w14:paraId="46950ECB" w14:textId="2ED9D570">
          <w:pPr>
            <w:rPr>
              <w:rFonts w:cs="Calibri"/>
              <w:lang w:val="ro-RO"/>
            </w:rPr>
          </w:pPr>
        </w:p>
        <w:p w:rsidRPr="00256FAD" w:rsidR="00983CFC" w:rsidP="000832BB" w:rsidRDefault="00983CFC" w14:paraId="5F656C5E" w14:textId="0F53115E">
          <w:pPr>
            <w:rPr>
              <w:lang w:val="ro-RO"/>
            </w:rPr>
          </w:pPr>
          <w:r w:rsidRPr="00256FAD">
            <w:rPr>
              <w:noProof/>
              <w:lang w:val="ro-RO"/>
            </w:rPr>
            <w:drawing>
              <wp:anchor distT="0" distB="0" distL="114300" distR="114300" simplePos="0" relativeHeight="251658241" behindDoc="1" locked="1" layoutInCell="1" allowOverlap="1" wp14:anchorId="4A1D62F3" wp14:editId="6469E0D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34800" cy="10659600"/>
                <wp:effectExtent l="0" t="0" r="9525" b="889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rafik 2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800" cy="1065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Pr="00256FAD" w:rsidR="00983CFC" w:rsidRDefault="00983CFC" w14:paraId="6089CDF7" w14:textId="39C4ACA6">
          <w:pPr>
            <w:spacing w:before="0" w:after="0"/>
            <w:rPr>
              <w:rFonts w:ascii="Calibri Light" w:hAnsi="Calibri Light" w:cs="Calibri Light"/>
              <w:color w:val="000000"/>
              <w:sz w:val="56"/>
              <w:szCs w:val="56"/>
              <w:lang w:val="ro-RO" w:eastAsia="en-US"/>
            </w:rPr>
          </w:pPr>
          <w:r w:rsidRPr="00256FAD">
            <w:rPr>
              <w:rFonts w:ascii="Calibri Light" w:hAnsi="Calibri Light" w:cs="Calibri Light"/>
              <w:bCs/>
              <w:color w:val="000000"/>
              <w:sz w:val="56"/>
              <w:szCs w:val="56"/>
              <w:lang w:val="ro-RO" w:eastAsia="en-US"/>
            </w:rPr>
            <w:br w:type="page"/>
          </w:r>
        </w:p>
      </w:sdtContent>
    </w:sdt>
    <w:p w:rsidRPr="00C94B53" w:rsidR="007D6126" w:rsidP="007D6126" w:rsidRDefault="007D6126" w14:paraId="3A953B34" w14:textId="16D8181C">
      <w:pPr>
        <w:pStyle w:val="BodyText2"/>
        <w:spacing w:line="240" w:lineRule="auto"/>
        <w:rPr>
          <w:sz w:val="72"/>
          <w:szCs w:val="72"/>
          <w:lang w:val="ro-RO"/>
        </w:rPr>
      </w:pPr>
      <w:r w:rsidRPr="00C94B53">
        <w:rPr>
          <w:sz w:val="72"/>
          <w:szCs w:val="72"/>
          <w:lang w:val="ro-RO"/>
        </w:rPr>
        <w:fldChar w:fldCharType="begin"/>
      </w:r>
      <w:r w:rsidRPr="00C94B53">
        <w:rPr>
          <w:sz w:val="72"/>
          <w:szCs w:val="72"/>
          <w:lang w:val="ro-RO"/>
        </w:rPr>
        <w:instrText xml:space="preserve"> TITLE  \* MERGEFORMAT </w:instrText>
      </w:r>
      <w:r w:rsidRPr="00C94B53">
        <w:rPr>
          <w:sz w:val="72"/>
          <w:szCs w:val="72"/>
          <w:lang w:val="ro-RO"/>
        </w:rPr>
        <w:fldChar w:fldCharType="separate"/>
      </w:r>
      <w:proofErr w:type="spellStart"/>
      <w:r w:rsidR="00907492">
        <w:rPr>
          <w:sz w:val="72"/>
          <w:szCs w:val="72"/>
          <w:lang w:val="ro-RO"/>
        </w:rPr>
        <w:t>Donation</w:t>
      </w:r>
      <w:proofErr w:type="spellEnd"/>
      <w:r w:rsidRPr="00C94B53" w:rsidR="005A460D">
        <w:rPr>
          <w:sz w:val="72"/>
          <w:szCs w:val="72"/>
          <w:lang w:val="ro-RO"/>
        </w:rPr>
        <w:t xml:space="preserve"> Manager</w:t>
      </w:r>
      <w:r w:rsidRPr="00C94B53">
        <w:rPr>
          <w:sz w:val="72"/>
          <w:szCs w:val="72"/>
          <w:lang w:val="ro-RO"/>
        </w:rPr>
        <w:fldChar w:fldCharType="end"/>
      </w:r>
    </w:p>
    <w:p w:rsidRPr="00C94B53" w:rsidR="007D6126" w:rsidP="007D6126" w:rsidRDefault="007D6126" w14:paraId="3A953B35" w14:textId="45B53213">
      <w:pPr>
        <w:pStyle w:val="BodyText3"/>
        <w:rPr>
          <w:sz w:val="48"/>
          <w:szCs w:val="48"/>
          <w:lang w:val="ro-RO"/>
        </w:rPr>
      </w:pPr>
      <w:r w:rsidRPr="00C94B53">
        <w:rPr>
          <w:sz w:val="48"/>
          <w:szCs w:val="48"/>
          <w:lang w:val="ro-RO"/>
        </w:rPr>
        <w:fldChar w:fldCharType="begin"/>
      </w:r>
      <w:r w:rsidRPr="00C94B53">
        <w:rPr>
          <w:sz w:val="48"/>
          <w:szCs w:val="48"/>
          <w:lang w:val="ro-RO"/>
        </w:rPr>
        <w:instrText xml:space="preserve"> SUBJECT  \* MERGEFORMAT </w:instrText>
      </w:r>
      <w:r w:rsidRPr="00C94B53">
        <w:rPr>
          <w:sz w:val="48"/>
          <w:szCs w:val="48"/>
          <w:lang w:val="ro-RO"/>
        </w:rPr>
        <w:fldChar w:fldCharType="separate"/>
      </w:r>
      <w:proofErr w:type="spellStart"/>
      <w:r w:rsidRPr="00C94B53" w:rsidR="005A460D">
        <w:rPr>
          <w:sz w:val="48"/>
          <w:szCs w:val="48"/>
          <w:lang w:val="ro-RO"/>
        </w:rPr>
        <w:t>Specification</w:t>
      </w:r>
      <w:proofErr w:type="spellEnd"/>
      <w:r w:rsidRPr="00C94B53">
        <w:rPr>
          <w:sz w:val="48"/>
          <w:szCs w:val="48"/>
          <w:lang w:val="ro-RO"/>
        </w:rPr>
        <w:fldChar w:fldCharType="end"/>
      </w:r>
    </w:p>
    <w:p w:rsidRPr="00C94B53" w:rsidR="007D6126" w:rsidP="007D6126" w:rsidRDefault="007D6126" w14:paraId="3A953B36" w14:textId="77777777">
      <w:pPr>
        <w:rPr>
          <w:lang w:val="ro-RO"/>
        </w:rPr>
      </w:pPr>
    </w:p>
    <w:p w:rsidRPr="00C94B53" w:rsidR="007D6126" w:rsidP="007D6126" w:rsidRDefault="007D6126" w14:paraId="3A953B37" w14:textId="77777777">
      <w:pPr>
        <w:rPr>
          <w:lang w:val="ro-RO"/>
        </w:rPr>
      </w:pPr>
    </w:p>
    <w:p w:rsidRPr="00C94B53" w:rsidR="007D6126" w:rsidP="007D6126" w:rsidRDefault="007D6126" w14:paraId="3A953B38" w14:textId="77777777">
      <w:pPr>
        <w:ind w:left="1701" w:hanging="1701"/>
        <w:rPr>
          <w:lang w:val="ro-RO"/>
        </w:rPr>
      </w:pPr>
      <w:proofErr w:type="spellStart"/>
      <w:r w:rsidRPr="00C94B53">
        <w:rPr>
          <w:lang w:val="ro-RO"/>
        </w:rPr>
        <w:t>Version</w:t>
      </w:r>
      <w:proofErr w:type="spellEnd"/>
      <w:r w:rsidRPr="00C94B53">
        <w:rPr>
          <w:lang w:val="ro-RO"/>
        </w:rPr>
        <w:t xml:space="preserve"> </w:t>
      </w:r>
      <w:r w:rsidRPr="00C94B53">
        <w:rPr>
          <w:lang w:val="ro-RO"/>
        </w:rPr>
        <w:tab/>
      </w:r>
      <w:bookmarkStart w:name="version" w:id="0"/>
      <w:r w:rsidRPr="00C94B53" w:rsidR="00E4714A">
        <w:rPr>
          <w:lang w:val="ro-RO"/>
        </w:rPr>
        <w:t>1</w:t>
      </w:r>
      <w:r w:rsidRPr="00C94B53" w:rsidR="00B30CB5">
        <w:rPr>
          <w:lang w:val="ro-RO"/>
        </w:rPr>
        <w:t>.</w:t>
      </w:r>
      <w:r w:rsidRPr="00C94B53" w:rsidR="00E4714A">
        <w:rPr>
          <w:lang w:val="ro-RO"/>
        </w:rPr>
        <w:t>0</w:t>
      </w:r>
      <w:bookmarkEnd w:id="0"/>
    </w:p>
    <w:p w:rsidRPr="00C94B53" w:rsidR="007D6126" w:rsidP="007D6126" w:rsidRDefault="007D6126" w14:paraId="3A953B39" w14:textId="2A0B5243">
      <w:pPr>
        <w:tabs>
          <w:tab w:val="left" w:pos="1701"/>
        </w:tabs>
        <w:rPr>
          <w:lang w:val="ro-RO"/>
        </w:rPr>
      </w:pPr>
      <w:r w:rsidRPr="00C94B53">
        <w:rPr>
          <w:lang w:val="ro-RO"/>
        </w:rPr>
        <w:t xml:space="preserve">Stand: </w:t>
      </w:r>
      <w:r w:rsidRPr="00C94B53">
        <w:rPr>
          <w:lang w:val="ro-RO"/>
        </w:rPr>
        <w:tab/>
      </w:r>
      <w:r w:rsidRPr="00C94B53" w:rsidR="00A96B31">
        <w:rPr>
          <w:lang w:val="ro-RO"/>
        </w:rPr>
        <w:fldChar w:fldCharType="begin"/>
      </w:r>
      <w:r w:rsidRPr="00C94B53" w:rsidR="00A96B31">
        <w:rPr>
          <w:lang w:val="ro-RO"/>
        </w:rPr>
        <w:instrText>SAVEDATE  \* MERGEFORMAT</w:instrText>
      </w:r>
      <w:r w:rsidRPr="00C94B53" w:rsidR="00A96B31">
        <w:rPr>
          <w:lang w:val="ro-RO"/>
        </w:rPr>
        <w:fldChar w:fldCharType="separate"/>
      </w:r>
      <w:r w:rsidR="0024035A">
        <w:rPr>
          <w:noProof/>
          <w:lang w:val="ro-RO"/>
        </w:rPr>
        <w:t>20.07.2023 13:40:00</w:t>
      </w:r>
      <w:r w:rsidRPr="00C94B53" w:rsidR="00A96B31">
        <w:rPr>
          <w:noProof/>
          <w:lang w:val="ro-RO"/>
        </w:rPr>
        <w:fldChar w:fldCharType="end"/>
      </w:r>
    </w:p>
    <w:p w:rsidRPr="00C94B53" w:rsidR="007D6126" w:rsidP="007D6126" w:rsidRDefault="007D6126" w14:paraId="3A953B3A" w14:textId="15F559FD">
      <w:pPr>
        <w:tabs>
          <w:tab w:val="left" w:pos="1701"/>
        </w:tabs>
        <w:rPr>
          <w:lang w:val="ro-RO"/>
        </w:rPr>
      </w:pPr>
      <w:r w:rsidRPr="00C94B53">
        <w:rPr>
          <w:lang w:val="ro-RO"/>
        </w:rPr>
        <w:t>Autor:</w:t>
      </w:r>
      <w:r w:rsidRPr="00C94B53">
        <w:rPr>
          <w:lang w:val="ro-RO"/>
        </w:rPr>
        <w:tab/>
      </w:r>
      <w:r w:rsidRPr="00C94B53">
        <w:rPr>
          <w:lang w:val="ro-RO"/>
        </w:rPr>
        <w:fldChar w:fldCharType="begin"/>
      </w:r>
      <w:r w:rsidRPr="00C94B53">
        <w:rPr>
          <w:lang w:val="ro-RO"/>
        </w:rPr>
        <w:instrText>AUTHOR  \* MERGEFORMAT</w:instrText>
      </w:r>
      <w:r w:rsidRPr="00C94B53">
        <w:rPr>
          <w:lang w:val="ro-RO"/>
        </w:rPr>
        <w:fldChar w:fldCharType="separate"/>
      </w:r>
      <w:r w:rsidRPr="00C94B53" w:rsidR="005A460D">
        <w:rPr>
          <w:noProof/>
          <w:lang w:val="ro-RO"/>
        </w:rPr>
        <w:t>Catalin Rusu</w:t>
      </w:r>
      <w:r w:rsidRPr="00C94B53">
        <w:rPr>
          <w:noProof/>
          <w:lang w:val="ro-RO"/>
        </w:rPr>
        <w:fldChar w:fldCharType="end"/>
      </w:r>
    </w:p>
    <w:p w:rsidRPr="00C94B53" w:rsidR="007D6126" w:rsidP="007D6126" w:rsidRDefault="007D6126" w14:paraId="3A953B3B" w14:textId="7139258E">
      <w:pPr>
        <w:tabs>
          <w:tab w:val="left" w:pos="1701"/>
        </w:tabs>
        <w:rPr>
          <w:lang w:val="ro-RO"/>
        </w:rPr>
      </w:pPr>
      <w:proofErr w:type="spellStart"/>
      <w:r w:rsidRPr="00C94B53">
        <w:rPr>
          <w:lang w:val="ro-RO"/>
        </w:rPr>
        <w:t>Ablage</w:t>
      </w:r>
      <w:proofErr w:type="spellEnd"/>
      <w:r w:rsidRPr="00C94B53">
        <w:rPr>
          <w:lang w:val="ro-RO"/>
        </w:rPr>
        <w:t>:</w:t>
      </w:r>
      <w:r w:rsidRPr="00C94B53">
        <w:rPr>
          <w:lang w:val="ro-RO"/>
        </w:rPr>
        <w:tab/>
      </w:r>
      <w:r w:rsidRPr="00C94B53">
        <w:rPr>
          <w:lang w:val="ro-RO"/>
        </w:rPr>
        <w:fldChar w:fldCharType="begin"/>
      </w:r>
      <w:r w:rsidRPr="00C94B53">
        <w:rPr>
          <w:lang w:val="ro-RO"/>
        </w:rPr>
        <w:instrText>FILENAME  \* MERGEFORMAT</w:instrText>
      </w:r>
      <w:r w:rsidRPr="00C94B53">
        <w:rPr>
          <w:lang w:val="ro-RO"/>
        </w:rPr>
        <w:fldChar w:fldCharType="separate"/>
      </w:r>
      <w:r w:rsidR="00865F18">
        <w:rPr>
          <w:noProof/>
          <w:lang w:val="ro-RO"/>
        </w:rPr>
        <w:t>Donation</w:t>
      </w:r>
      <w:r w:rsidRPr="00C94B53" w:rsidR="005A460D">
        <w:rPr>
          <w:noProof/>
          <w:lang w:val="ro-RO"/>
        </w:rPr>
        <w:t>Manager_Spec.docx</w:t>
      </w:r>
      <w:r w:rsidRPr="00C94B53">
        <w:rPr>
          <w:noProof/>
          <w:lang w:val="ro-RO"/>
        </w:rPr>
        <w:fldChar w:fldCharType="end"/>
      </w:r>
    </w:p>
    <w:p w:rsidRPr="00C94B53" w:rsidR="007D6126" w:rsidP="007D6126" w:rsidRDefault="007D6126" w14:paraId="3A953B3C" w14:textId="6BF2EA42">
      <w:pPr>
        <w:tabs>
          <w:tab w:val="left" w:pos="1701"/>
        </w:tabs>
        <w:rPr>
          <w:lang w:val="ro-RO"/>
        </w:rPr>
      </w:pPr>
      <w:proofErr w:type="spellStart"/>
      <w:r w:rsidRPr="00C94B53">
        <w:rPr>
          <w:lang w:val="ro-RO"/>
        </w:rPr>
        <w:t>Umfang</w:t>
      </w:r>
      <w:proofErr w:type="spellEnd"/>
      <w:r w:rsidRPr="00C94B53">
        <w:rPr>
          <w:lang w:val="ro-RO"/>
        </w:rPr>
        <w:t>:</w:t>
      </w:r>
      <w:r w:rsidRPr="00C94B53">
        <w:rPr>
          <w:lang w:val="ro-RO"/>
        </w:rPr>
        <w:tab/>
      </w:r>
      <w:r w:rsidRPr="00C94B53" w:rsidR="00A96B31">
        <w:rPr>
          <w:lang w:val="ro-RO"/>
        </w:rPr>
        <w:fldChar w:fldCharType="begin"/>
      </w:r>
      <w:r w:rsidRPr="00C94B53" w:rsidR="00A96B31">
        <w:rPr>
          <w:lang w:val="ro-RO"/>
        </w:rPr>
        <w:instrText>NUMPAGES  \* MERGEFORMAT</w:instrText>
      </w:r>
      <w:r w:rsidRPr="00C94B53" w:rsidR="00A96B31">
        <w:rPr>
          <w:lang w:val="ro-RO"/>
        </w:rPr>
        <w:fldChar w:fldCharType="separate"/>
      </w:r>
      <w:r w:rsidR="005335A7">
        <w:rPr>
          <w:noProof/>
          <w:lang w:val="ro-RO"/>
        </w:rPr>
        <w:t>19</w:t>
      </w:r>
      <w:r w:rsidRPr="00C94B53" w:rsidR="00A96B31">
        <w:rPr>
          <w:noProof/>
          <w:lang w:val="ro-RO"/>
        </w:rPr>
        <w:fldChar w:fldCharType="end"/>
      </w:r>
    </w:p>
    <w:p w:rsidRPr="00C94B53" w:rsidR="007D6126" w:rsidP="007D6126" w:rsidRDefault="007D6126" w14:paraId="3A953B3D" w14:textId="77777777">
      <w:pPr>
        <w:rPr>
          <w:lang w:val="ro-RO"/>
        </w:rPr>
      </w:pPr>
    </w:p>
    <w:p w:rsidRPr="00C94B53" w:rsidR="007D6126" w:rsidP="007D6126" w:rsidRDefault="007D6126" w14:paraId="3A953B3E" w14:textId="77777777">
      <w:pPr>
        <w:rPr>
          <w:sz w:val="32"/>
          <w:lang w:val="ro-RO"/>
        </w:rPr>
      </w:pPr>
      <w:proofErr w:type="spellStart"/>
      <w:r w:rsidRPr="00C94B53">
        <w:rPr>
          <w:sz w:val="32"/>
          <w:lang w:val="ro-RO"/>
        </w:rPr>
        <w:t>Versionshistorie</w:t>
      </w:r>
      <w:proofErr w:type="spellEnd"/>
    </w:p>
    <w:tbl>
      <w:tblPr>
        <w:tblW w:w="9208" w:type="dxa"/>
        <w:tblBorders>
          <w:top w:val="single" w:color="404040" w:sz="4" w:space="0"/>
          <w:left w:val="single" w:color="404040" w:sz="4" w:space="0"/>
          <w:bottom w:val="single" w:color="404040" w:sz="4" w:space="0"/>
          <w:right w:val="single" w:color="404040" w:sz="4" w:space="0"/>
          <w:insideH w:val="single" w:color="404040" w:sz="4" w:space="0"/>
          <w:insideV w:val="single" w:color="404040" w:sz="4" w:space="0"/>
        </w:tblBorders>
        <w:tblLayout w:type="fixed"/>
        <w:tblLook w:val="0020" w:firstRow="1" w:lastRow="0" w:firstColumn="0" w:lastColumn="0" w:noHBand="0" w:noVBand="0"/>
      </w:tblPr>
      <w:tblGrid>
        <w:gridCol w:w="1061"/>
        <w:gridCol w:w="1661"/>
        <w:gridCol w:w="4886"/>
        <w:gridCol w:w="1600"/>
      </w:tblGrid>
      <w:tr w:rsidRPr="00C94B53" w:rsidR="007D6126" w:rsidTr="000F30B2" w14:paraId="3A953B43" w14:textId="77777777">
        <w:tc>
          <w:tcPr>
            <w:tcW w:w="1061" w:type="dxa"/>
            <w:tcBorders>
              <w:bottom w:val="single" w:color="841439" w:sz="24" w:space="0"/>
            </w:tcBorders>
            <w:shd w:val="clear" w:color="auto" w:fill="CCCCCC"/>
          </w:tcPr>
          <w:p w:rsidRPr="00C94B53" w:rsidR="007D6126" w:rsidP="00E660F2" w:rsidRDefault="007D6126" w14:paraId="3A953B3F" w14:textId="77777777">
            <w:pPr>
              <w:rPr>
                <w:b/>
                <w:lang w:val="ro-RO"/>
              </w:rPr>
            </w:pPr>
            <w:proofErr w:type="spellStart"/>
            <w:r w:rsidRPr="00C94B53">
              <w:rPr>
                <w:b/>
                <w:lang w:val="ro-RO"/>
              </w:rPr>
              <w:t>Version</w:t>
            </w:r>
            <w:proofErr w:type="spellEnd"/>
          </w:p>
        </w:tc>
        <w:tc>
          <w:tcPr>
            <w:tcW w:w="1661" w:type="dxa"/>
            <w:tcBorders>
              <w:bottom w:val="single" w:color="841439" w:sz="24" w:space="0"/>
            </w:tcBorders>
            <w:shd w:val="clear" w:color="auto" w:fill="CCCCCC"/>
          </w:tcPr>
          <w:p w:rsidRPr="00C94B53" w:rsidR="007D6126" w:rsidP="00E660F2" w:rsidRDefault="007D6126" w14:paraId="3A953B40" w14:textId="77777777">
            <w:pPr>
              <w:rPr>
                <w:b/>
                <w:lang w:val="ro-RO"/>
              </w:rPr>
            </w:pPr>
            <w:proofErr w:type="spellStart"/>
            <w:r w:rsidRPr="00C94B53">
              <w:rPr>
                <w:b/>
                <w:lang w:val="ro-RO"/>
              </w:rPr>
              <w:t>Beschreibung</w:t>
            </w:r>
            <w:proofErr w:type="spellEnd"/>
          </w:p>
        </w:tc>
        <w:tc>
          <w:tcPr>
            <w:tcW w:w="4886" w:type="dxa"/>
            <w:tcBorders>
              <w:bottom w:val="single" w:color="841439" w:sz="24" w:space="0"/>
            </w:tcBorders>
            <w:shd w:val="clear" w:color="auto" w:fill="CCCCCC"/>
          </w:tcPr>
          <w:p w:rsidRPr="00C94B53" w:rsidR="007D6126" w:rsidP="00E660F2" w:rsidRDefault="007D6126" w14:paraId="3A953B41" w14:textId="77777777">
            <w:pPr>
              <w:rPr>
                <w:b/>
                <w:lang w:val="ro-RO"/>
              </w:rPr>
            </w:pPr>
            <w:r w:rsidRPr="00C94B53">
              <w:rPr>
                <w:b/>
                <w:lang w:val="ro-RO"/>
              </w:rPr>
              <w:t>Autor</w:t>
            </w:r>
          </w:p>
        </w:tc>
        <w:tc>
          <w:tcPr>
            <w:tcW w:w="1600" w:type="dxa"/>
            <w:tcBorders>
              <w:bottom w:val="single" w:color="841439" w:sz="24" w:space="0"/>
            </w:tcBorders>
            <w:shd w:val="clear" w:color="auto" w:fill="CCCCCC"/>
          </w:tcPr>
          <w:p w:rsidRPr="00C94B53" w:rsidR="007D6126" w:rsidP="00E660F2" w:rsidRDefault="007D6126" w14:paraId="3A953B42" w14:textId="77777777">
            <w:pPr>
              <w:rPr>
                <w:b/>
                <w:lang w:val="ro-RO"/>
              </w:rPr>
            </w:pPr>
            <w:proofErr w:type="spellStart"/>
            <w:r w:rsidRPr="00C94B53">
              <w:rPr>
                <w:b/>
                <w:lang w:val="ro-RO"/>
              </w:rPr>
              <w:t>Datum</w:t>
            </w:r>
            <w:proofErr w:type="spellEnd"/>
          </w:p>
        </w:tc>
      </w:tr>
      <w:tr w:rsidRPr="00C94B53" w:rsidR="007D6126" w:rsidTr="000F30B2" w14:paraId="3A953B48" w14:textId="77777777">
        <w:tc>
          <w:tcPr>
            <w:tcW w:w="1061" w:type="dxa"/>
          </w:tcPr>
          <w:p w:rsidRPr="00C94B53" w:rsidR="007D6126" w:rsidP="00E660F2" w:rsidRDefault="00B30CB5" w14:paraId="3A953B44" w14:textId="77777777">
            <w:pPr>
              <w:rPr>
                <w:sz w:val="18"/>
                <w:lang w:val="ro-RO"/>
              </w:rPr>
            </w:pPr>
            <w:r w:rsidRPr="00C94B53">
              <w:rPr>
                <w:sz w:val="18"/>
                <w:lang w:val="ro-RO"/>
              </w:rPr>
              <w:t>0.9</w:t>
            </w:r>
          </w:p>
        </w:tc>
        <w:tc>
          <w:tcPr>
            <w:tcW w:w="1661" w:type="dxa"/>
          </w:tcPr>
          <w:p w:rsidRPr="00C94B53" w:rsidR="007D6126" w:rsidP="00E660F2" w:rsidRDefault="00B30CB5" w14:paraId="3A953B45" w14:textId="77777777">
            <w:pPr>
              <w:rPr>
                <w:sz w:val="18"/>
                <w:lang w:val="ro-RO"/>
              </w:rPr>
            </w:pPr>
            <w:proofErr w:type="spellStart"/>
            <w:r w:rsidRPr="00C94B53">
              <w:rPr>
                <w:sz w:val="18"/>
                <w:lang w:val="ro-RO"/>
              </w:rPr>
              <w:t>Erstanlage</w:t>
            </w:r>
            <w:proofErr w:type="spellEnd"/>
          </w:p>
        </w:tc>
        <w:tc>
          <w:tcPr>
            <w:tcW w:w="4886" w:type="dxa"/>
          </w:tcPr>
          <w:p w:rsidR="00C8046E" w:rsidP="00E660F2" w:rsidRDefault="00D05FF5" w14:paraId="72F0C566" w14:textId="0F9B5EC3">
            <w:pPr>
              <w:rPr>
                <w:sz w:val="18"/>
                <w:lang w:val="ro-RO"/>
              </w:rPr>
            </w:pPr>
            <w:r>
              <w:rPr>
                <w:sz w:val="18"/>
                <w:lang w:val="ro-RO"/>
              </w:rPr>
              <w:t xml:space="preserve">Jozsef </w:t>
            </w:r>
            <w:proofErr w:type="spellStart"/>
            <w:r>
              <w:rPr>
                <w:sz w:val="18"/>
                <w:lang w:val="ro-RO"/>
              </w:rPr>
              <w:t>Kind</w:t>
            </w:r>
            <w:proofErr w:type="spellEnd"/>
          </w:p>
          <w:p w:rsidR="00C8046E" w:rsidP="00E660F2" w:rsidRDefault="00C8046E" w14:paraId="5CE177E6" w14:textId="75CA74D3">
            <w:pPr>
              <w:rPr>
                <w:sz w:val="18"/>
                <w:lang w:val="ro-RO"/>
              </w:rPr>
            </w:pPr>
            <w:r>
              <w:rPr>
                <w:sz w:val="18"/>
                <w:lang w:val="ro-RO"/>
              </w:rPr>
              <w:t>Mihaela Ionescu</w:t>
            </w:r>
          </w:p>
          <w:p w:rsidRPr="00C94B53" w:rsidR="007D6126" w:rsidP="00E660F2" w:rsidRDefault="00B30CB5" w14:paraId="3A953B46" w14:textId="28613F8D">
            <w:pPr>
              <w:rPr>
                <w:sz w:val="18"/>
                <w:lang w:val="ro-RO"/>
              </w:rPr>
            </w:pPr>
            <w:r w:rsidRPr="00C94B53">
              <w:rPr>
                <w:sz w:val="18"/>
                <w:lang w:val="ro-RO"/>
              </w:rPr>
              <w:t xml:space="preserve">Dr. </w:t>
            </w:r>
            <w:proofErr w:type="spellStart"/>
            <w:r w:rsidRPr="00C94B53" w:rsidR="005A460D">
              <w:rPr>
                <w:sz w:val="18"/>
                <w:lang w:val="ro-RO"/>
              </w:rPr>
              <w:t>Catalin</w:t>
            </w:r>
            <w:proofErr w:type="spellEnd"/>
            <w:r w:rsidRPr="00C94B53" w:rsidR="005A460D">
              <w:rPr>
                <w:sz w:val="18"/>
                <w:lang w:val="ro-RO"/>
              </w:rPr>
              <w:t xml:space="preserve"> Rusu</w:t>
            </w:r>
          </w:p>
        </w:tc>
        <w:tc>
          <w:tcPr>
            <w:tcW w:w="1600" w:type="dxa"/>
          </w:tcPr>
          <w:p w:rsidRPr="00C94B53" w:rsidR="007D6126" w:rsidP="00327A5F" w:rsidRDefault="005A460D" w14:paraId="3A953B47" w14:textId="3F29B95A">
            <w:pPr>
              <w:rPr>
                <w:sz w:val="18"/>
                <w:lang w:val="ro-RO"/>
              </w:rPr>
            </w:pPr>
            <w:r w:rsidRPr="00C94B53">
              <w:rPr>
                <w:sz w:val="18"/>
                <w:lang w:val="ro-RO"/>
              </w:rPr>
              <w:t>16</w:t>
            </w:r>
            <w:r w:rsidRPr="00C94B53" w:rsidR="00327A5F">
              <w:rPr>
                <w:sz w:val="18"/>
                <w:lang w:val="ro-RO"/>
              </w:rPr>
              <w:t>.0</w:t>
            </w:r>
            <w:r w:rsidRPr="00C94B53">
              <w:rPr>
                <w:sz w:val="18"/>
                <w:lang w:val="ro-RO"/>
              </w:rPr>
              <w:t>5</w:t>
            </w:r>
            <w:r w:rsidRPr="00C94B53" w:rsidR="00B30CB5">
              <w:rPr>
                <w:sz w:val="18"/>
                <w:lang w:val="ro-RO"/>
              </w:rPr>
              <w:t>.20</w:t>
            </w:r>
            <w:r w:rsidRPr="00C94B53">
              <w:rPr>
                <w:sz w:val="18"/>
                <w:lang w:val="ro-RO"/>
              </w:rPr>
              <w:t>23</w:t>
            </w:r>
          </w:p>
        </w:tc>
      </w:tr>
      <w:tr w:rsidRPr="00C94B53" w:rsidR="007D6126" w:rsidTr="000F30B2" w14:paraId="3A953B4D" w14:textId="77777777">
        <w:tc>
          <w:tcPr>
            <w:tcW w:w="1061" w:type="dxa"/>
          </w:tcPr>
          <w:p w:rsidRPr="00C94B53" w:rsidR="007D6126" w:rsidP="00E660F2" w:rsidRDefault="007D6126" w14:paraId="3A953B49" w14:textId="77777777">
            <w:pPr>
              <w:rPr>
                <w:sz w:val="18"/>
                <w:lang w:val="ro-RO"/>
              </w:rPr>
            </w:pPr>
          </w:p>
        </w:tc>
        <w:tc>
          <w:tcPr>
            <w:tcW w:w="1661" w:type="dxa"/>
          </w:tcPr>
          <w:p w:rsidRPr="00C94B53" w:rsidR="007D6126" w:rsidP="00E660F2" w:rsidRDefault="007D6126" w14:paraId="3A953B4A" w14:textId="77777777">
            <w:pPr>
              <w:rPr>
                <w:sz w:val="18"/>
                <w:lang w:val="ro-RO"/>
              </w:rPr>
            </w:pPr>
          </w:p>
        </w:tc>
        <w:tc>
          <w:tcPr>
            <w:tcW w:w="4886" w:type="dxa"/>
          </w:tcPr>
          <w:p w:rsidRPr="00C94B53" w:rsidR="007D6126" w:rsidP="00E660F2" w:rsidRDefault="007D6126" w14:paraId="3A953B4B" w14:textId="77777777">
            <w:pPr>
              <w:rPr>
                <w:sz w:val="18"/>
                <w:lang w:val="ro-RO"/>
              </w:rPr>
            </w:pPr>
          </w:p>
        </w:tc>
        <w:tc>
          <w:tcPr>
            <w:tcW w:w="1600" w:type="dxa"/>
          </w:tcPr>
          <w:p w:rsidRPr="00C94B53" w:rsidR="007D6126" w:rsidP="00E660F2" w:rsidRDefault="007D6126" w14:paraId="3A953B4C" w14:textId="77777777">
            <w:pPr>
              <w:rPr>
                <w:sz w:val="18"/>
                <w:lang w:val="ro-RO"/>
              </w:rPr>
            </w:pPr>
          </w:p>
        </w:tc>
      </w:tr>
    </w:tbl>
    <w:p w:rsidRPr="00C94B53" w:rsidR="007D6126" w:rsidP="007D6126" w:rsidRDefault="007D6126" w14:paraId="3A953B4E" w14:textId="77777777">
      <w:pPr>
        <w:pStyle w:val="Caption"/>
        <w:rPr>
          <w:lang w:val="ro-RO"/>
        </w:rPr>
      </w:pPr>
    </w:p>
    <w:p w:rsidRPr="00C94B53" w:rsidR="007D6126" w:rsidP="007D6126" w:rsidRDefault="007D6126" w14:paraId="3A953B4F" w14:textId="77777777">
      <w:pPr>
        <w:rPr>
          <w:sz w:val="32"/>
          <w:lang w:val="ro-RO"/>
        </w:rPr>
      </w:pPr>
      <w:r w:rsidRPr="00C94B53">
        <w:rPr>
          <w:sz w:val="32"/>
          <w:lang w:val="ro-RO"/>
        </w:rPr>
        <w:t>Review</w:t>
      </w:r>
    </w:p>
    <w:tbl>
      <w:tblPr>
        <w:tblW w:w="9208" w:type="dxa"/>
        <w:tblBorders>
          <w:top w:val="single" w:color="404040" w:sz="4" w:space="0"/>
          <w:left w:val="single" w:color="404040" w:sz="4" w:space="0"/>
          <w:bottom w:val="single" w:color="404040" w:sz="4" w:space="0"/>
          <w:right w:val="single" w:color="404040" w:sz="4" w:space="0"/>
          <w:insideH w:val="single" w:color="404040" w:sz="4" w:space="0"/>
          <w:insideV w:val="single" w:color="404040" w:sz="4" w:space="0"/>
        </w:tblBorders>
        <w:tblLayout w:type="fixed"/>
        <w:tblLook w:val="0020" w:firstRow="1" w:lastRow="0" w:firstColumn="0" w:lastColumn="0" w:noHBand="0" w:noVBand="0"/>
      </w:tblPr>
      <w:tblGrid>
        <w:gridCol w:w="1069"/>
        <w:gridCol w:w="1362"/>
        <w:gridCol w:w="2956"/>
        <w:gridCol w:w="3821"/>
      </w:tblGrid>
      <w:tr w:rsidRPr="00C94B53" w:rsidR="007D6126" w:rsidTr="000F30B2" w14:paraId="3A953B54" w14:textId="77777777">
        <w:tc>
          <w:tcPr>
            <w:tcW w:w="1069" w:type="dxa"/>
            <w:tcBorders>
              <w:bottom w:val="single" w:color="841439" w:sz="24" w:space="0"/>
            </w:tcBorders>
            <w:shd w:val="clear" w:color="auto" w:fill="CCCCCC"/>
          </w:tcPr>
          <w:p w:rsidRPr="00C94B53" w:rsidR="007D6126" w:rsidP="00E660F2" w:rsidRDefault="007D6126" w14:paraId="3A953B50" w14:textId="77777777">
            <w:pPr>
              <w:rPr>
                <w:b/>
                <w:lang w:val="ro-RO"/>
              </w:rPr>
            </w:pPr>
            <w:proofErr w:type="spellStart"/>
            <w:r w:rsidRPr="00C94B53">
              <w:rPr>
                <w:b/>
                <w:lang w:val="ro-RO"/>
              </w:rPr>
              <w:t>Version</w:t>
            </w:r>
            <w:proofErr w:type="spellEnd"/>
          </w:p>
        </w:tc>
        <w:tc>
          <w:tcPr>
            <w:tcW w:w="1362" w:type="dxa"/>
            <w:tcBorders>
              <w:bottom w:val="single" w:color="841439" w:sz="24" w:space="0"/>
            </w:tcBorders>
            <w:shd w:val="clear" w:color="auto" w:fill="CCCCCC"/>
          </w:tcPr>
          <w:p w:rsidRPr="00C94B53" w:rsidR="007D6126" w:rsidP="00E660F2" w:rsidRDefault="007D6126" w14:paraId="3A953B51" w14:textId="77777777">
            <w:pPr>
              <w:rPr>
                <w:b/>
                <w:lang w:val="ro-RO"/>
              </w:rPr>
            </w:pPr>
            <w:proofErr w:type="spellStart"/>
            <w:r w:rsidRPr="00C94B53">
              <w:rPr>
                <w:b/>
                <w:lang w:val="ro-RO"/>
              </w:rPr>
              <w:t>Datum</w:t>
            </w:r>
            <w:proofErr w:type="spellEnd"/>
          </w:p>
        </w:tc>
        <w:tc>
          <w:tcPr>
            <w:tcW w:w="2956" w:type="dxa"/>
            <w:tcBorders>
              <w:bottom w:val="single" w:color="841439" w:sz="24" w:space="0"/>
            </w:tcBorders>
            <w:shd w:val="clear" w:color="auto" w:fill="CCCCCC"/>
          </w:tcPr>
          <w:p w:rsidRPr="00C94B53" w:rsidR="007D6126" w:rsidP="00E660F2" w:rsidRDefault="007D6126" w14:paraId="3A953B52" w14:textId="77777777">
            <w:pPr>
              <w:rPr>
                <w:b/>
                <w:lang w:val="ro-RO"/>
              </w:rPr>
            </w:pPr>
            <w:proofErr w:type="spellStart"/>
            <w:r w:rsidRPr="00C94B53">
              <w:rPr>
                <w:b/>
                <w:lang w:val="ro-RO"/>
              </w:rPr>
              <w:t>Art</w:t>
            </w:r>
            <w:proofErr w:type="spellEnd"/>
            <w:r w:rsidRPr="00C94B53">
              <w:rPr>
                <w:b/>
                <w:lang w:val="ro-RO"/>
              </w:rPr>
              <w:t xml:space="preserve"> des </w:t>
            </w:r>
            <w:proofErr w:type="spellStart"/>
            <w:r w:rsidRPr="00C94B53">
              <w:rPr>
                <w:b/>
                <w:lang w:val="ro-RO"/>
              </w:rPr>
              <w:t>Reviews</w:t>
            </w:r>
            <w:proofErr w:type="spellEnd"/>
          </w:p>
        </w:tc>
        <w:tc>
          <w:tcPr>
            <w:tcW w:w="3821" w:type="dxa"/>
            <w:tcBorders>
              <w:bottom w:val="single" w:color="841439" w:sz="24" w:space="0"/>
            </w:tcBorders>
            <w:shd w:val="clear" w:color="auto" w:fill="CCCCCC"/>
          </w:tcPr>
          <w:p w:rsidRPr="00C94B53" w:rsidR="007D6126" w:rsidP="00E660F2" w:rsidRDefault="007D6126" w14:paraId="3A953B53" w14:textId="77777777">
            <w:pPr>
              <w:rPr>
                <w:b/>
                <w:lang w:val="ro-RO"/>
              </w:rPr>
            </w:pPr>
            <w:proofErr w:type="spellStart"/>
            <w:r w:rsidRPr="00C94B53">
              <w:rPr>
                <w:b/>
                <w:lang w:val="ro-RO"/>
              </w:rPr>
              <w:t>Teilnehmer</w:t>
            </w:r>
            <w:proofErr w:type="spellEnd"/>
          </w:p>
        </w:tc>
      </w:tr>
      <w:tr w:rsidRPr="00C94B53" w:rsidR="007D6126" w:rsidTr="000F30B2" w14:paraId="3A953B59" w14:textId="77777777">
        <w:tc>
          <w:tcPr>
            <w:tcW w:w="1069" w:type="dxa"/>
          </w:tcPr>
          <w:p w:rsidRPr="00C94B53" w:rsidR="007D6126" w:rsidP="00E660F2" w:rsidRDefault="007D6126" w14:paraId="3A953B55" w14:textId="77777777">
            <w:pPr>
              <w:rPr>
                <w:sz w:val="18"/>
                <w:lang w:val="ro-RO"/>
              </w:rPr>
            </w:pPr>
          </w:p>
        </w:tc>
        <w:tc>
          <w:tcPr>
            <w:tcW w:w="1362" w:type="dxa"/>
          </w:tcPr>
          <w:p w:rsidRPr="00C94B53" w:rsidR="007D6126" w:rsidP="00AF74D2" w:rsidRDefault="007D6126" w14:paraId="3A953B56" w14:textId="77777777">
            <w:pPr>
              <w:rPr>
                <w:sz w:val="18"/>
                <w:lang w:val="ro-RO"/>
              </w:rPr>
            </w:pPr>
          </w:p>
        </w:tc>
        <w:tc>
          <w:tcPr>
            <w:tcW w:w="2956" w:type="dxa"/>
          </w:tcPr>
          <w:p w:rsidRPr="00C94B53" w:rsidR="007D6126" w:rsidP="00E660F2" w:rsidRDefault="007D6126" w14:paraId="3A953B57" w14:textId="77777777">
            <w:pPr>
              <w:rPr>
                <w:sz w:val="18"/>
                <w:lang w:val="ro-RO"/>
              </w:rPr>
            </w:pPr>
          </w:p>
        </w:tc>
        <w:tc>
          <w:tcPr>
            <w:tcW w:w="3821" w:type="dxa"/>
          </w:tcPr>
          <w:p w:rsidRPr="00C94B53" w:rsidR="007D6126" w:rsidP="00E660F2" w:rsidRDefault="007D6126" w14:paraId="3A953B58" w14:textId="77777777">
            <w:pPr>
              <w:rPr>
                <w:sz w:val="18"/>
                <w:lang w:val="ro-RO"/>
              </w:rPr>
            </w:pPr>
          </w:p>
        </w:tc>
      </w:tr>
      <w:tr w:rsidRPr="00C94B53" w:rsidR="00AF74D2" w:rsidTr="000F30B2" w14:paraId="3A953B5E" w14:textId="77777777">
        <w:tc>
          <w:tcPr>
            <w:tcW w:w="1069" w:type="dxa"/>
          </w:tcPr>
          <w:p w:rsidRPr="00C94B53" w:rsidR="00AF74D2" w:rsidP="00E660F2" w:rsidRDefault="00AF74D2" w14:paraId="3A953B5A" w14:textId="77777777">
            <w:pPr>
              <w:rPr>
                <w:sz w:val="18"/>
                <w:lang w:val="ro-RO"/>
              </w:rPr>
            </w:pPr>
          </w:p>
        </w:tc>
        <w:tc>
          <w:tcPr>
            <w:tcW w:w="1362" w:type="dxa"/>
          </w:tcPr>
          <w:p w:rsidRPr="00C94B53" w:rsidR="00AF74D2" w:rsidP="00AF74D2" w:rsidRDefault="00AF74D2" w14:paraId="3A953B5B" w14:textId="77777777">
            <w:pPr>
              <w:rPr>
                <w:sz w:val="18"/>
                <w:lang w:val="ro-RO"/>
              </w:rPr>
            </w:pPr>
          </w:p>
        </w:tc>
        <w:tc>
          <w:tcPr>
            <w:tcW w:w="2956" w:type="dxa"/>
          </w:tcPr>
          <w:p w:rsidRPr="00C94B53" w:rsidR="00AF74D2" w:rsidP="00E660F2" w:rsidRDefault="00AF74D2" w14:paraId="3A953B5C" w14:textId="77777777">
            <w:pPr>
              <w:rPr>
                <w:sz w:val="18"/>
                <w:lang w:val="ro-RO"/>
              </w:rPr>
            </w:pPr>
          </w:p>
        </w:tc>
        <w:tc>
          <w:tcPr>
            <w:tcW w:w="3821" w:type="dxa"/>
          </w:tcPr>
          <w:p w:rsidRPr="00C94B53" w:rsidR="00AF74D2" w:rsidP="00E660F2" w:rsidRDefault="00AF74D2" w14:paraId="3A953B5D" w14:textId="77777777">
            <w:pPr>
              <w:rPr>
                <w:sz w:val="18"/>
                <w:lang w:val="ro-RO"/>
              </w:rPr>
            </w:pPr>
          </w:p>
        </w:tc>
      </w:tr>
    </w:tbl>
    <w:p w:rsidRPr="00C94B53" w:rsidR="006C0454" w:rsidP="007D6126" w:rsidRDefault="006C0454" w14:paraId="3A953B5F" w14:textId="77777777">
      <w:pPr>
        <w:pStyle w:val="Header"/>
        <w:tabs>
          <w:tab w:val="clear" w:pos="4536"/>
          <w:tab w:val="clear" w:pos="9072"/>
        </w:tabs>
        <w:rPr>
          <w:lang w:val="ro-RO"/>
        </w:rPr>
      </w:pPr>
    </w:p>
    <w:sdt>
      <w:sdtPr>
        <w:rPr>
          <w:rFonts w:ascii="Arial" w:hAnsi="Arial" w:eastAsia="Times New Roman" w:cs="Times New Roman"/>
          <w:iCs/>
          <w:color w:val="auto"/>
          <w:sz w:val="20"/>
          <w:szCs w:val="24"/>
        </w:rPr>
        <w:id w:val="1153393296"/>
        <w:docPartObj>
          <w:docPartGallery w:val="Table of Contents"/>
          <w:docPartUnique/>
        </w:docPartObj>
      </w:sdtPr>
      <w:sdtContent>
        <w:p w:rsidRPr="00256FAD" w:rsidR="006C0454" w:rsidP="0FDB39C2" w:rsidRDefault="003402F4" w14:paraId="607E2484" w14:textId="3835C0D5">
          <w:pPr>
            <w:pStyle w:val="TOCHeading"/>
            <w:rPr>
              <w:lang w:val="ro-RO"/>
            </w:rPr>
          </w:pPr>
          <w:r w:rsidRPr="0FDB39C2">
            <w:rPr>
              <w:lang w:val="ro-RO"/>
            </w:rPr>
            <w:t>Cuprins</w:t>
          </w:r>
        </w:p>
        <w:p w:rsidR="00A55CC2" w:rsidRDefault="00425F80" w14:paraId="0990EF7E" w14:textId="3DF60407">
          <w:pPr>
            <w:pStyle w:val="TOC1"/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lang w:val="en-RO" w:eastAsia="en-GB"/>
              <w14:ligatures w14:val="standardContextual"/>
            </w:rPr>
          </w:pPr>
          <w:r>
            <w:fldChar w:fldCharType="begin"/>
          </w:r>
          <w:r w:rsidR="006C0454">
            <w:instrText>TOC \o "1-3" \h \z \u</w:instrText>
          </w:r>
          <w:r>
            <w:fldChar w:fldCharType="separate"/>
          </w:r>
          <w:hyperlink w:history="1" w:anchor="_Toc140779791">
            <w:r w:rsidRPr="00B46DAC" w:rsidR="00A55CC2">
              <w:rPr>
                <w:rStyle w:val="Hyperlink"/>
                <w:noProof/>
                <w:lang w:val="ro-RO"/>
              </w:rPr>
              <w:t>1</w:t>
            </w:r>
            <w:r w:rsidR="00A55CC2"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lang w:val="en-RO" w:eastAsia="en-GB"/>
                <w14:ligatures w14:val="standardContextual"/>
              </w:rPr>
              <w:tab/>
            </w:r>
            <w:r w:rsidRPr="00B46DAC" w:rsidR="00A55CC2">
              <w:rPr>
                <w:rStyle w:val="Hyperlink"/>
                <w:noProof/>
                <w:lang w:val="ro-RO"/>
              </w:rPr>
              <w:t>Introducere</w:t>
            </w:r>
            <w:r w:rsidR="00A55CC2">
              <w:rPr>
                <w:noProof/>
                <w:webHidden/>
              </w:rPr>
              <w:tab/>
            </w:r>
            <w:r w:rsidR="00A55CC2">
              <w:rPr>
                <w:noProof/>
                <w:webHidden/>
              </w:rPr>
              <w:fldChar w:fldCharType="begin"/>
            </w:r>
            <w:r w:rsidR="00A55CC2">
              <w:rPr>
                <w:noProof/>
                <w:webHidden/>
              </w:rPr>
              <w:instrText xml:space="preserve"> PAGEREF _Toc140779791 \h </w:instrText>
            </w:r>
            <w:r w:rsidR="00A55CC2">
              <w:rPr>
                <w:noProof/>
                <w:webHidden/>
              </w:rPr>
            </w:r>
            <w:r w:rsidR="00A55CC2">
              <w:rPr>
                <w:noProof/>
                <w:webHidden/>
              </w:rPr>
              <w:fldChar w:fldCharType="separate"/>
            </w:r>
            <w:r w:rsidR="00A55CC2">
              <w:rPr>
                <w:noProof/>
                <w:webHidden/>
              </w:rPr>
              <w:t>4</w:t>
            </w:r>
            <w:r w:rsidR="00A55CC2"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18406ED8" w14:textId="180C88E6">
          <w:pPr>
            <w:pStyle w:val="TOC1"/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lang w:val="en-RO" w:eastAsia="en-GB"/>
              <w14:ligatures w14:val="standardContextual"/>
            </w:rPr>
          </w:pPr>
          <w:hyperlink w:history="1" w:anchor="_Toc140779792">
            <w:r w:rsidRPr="00B46DAC">
              <w:rPr>
                <w:rStyle w:val="Hyperlink"/>
                <w:noProof/>
                <w:lang w:val="ro-RO"/>
              </w:rPr>
              <w:t>2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Cerințe Funcționale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7AE9258A" w14:textId="2224E880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793">
            <w:r w:rsidRPr="00B46DAC">
              <w:rPr>
                <w:rStyle w:val="Hyperlink"/>
                <w:noProof/>
                <w:lang w:val="ro-RO"/>
              </w:rPr>
              <w:t>2.1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Roluri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5D520D80" w14:textId="3B9ECAEA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794">
            <w:r w:rsidRPr="00B46DAC">
              <w:rPr>
                <w:rStyle w:val="Hyperlink"/>
                <w:noProof/>
                <w:lang w:val="ro-RO"/>
              </w:rPr>
              <w:t>2.2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Drepturi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2FDCD6C5" w14:textId="45EA3C62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795">
            <w:r w:rsidRPr="00B46DAC">
              <w:rPr>
                <w:rStyle w:val="Hyperlink"/>
                <w:rFonts w:ascii="Symbol" w:hAnsi="Symbol"/>
                <w:noProof/>
                <w:lang w:val="ro-RO"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Prenzetare generală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4628134A" w14:textId="22D6FF43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796">
            <w:r w:rsidRPr="00B46DAC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Administrarea drepturilor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0A78E1EA" w14:textId="3583A738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797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Adăugare / editare de drepturi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5A7F944A" w14:textId="2C1ACEE3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798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Stergere drepturi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6B68C341" w14:textId="5AFC14B1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799">
            <w:r w:rsidRPr="00B46DAC">
              <w:rPr>
                <w:rStyle w:val="Hyperlink"/>
                <w:noProof/>
                <w:lang w:val="en-US"/>
              </w:rPr>
              <w:t>2.4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Administrarea utilizatoriilor – Operații CRUD legate de utilizator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2D1795CB" w14:textId="23348F00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00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Adăugare utilizator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7CDA45EA" w14:textId="5752A4DA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01">
            <w:r w:rsidRPr="00B46DAC">
              <w:rPr>
                <w:rStyle w:val="Hyperlink"/>
                <w:noProof/>
                <w:lang w:val="en-US"/>
              </w:rPr>
              <w:t>Editare/Reactivate utilizator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5CB9128C" w14:textId="21892DC0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02">
            <w:r w:rsidRPr="00B46DAC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Ștergere utilizator (deactivare)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43097E78" w14:textId="7E7E8470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03">
            <w:r w:rsidRPr="00B46DAC">
              <w:rPr>
                <w:rStyle w:val="Hyperlink"/>
                <w:noProof/>
                <w:lang w:val="ro-RO"/>
              </w:rPr>
              <w:t>2.5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Login /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5E4593DD" w14:textId="3E9808CA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04">
            <w:r w:rsidRPr="00B46DAC">
              <w:rPr>
                <w:rStyle w:val="Hyperlink"/>
                <w:noProof/>
                <w:lang w:val="ro-RO"/>
              </w:rPr>
              <w:t>2.6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2E46700F" w14:textId="044A15C2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05">
            <w:r w:rsidRPr="00B46DAC">
              <w:rPr>
                <w:rStyle w:val="Hyperlink"/>
                <w:rFonts w:ascii="Symbol" w:hAnsi="Symbol"/>
                <w:noProof/>
                <w:lang w:val="ro-RO"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Adăugare campanie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5F45C311" w14:textId="090F520B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06">
            <w:r w:rsidRPr="00B46DAC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Editare campanie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1259584B" w14:textId="2F6F08B8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07">
            <w:r w:rsidRPr="00B46DAC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Ștergere campanie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089CE50E" w14:textId="5E32686E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08">
            <w:r w:rsidRPr="00B46DAC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Adăugarea unui donator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060BF938" w14:textId="32E8EEA8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09">
            <w:r w:rsidRPr="00B46DAC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Editare donator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1464967D" w14:textId="3819F3FB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10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Stergerea unui donator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71EDF546" w14:textId="22E5AD9D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11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Adaugare donatie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50E783A7" w14:textId="27DEF2BE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12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Editare donatie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5CB27602" w14:textId="06B9DB59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13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Stergerea donatie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45660A7C" w14:textId="51B9D11E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14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Aprobarea donatie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76AD1621" w14:textId="074DD3D0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15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Vizualizarea donatiilor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6936DD15" w14:textId="63E08E6B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16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Exportarea donatiilor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78CC5A73" w14:textId="2217B52E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17">
            <w:r w:rsidRPr="00B46DAC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Exportarea campaniilor si a donatorilor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52B6D63A" w14:textId="4A9B9F79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18">
            <w:r w:rsidRPr="00B46DAC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Vizualizarea campaniilor si a donatorilor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4B455100" w14:textId="3F4419F4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19">
            <w:r w:rsidRPr="00B46DAC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Vizualizare restrictiva al unei campanii, donatiile platite si donatorilor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3D41565A" w14:textId="53FE04ED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20">
            <w:r w:rsidRPr="00B46DAC">
              <w:rPr>
                <w:rStyle w:val="Hyperlink"/>
                <w:noProof/>
                <w:lang w:val="ro-RO"/>
              </w:rPr>
              <w:t>2.7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Internaționalizare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0E9A7D03" w14:textId="3BECDCB3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21">
            <w:r w:rsidRPr="00B46DAC">
              <w:rPr>
                <w:rStyle w:val="Hyperlink"/>
                <w:noProof/>
                <w:lang w:val="ro-RO"/>
              </w:rPr>
              <w:t>2.8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Notificări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57BA860C" w14:textId="4BB77802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22">
            <w:r w:rsidRPr="00B46DAC">
              <w:rPr>
                <w:rStyle w:val="Hyperlink"/>
                <w:rFonts w:ascii="Symbol" w:hAnsi="Symbol"/>
                <w:noProof/>
                <w:lang w:val="ro-RO"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Vizualizarea listei notificări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29B56FC6" w14:textId="29F1EA99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23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Stergere / mentenanță notificări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308DCA9C" w14:textId="23A1C5FE">
          <w:pPr>
            <w:pStyle w:val="TOC3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24">
            <w:r w:rsidRPr="00B46DA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Tipuri de notificari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4AA287AE" w14:textId="4E31C73C">
          <w:pPr>
            <w:pStyle w:val="TOC1"/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lang w:val="en-RO" w:eastAsia="en-GB"/>
              <w14:ligatures w14:val="standardContextual"/>
            </w:rPr>
          </w:pPr>
          <w:hyperlink w:history="1" w:anchor="_Toc140779825">
            <w:r w:rsidRPr="00B46DAC">
              <w:rPr>
                <w:rStyle w:val="Hyperlink"/>
                <w:noProof/>
                <w:lang w:val="ro-RO"/>
              </w:rPr>
              <w:t>3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Cerințe Opționale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583C0337" w14:textId="23ECF0AA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26">
            <w:r w:rsidRPr="00B46DAC">
              <w:rPr>
                <w:rStyle w:val="Hyperlink"/>
                <w:noProof/>
                <w:lang w:val="ro-RO"/>
              </w:rPr>
              <w:t>3.1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ro-RO"/>
              </w:rPr>
              <w:t>Import campanie (CSV)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11542921" w14:textId="4191C600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27">
            <w:r w:rsidRPr="00B46DAC">
              <w:rPr>
                <w:rStyle w:val="Hyperlink"/>
                <w:noProof/>
                <w:lang w:val="en-US"/>
              </w:rPr>
              <w:t>3.2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Raportarea taxelor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64BA89CA" w14:textId="446FAFB6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28">
            <w:r w:rsidRPr="00B46DAC">
              <w:rPr>
                <w:rStyle w:val="Hyperlink"/>
                <w:noProof/>
                <w:lang w:val="en-US"/>
              </w:rPr>
              <w:t>3.3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Two-Factor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6344EA10" w14:textId="19891B57">
          <w:pPr>
            <w:pStyle w:val="TOC1"/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lang w:val="en-RO" w:eastAsia="en-GB"/>
              <w14:ligatures w14:val="standardContextual"/>
            </w:rPr>
          </w:pPr>
          <w:hyperlink w:history="1" w:anchor="_Toc140779829">
            <w:r w:rsidRPr="00B46DAC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Cerințe technice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65D4664A" w14:textId="297F1CE1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30">
            <w:r w:rsidRPr="00B46DAC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Tehnologii &amp;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2065161A" w14:textId="45D1C986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31">
            <w:r w:rsidRPr="00B46DAC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Cerinte de multi-user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610DA887" w14:textId="58010187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32">
            <w:r w:rsidRPr="00B46DAC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Logare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64072F03" w14:textId="14AB755F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33">
            <w:r w:rsidRPr="00B46DAC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02A37C7B" w14:textId="043123B9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34">
            <w:r w:rsidRPr="00B46DAC">
              <w:rPr>
                <w:rStyle w:val="Hyperlink"/>
                <w:noProof/>
                <w:lang w:val="en-US"/>
              </w:rPr>
              <w:t>4.5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Code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CC2" w:rsidRDefault="00A55CC2" w14:paraId="54EB2DDC" w14:textId="0D24C33D">
          <w:pPr>
            <w:pStyle w:val="TOC2"/>
            <w:rPr>
              <w:rFonts w:asciiTheme="minorHAnsi" w:hAnsiTheme="minorHAnsi" w:eastAsiaTheme="minorEastAsia" w:cstheme="minorBidi"/>
              <w:iCs w:val="0"/>
              <w:noProof/>
              <w:kern w:val="2"/>
              <w:sz w:val="24"/>
              <w:lang w:val="en-RO" w:eastAsia="en-GB"/>
              <w14:ligatures w14:val="standardContextual"/>
            </w:rPr>
          </w:pPr>
          <w:hyperlink w:history="1" w:anchor="_Toc140779835">
            <w:r w:rsidRPr="00B46DAC">
              <w:rPr>
                <w:rStyle w:val="Hyperlink"/>
                <w:noProof/>
                <w:lang w:val="en-US"/>
              </w:rPr>
              <w:t>4.6</w:t>
            </w:r>
            <w:r>
              <w:rPr>
                <w:rFonts w:asciiTheme="minorHAnsi" w:hAnsiTheme="minorHAnsi" w:eastAsiaTheme="minorEastAsia" w:cstheme="minorBidi"/>
                <w:iCs w:val="0"/>
                <w:noProof/>
                <w:kern w:val="2"/>
                <w:sz w:val="24"/>
                <w:lang w:val="en-RO" w:eastAsia="en-GB"/>
                <w14:ligatures w14:val="standardContextual"/>
              </w:rPr>
              <w:tab/>
            </w:r>
            <w:r w:rsidRPr="00B46DAC">
              <w:rPr>
                <w:rStyle w:val="Hyperlink"/>
                <w:noProof/>
                <w:lang w:val="en-US"/>
              </w:rPr>
              <w:t>Testare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_Toc140779835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188" w:rsidP="0FDB39C2" w:rsidRDefault="00425F80" w14:paraId="489B03AF" w14:textId="5D4B2D16">
          <w:pPr>
            <w:pStyle w:val="TOC2"/>
            <w:tabs>
              <w:tab w:val="left" w:pos="600"/>
              <w:tab w:val="right" w:leader="dot" w:pos="9015"/>
            </w:tabs>
            <w:rPr>
              <w:rStyle w:val="Hyperlink"/>
              <w:noProof/>
            </w:rPr>
          </w:pPr>
          <w:r>
            <w:fldChar w:fldCharType="end"/>
          </w:r>
        </w:p>
      </w:sdtContent>
    </w:sdt>
    <w:p w:rsidRPr="00256FAD" w:rsidR="006C0454" w:rsidRDefault="006C0454" w14:paraId="762CFDDB" w14:textId="7DE91F52">
      <w:pPr>
        <w:rPr>
          <w:lang w:val="ro-RO"/>
        </w:rPr>
      </w:pPr>
    </w:p>
    <w:p w:rsidRPr="00256FAD" w:rsidR="00983CFC" w:rsidP="007D6126" w:rsidRDefault="00983CFC" w14:paraId="33113947" w14:textId="77777777">
      <w:pPr>
        <w:pStyle w:val="Header"/>
        <w:tabs>
          <w:tab w:val="clear" w:pos="4536"/>
          <w:tab w:val="clear" w:pos="9072"/>
        </w:tabs>
        <w:rPr>
          <w:lang w:val="ro-RO"/>
        </w:rPr>
      </w:pPr>
    </w:p>
    <w:p w:rsidRPr="00C94B53" w:rsidR="007D6126" w:rsidP="00D86BF2" w:rsidRDefault="00311623" w14:paraId="3A953B60" w14:textId="169A5F4A">
      <w:pPr>
        <w:pStyle w:val="Heading1"/>
        <w:rPr>
          <w:lang w:val="ro-RO"/>
        </w:rPr>
      </w:pPr>
      <w:bookmarkStart w:name="_Toc140779791" w:id="1"/>
      <w:r w:rsidRPr="0FDB39C2">
        <w:rPr>
          <w:lang w:val="ro-RO"/>
        </w:rPr>
        <w:t>Introducere</w:t>
      </w:r>
      <w:bookmarkEnd w:id="1"/>
    </w:p>
    <w:p w:rsidRPr="00256FAD" w:rsidR="00844ECE" w:rsidP="00844ECE" w:rsidRDefault="00844ECE" w14:paraId="5FD0F712" w14:textId="2D1DD42B">
      <w:pPr>
        <w:jc w:val="both"/>
        <w:rPr>
          <w:rFonts w:cs="Arial"/>
          <w:sz w:val="24"/>
          <w:szCs w:val="24"/>
          <w:lang w:val="ro-RO"/>
        </w:rPr>
      </w:pPr>
      <w:r w:rsidRPr="00256FAD">
        <w:rPr>
          <w:rFonts w:cs="Arial"/>
          <w:sz w:val="24"/>
          <w:szCs w:val="24"/>
          <w:lang w:val="ro-RO"/>
        </w:rPr>
        <w:t xml:space="preserve">Documentul de fata are scopul de a descrie </w:t>
      </w:r>
      <w:proofErr w:type="spellStart"/>
      <w:r w:rsidRPr="00256FAD">
        <w:rPr>
          <w:rFonts w:cs="Arial"/>
          <w:sz w:val="24"/>
          <w:szCs w:val="24"/>
          <w:lang w:val="ro-RO"/>
        </w:rPr>
        <w:t>specificatia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 </w:t>
      </w:r>
      <w:proofErr w:type="spellStart"/>
      <w:r w:rsidRPr="00256FAD">
        <w:rPr>
          <w:rFonts w:cs="Arial"/>
          <w:sz w:val="24"/>
          <w:szCs w:val="24"/>
          <w:lang w:val="ro-RO"/>
        </w:rPr>
        <w:t>functionala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 a </w:t>
      </w:r>
      <w:proofErr w:type="spellStart"/>
      <w:r w:rsidRPr="00256FAD">
        <w:rPr>
          <w:rFonts w:cs="Arial"/>
          <w:sz w:val="24"/>
          <w:szCs w:val="24"/>
          <w:lang w:val="ro-RO"/>
        </w:rPr>
        <w:t>aplicatiei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 </w:t>
      </w:r>
      <w:proofErr w:type="spellStart"/>
      <w:r w:rsidR="00907492">
        <w:rPr>
          <w:rFonts w:cs="Arial"/>
          <w:sz w:val="24"/>
          <w:szCs w:val="24"/>
          <w:lang w:val="ro-RO"/>
        </w:rPr>
        <w:t>Donation</w:t>
      </w:r>
      <w:r w:rsidR="005B0054">
        <w:rPr>
          <w:rFonts w:cs="Arial"/>
          <w:sz w:val="24"/>
          <w:szCs w:val="24"/>
          <w:lang w:val="ro-RO"/>
        </w:rPr>
        <w:t>M</w:t>
      </w:r>
      <w:r w:rsidRPr="00256FAD">
        <w:rPr>
          <w:rFonts w:cs="Arial"/>
          <w:sz w:val="24"/>
          <w:szCs w:val="24"/>
          <w:lang w:val="ro-RO"/>
        </w:rPr>
        <w:t>anager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 si de a clarifica, la un nivel </w:t>
      </w:r>
      <w:proofErr w:type="spellStart"/>
      <w:r w:rsidRPr="00256FAD">
        <w:rPr>
          <w:rFonts w:cs="Arial"/>
          <w:sz w:val="24"/>
          <w:szCs w:val="24"/>
          <w:lang w:val="ro-RO"/>
        </w:rPr>
        <w:t>inalt</w:t>
      </w:r>
      <w:proofErr w:type="spellEnd"/>
      <w:r w:rsidRPr="00256FAD">
        <w:rPr>
          <w:rFonts w:cs="Arial"/>
          <w:sz w:val="24"/>
          <w:szCs w:val="24"/>
          <w:lang w:val="ro-RO"/>
        </w:rPr>
        <w:t>, detal</w:t>
      </w:r>
      <w:r w:rsidR="005B0054">
        <w:rPr>
          <w:rFonts w:cs="Arial"/>
          <w:sz w:val="24"/>
          <w:szCs w:val="24"/>
          <w:lang w:val="ro-RO"/>
        </w:rPr>
        <w:t>i</w:t>
      </w:r>
      <w:r w:rsidRPr="00256FAD">
        <w:rPr>
          <w:rFonts w:cs="Arial"/>
          <w:sz w:val="24"/>
          <w:szCs w:val="24"/>
          <w:lang w:val="ro-RO"/>
        </w:rPr>
        <w:t xml:space="preserve">i legate de </w:t>
      </w:r>
      <w:proofErr w:type="spellStart"/>
      <w:r w:rsidRPr="00256FAD">
        <w:rPr>
          <w:rFonts w:cs="Arial"/>
          <w:sz w:val="24"/>
          <w:szCs w:val="24"/>
          <w:lang w:val="ro-RO"/>
        </w:rPr>
        <w:t>aplicatie</w:t>
      </w:r>
      <w:proofErr w:type="spellEnd"/>
      <w:r w:rsidRPr="00256FAD">
        <w:rPr>
          <w:rFonts w:cs="Arial"/>
          <w:sz w:val="24"/>
          <w:szCs w:val="24"/>
          <w:lang w:val="ro-RO"/>
        </w:rPr>
        <w:t>.</w:t>
      </w:r>
    </w:p>
    <w:p w:rsidRPr="00256FAD" w:rsidR="00844ECE" w:rsidP="00844ECE" w:rsidRDefault="00844ECE" w14:paraId="09FE9A04" w14:textId="5E682549">
      <w:pPr>
        <w:jc w:val="both"/>
        <w:rPr>
          <w:rFonts w:cs="Arial"/>
          <w:sz w:val="24"/>
          <w:szCs w:val="24"/>
          <w:lang w:val="ro-RO"/>
        </w:rPr>
      </w:pPr>
      <w:r w:rsidRPr="00256FAD">
        <w:rPr>
          <w:rFonts w:cs="Arial"/>
          <w:sz w:val="24"/>
          <w:szCs w:val="24"/>
          <w:lang w:val="ro-RO"/>
        </w:rPr>
        <w:t xml:space="preserve">Grupul </w:t>
      </w:r>
      <w:proofErr w:type="spellStart"/>
      <w:r w:rsidRPr="00256FAD">
        <w:rPr>
          <w:rFonts w:cs="Arial"/>
          <w:sz w:val="24"/>
          <w:szCs w:val="24"/>
          <w:lang w:val="ro-RO"/>
        </w:rPr>
        <w:t>tinta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 al documentului este format din persoane tehnice si non-tehnice. Din acest motiv, descrierea </w:t>
      </w:r>
      <w:proofErr w:type="spellStart"/>
      <w:r w:rsidRPr="00256FAD">
        <w:rPr>
          <w:rFonts w:cs="Arial"/>
          <w:sz w:val="24"/>
          <w:szCs w:val="24"/>
          <w:lang w:val="ro-RO"/>
        </w:rPr>
        <w:t>cerintelor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 au fost realizate cu scopul de a fi folosite si </w:t>
      </w:r>
      <w:proofErr w:type="spellStart"/>
      <w:r w:rsidRPr="00256FAD">
        <w:rPr>
          <w:rFonts w:cs="Arial"/>
          <w:sz w:val="24"/>
          <w:szCs w:val="24"/>
          <w:lang w:val="ro-RO"/>
        </w:rPr>
        <w:t>intelese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, la un nivel </w:t>
      </w:r>
      <w:proofErr w:type="spellStart"/>
      <w:r w:rsidRPr="00256FAD">
        <w:rPr>
          <w:rFonts w:cs="Arial"/>
          <w:sz w:val="24"/>
          <w:szCs w:val="24"/>
          <w:lang w:val="ro-RO"/>
        </w:rPr>
        <w:t>usual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, de </w:t>
      </w:r>
      <w:proofErr w:type="spellStart"/>
      <w:r w:rsidRPr="00256FAD">
        <w:rPr>
          <w:rFonts w:cs="Arial"/>
          <w:sz w:val="24"/>
          <w:szCs w:val="24"/>
          <w:lang w:val="ro-RO"/>
        </w:rPr>
        <w:t>catre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 cei </w:t>
      </w:r>
      <w:proofErr w:type="spellStart"/>
      <w:r w:rsidRPr="00256FAD">
        <w:rPr>
          <w:rFonts w:cs="Arial"/>
          <w:sz w:val="24"/>
          <w:szCs w:val="24"/>
          <w:lang w:val="ro-RO"/>
        </w:rPr>
        <w:t>implicati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 in procesul de specificare, dezvoltare si testare.</w:t>
      </w:r>
    </w:p>
    <w:p w:rsidRPr="00256FAD" w:rsidR="00844ECE" w:rsidP="00B00F40" w:rsidRDefault="00907492" w14:paraId="1F86FAE5" w14:textId="1B849775">
      <w:pPr>
        <w:jc w:val="both"/>
        <w:rPr>
          <w:rFonts w:cs="Arial"/>
          <w:sz w:val="24"/>
          <w:szCs w:val="24"/>
          <w:lang w:val="ro-RO"/>
        </w:rPr>
      </w:pPr>
      <w:proofErr w:type="spellStart"/>
      <w:r>
        <w:rPr>
          <w:rFonts w:cs="Arial"/>
          <w:sz w:val="24"/>
          <w:szCs w:val="24"/>
          <w:lang w:val="ro-RO"/>
        </w:rPr>
        <w:t>Donation</w:t>
      </w:r>
      <w:r w:rsidRPr="00256FAD" w:rsidR="006F1AAD">
        <w:rPr>
          <w:rFonts w:cs="Arial"/>
          <w:sz w:val="24"/>
          <w:szCs w:val="24"/>
          <w:lang w:val="ro-RO"/>
        </w:rPr>
        <w:t>M</w:t>
      </w:r>
      <w:r w:rsidRPr="00256FAD" w:rsidR="00844ECE">
        <w:rPr>
          <w:rFonts w:cs="Arial"/>
          <w:sz w:val="24"/>
          <w:szCs w:val="24"/>
          <w:lang w:val="ro-RO"/>
        </w:rPr>
        <w:t>anager</w:t>
      </w:r>
      <w:proofErr w:type="spellEnd"/>
      <w:r w:rsidRPr="00256FAD" w:rsidR="00844ECE">
        <w:rPr>
          <w:rFonts w:cs="Arial"/>
          <w:sz w:val="24"/>
          <w:szCs w:val="24"/>
          <w:lang w:val="ro-RO"/>
        </w:rPr>
        <w:t xml:space="preserve"> este un software pe care </w:t>
      </w:r>
      <w:r w:rsidRPr="00256FAD" w:rsidR="38DC1B8A">
        <w:rPr>
          <w:rFonts w:eastAsia="Calibri" w:cs="Arial"/>
          <w:sz w:val="24"/>
          <w:szCs w:val="24"/>
          <w:lang w:val="ro-RO"/>
        </w:rPr>
        <w:t xml:space="preserve">diverse </w:t>
      </w:r>
      <w:proofErr w:type="spellStart"/>
      <w:r w:rsidRPr="00256FAD" w:rsidR="38DC1B8A">
        <w:rPr>
          <w:rFonts w:eastAsia="Calibri" w:cs="Arial"/>
          <w:sz w:val="24"/>
          <w:szCs w:val="24"/>
          <w:lang w:val="ro-RO"/>
        </w:rPr>
        <w:t>organizatii</w:t>
      </w:r>
      <w:proofErr w:type="spellEnd"/>
      <w:r w:rsidRPr="00256FAD" w:rsidR="00320555">
        <w:rPr>
          <w:rFonts w:eastAsia="Calibri" w:cs="Arial"/>
          <w:sz w:val="24"/>
          <w:szCs w:val="24"/>
          <w:lang w:val="ro-RO"/>
        </w:rPr>
        <w:t>,</w:t>
      </w:r>
      <w:r w:rsidRPr="00256FAD" w:rsidR="38DC1B8A">
        <w:rPr>
          <w:rFonts w:eastAsia="Calibri" w:cs="Arial"/>
          <w:sz w:val="24"/>
          <w:szCs w:val="24"/>
          <w:lang w:val="ro-RO"/>
        </w:rPr>
        <w:t xml:space="preserve"> </w:t>
      </w:r>
      <w:r w:rsidRPr="00256FAD" w:rsidR="006F1AAD">
        <w:rPr>
          <w:rFonts w:eastAsia="Calibri" w:cs="Arial"/>
          <w:sz w:val="24"/>
          <w:szCs w:val="24"/>
          <w:lang w:val="ro-RO"/>
        </w:rPr>
        <w:t xml:space="preserve">cum ar fi </w:t>
      </w:r>
      <w:r w:rsidRPr="00256FAD" w:rsidR="00865021">
        <w:rPr>
          <w:rFonts w:eastAsia="Calibri" w:cs="Arial"/>
          <w:sz w:val="24"/>
          <w:szCs w:val="24"/>
          <w:lang w:val="ro-RO"/>
        </w:rPr>
        <w:t>ONG</w:t>
      </w:r>
      <w:r w:rsidRPr="00256FAD" w:rsidR="38DC1B8A">
        <w:rPr>
          <w:rFonts w:eastAsia="Calibri" w:cs="Arial"/>
          <w:sz w:val="24"/>
          <w:szCs w:val="24"/>
          <w:lang w:val="ro-RO"/>
        </w:rPr>
        <w:t>-uri</w:t>
      </w:r>
      <w:r w:rsidRPr="00256FAD" w:rsidR="00320555">
        <w:rPr>
          <w:rFonts w:eastAsia="Calibri" w:cs="Arial"/>
          <w:sz w:val="24"/>
          <w:szCs w:val="24"/>
          <w:lang w:val="ro-RO"/>
        </w:rPr>
        <w:t>,</w:t>
      </w:r>
      <w:r w:rsidRPr="00256FAD" w:rsidR="006F1AAD">
        <w:rPr>
          <w:rFonts w:eastAsia="Calibri" w:cs="Arial"/>
          <w:sz w:val="24"/>
          <w:szCs w:val="24"/>
          <w:lang w:val="ro-RO"/>
        </w:rPr>
        <w:t xml:space="preserve"> </w:t>
      </w:r>
      <w:r w:rsidRPr="00256FAD" w:rsidR="00844ECE">
        <w:rPr>
          <w:rFonts w:cs="Arial"/>
          <w:sz w:val="24"/>
          <w:szCs w:val="24"/>
          <w:lang w:val="ro-RO"/>
        </w:rPr>
        <w:t>îl pot folosi pentru gestionarea</w:t>
      </w:r>
      <w:r w:rsidRPr="00C94B53" w:rsidR="00A60AED">
        <w:rPr>
          <w:rFonts w:cs="Arial"/>
          <w:sz w:val="24"/>
          <w:szCs w:val="24"/>
          <w:lang w:val="ro-RO"/>
        </w:rPr>
        <w:t xml:space="preserve"> </w:t>
      </w:r>
      <w:r w:rsidRPr="00256FAD" w:rsidR="00844ECE">
        <w:rPr>
          <w:rFonts w:cs="Arial"/>
          <w:sz w:val="24"/>
          <w:szCs w:val="24"/>
          <w:lang w:val="ro-RO"/>
        </w:rPr>
        <w:t xml:space="preserve">mai eficientă a </w:t>
      </w:r>
      <w:r w:rsidRPr="00C94B53" w:rsidR="00B00F40">
        <w:rPr>
          <w:rFonts w:cs="Arial"/>
          <w:sz w:val="24"/>
          <w:szCs w:val="24"/>
          <w:lang w:val="ro-RO"/>
        </w:rPr>
        <w:t xml:space="preserve">comunității, activităților, membrilor și </w:t>
      </w:r>
      <w:r w:rsidRPr="00C94B53" w:rsidR="00704C68">
        <w:rPr>
          <w:rFonts w:cs="Arial"/>
          <w:sz w:val="24"/>
          <w:szCs w:val="24"/>
          <w:lang w:val="ro-RO"/>
        </w:rPr>
        <w:t xml:space="preserve">a </w:t>
      </w:r>
      <w:r w:rsidRPr="00C94B53" w:rsidR="00B00F40">
        <w:rPr>
          <w:rFonts w:cs="Arial"/>
          <w:sz w:val="24"/>
          <w:szCs w:val="24"/>
          <w:lang w:val="ro-RO"/>
        </w:rPr>
        <w:t>veniturilor fiscale.</w:t>
      </w:r>
      <w:r w:rsidRPr="00C94B53" w:rsidR="005A5CA4">
        <w:rPr>
          <w:rFonts w:cs="Arial"/>
          <w:sz w:val="24"/>
          <w:szCs w:val="24"/>
          <w:lang w:val="ro-RO"/>
        </w:rPr>
        <w:t xml:space="preserve"> </w:t>
      </w:r>
    </w:p>
    <w:p w:rsidRPr="00C94B53" w:rsidR="007D6126" w:rsidP="00A07882" w:rsidRDefault="007D6126" w14:paraId="3A953B69" w14:textId="77777777">
      <w:pPr>
        <w:rPr>
          <w:rFonts w:cs="Arial"/>
          <w:sz w:val="24"/>
          <w:szCs w:val="24"/>
          <w:lang w:val="ro-RO"/>
        </w:rPr>
      </w:pPr>
    </w:p>
    <w:p w:rsidRPr="00C94B53" w:rsidR="00F12EA2" w:rsidP="00A07882" w:rsidRDefault="00F12EA2" w14:paraId="01791102" w14:textId="106CA57B">
      <w:pPr>
        <w:rPr>
          <w:rFonts w:cs="Arial"/>
          <w:sz w:val="24"/>
          <w:szCs w:val="24"/>
          <w:lang w:val="ro-RO"/>
        </w:rPr>
      </w:pPr>
      <w:r w:rsidRPr="00C94B53">
        <w:rPr>
          <w:rFonts w:cs="Arial"/>
          <w:sz w:val="24"/>
          <w:szCs w:val="24"/>
          <w:lang w:val="ro-RO"/>
        </w:rPr>
        <w:t>Funcționalități principale:</w:t>
      </w:r>
    </w:p>
    <w:p w:rsidRPr="00C94B53" w:rsidR="00F12EA2" w:rsidP="00F12EA2" w:rsidRDefault="00F12EA2" w14:paraId="372976CF" w14:textId="269A54E6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ro-RO"/>
        </w:rPr>
      </w:pPr>
      <w:r w:rsidRPr="0FDB39C2">
        <w:rPr>
          <w:rFonts w:ascii="Arial" w:hAnsi="Arial" w:cs="Arial"/>
          <w:sz w:val="24"/>
          <w:szCs w:val="24"/>
          <w:lang w:val="ro-RO"/>
        </w:rPr>
        <w:t xml:space="preserve">gestionarea </w:t>
      </w:r>
      <w:r w:rsidR="003777B1">
        <w:rPr>
          <w:rFonts w:ascii="Arial" w:hAnsi="Arial" w:cs="Arial"/>
          <w:sz w:val="24"/>
          <w:szCs w:val="24"/>
          <w:lang w:val="ro-RO"/>
        </w:rPr>
        <w:t xml:space="preserve">campaniilor, donatorilor si </w:t>
      </w:r>
      <w:proofErr w:type="spellStart"/>
      <w:r w:rsidR="003777B1">
        <w:rPr>
          <w:rFonts w:ascii="Arial" w:hAnsi="Arial" w:cs="Arial"/>
          <w:sz w:val="24"/>
          <w:szCs w:val="24"/>
          <w:lang w:val="ro-RO"/>
        </w:rPr>
        <w:t>donati</w:t>
      </w:r>
      <w:r w:rsidR="00977A44">
        <w:rPr>
          <w:rFonts w:ascii="Arial" w:hAnsi="Arial" w:cs="Arial"/>
          <w:sz w:val="24"/>
          <w:szCs w:val="24"/>
          <w:lang w:val="ro-RO"/>
        </w:rPr>
        <w:t>i</w:t>
      </w:r>
      <w:r w:rsidR="003777B1">
        <w:rPr>
          <w:rFonts w:ascii="Arial" w:hAnsi="Arial" w:cs="Arial"/>
          <w:sz w:val="24"/>
          <w:szCs w:val="24"/>
          <w:lang w:val="ro-RO"/>
        </w:rPr>
        <w:t>lor</w:t>
      </w:r>
      <w:proofErr w:type="spellEnd"/>
    </w:p>
    <w:p w:rsidRPr="00C94B53" w:rsidR="008114A4" w:rsidP="008114A4" w:rsidRDefault="00B01D25" w14:paraId="65E97BE0" w14:textId="1F14EA2B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ro-RO"/>
        </w:rPr>
      </w:pPr>
      <w:r w:rsidRPr="0A7FB68B" w:rsidR="00B01D25">
        <w:rPr>
          <w:rFonts w:ascii="Arial" w:hAnsi="Arial" w:cs="Arial"/>
          <w:sz w:val="24"/>
          <w:szCs w:val="24"/>
          <w:lang w:val="ro-RO"/>
        </w:rPr>
        <w:t>vizualiz</w:t>
      </w:r>
      <w:r w:rsidRPr="0A7FB68B" w:rsidR="4C4D1777">
        <w:rPr>
          <w:rFonts w:ascii="Arial" w:hAnsi="Arial" w:cs="Arial"/>
          <w:sz w:val="24"/>
          <w:szCs w:val="24"/>
          <w:lang w:val="ro-RO"/>
        </w:rPr>
        <w:t>area</w:t>
      </w:r>
      <w:r w:rsidRPr="0A7FB68B" w:rsidR="00B01D25">
        <w:rPr>
          <w:rFonts w:ascii="Arial" w:hAnsi="Arial" w:cs="Arial"/>
          <w:sz w:val="24"/>
          <w:szCs w:val="24"/>
          <w:lang w:val="ro-RO"/>
        </w:rPr>
        <w:t xml:space="preserve"> </w:t>
      </w:r>
      <w:r w:rsidRPr="0A7FB68B" w:rsidR="003777B1">
        <w:rPr>
          <w:rFonts w:ascii="Arial" w:hAnsi="Arial" w:cs="Arial"/>
          <w:sz w:val="24"/>
          <w:szCs w:val="24"/>
          <w:lang w:val="ro-RO"/>
        </w:rPr>
        <w:t>donatiilor</w:t>
      </w:r>
      <w:r w:rsidRPr="0A7FB68B" w:rsidR="003777B1">
        <w:rPr>
          <w:rFonts w:ascii="Arial" w:hAnsi="Arial" w:cs="Arial"/>
          <w:sz w:val="24"/>
          <w:szCs w:val="24"/>
          <w:lang w:val="ro-RO"/>
        </w:rPr>
        <w:t>, donatorilor si campaniilor</w:t>
      </w:r>
    </w:p>
    <w:p w:rsidRPr="00C94B53" w:rsidR="00AD5864" w:rsidP="008114A4" w:rsidRDefault="00AD5864" w14:paraId="60A040F0" w14:textId="0DDA1DE4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ro-RO"/>
        </w:rPr>
      </w:pPr>
      <w:r w:rsidRPr="00C94B53">
        <w:rPr>
          <w:rFonts w:ascii="Arial" w:hAnsi="Arial" w:cs="Arial"/>
          <w:sz w:val="24"/>
          <w:szCs w:val="24"/>
          <w:lang w:val="ro-RO"/>
        </w:rPr>
        <w:t>mecanism de notificări pentru diferite operații;</w:t>
      </w:r>
    </w:p>
    <w:p w:rsidRPr="00256FAD" w:rsidR="00AD5864" w:rsidP="008114A4" w:rsidRDefault="00AD5864" w14:paraId="7CB9F329" w14:textId="407B3440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ro-RO"/>
        </w:rPr>
      </w:pPr>
      <w:r w:rsidRPr="00C94B53">
        <w:rPr>
          <w:rFonts w:ascii="Arial" w:hAnsi="Arial" w:cs="Arial"/>
          <w:sz w:val="24"/>
          <w:szCs w:val="24"/>
          <w:lang w:val="ro-RO"/>
        </w:rPr>
        <w:t>internaționalizare;</w:t>
      </w:r>
    </w:p>
    <w:p w:rsidRPr="00256FAD" w:rsidR="00B01D25" w:rsidP="00256FAD" w:rsidRDefault="00B01D25" w14:paraId="758876C4" w14:textId="63463F20">
      <w:pPr>
        <w:pStyle w:val="ListParagraph"/>
        <w:numPr>
          <w:ilvl w:val="0"/>
          <w:numId w:val="23"/>
        </w:numPr>
        <w:rPr>
          <w:rFonts w:cs="Arial"/>
          <w:sz w:val="24"/>
          <w:szCs w:val="24"/>
          <w:lang w:val="ro-RO"/>
        </w:rPr>
      </w:pPr>
      <w:r w:rsidRPr="00256FAD">
        <w:rPr>
          <w:rFonts w:ascii="Arial" w:hAnsi="Arial" w:cs="Arial"/>
          <w:sz w:val="24"/>
          <w:szCs w:val="24"/>
          <w:lang w:val="ro-RO"/>
        </w:rPr>
        <w:t>crearea și distribuirea rapoartelor financiare</w:t>
      </w:r>
      <w:r w:rsidRPr="00256FAD" w:rsidR="008114A4">
        <w:rPr>
          <w:rFonts w:ascii="Arial" w:hAnsi="Arial" w:cs="Arial"/>
          <w:sz w:val="24"/>
          <w:szCs w:val="24"/>
          <w:lang w:val="ro-RO"/>
        </w:rPr>
        <w:t>.</w:t>
      </w:r>
    </w:p>
    <w:p w:rsidRPr="00256FAD" w:rsidR="00B01D25" w:rsidP="00B01D25" w:rsidRDefault="00B01D25" w14:paraId="0F413EFB" w14:textId="77777777">
      <w:pPr>
        <w:jc w:val="both"/>
        <w:rPr>
          <w:rFonts w:cs="Arial"/>
          <w:sz w:val="24"/>
          <w:szCs w:val="24"/>
          <w:lang w:val="ro-RO"/>
        </w:rPr>
      </w:pPr>
    </w:p>
    <w:p w:rsidRPr="00414D6E" w:rsidR="00B01D25" w:rsidP="00B01D25" w:rsidRDefault="00B01D25" w14:paraId="5C6742E3" w14:textId="3A25AC50">
      <w:pPr>
        <w:jc w:val="both"/>
        <w:rPr>
          <w:rFonts w:cs="Arial"/>
          <w:sz w:val="24"/>
          <w:szCs w:val="24"/>
          <w:lang w:val="en-US"/>
        </w:rPr>
      </w:pPr>
      <w:r w:rsidRPr="0A7FB68B" w:rsidR="00B01D25">
        <w:rPr>
          <w:rFonts w:cs="Arial"/>
          <w:sz w:val="24"/>
          <w:szCs w:val="24"/>
          <w:lang w:val="ro-RO"/>
        </w:rPr>
        <w:t xml:space="preserve">Pentru a utiliza aplicația, în primul rând </w:t>
      </w:r>
      <w:r w:rsidRPr="0A7FB68B" w:rsidR="0071626C">
        <w:rPr>
          <w:rFonts w:cs="Arial"/>
          <w:sz w:val="24"/>
          <w:szCs w:val="24"/>
          <w:lang w:val="ro-RO"/>
        </w:rPr>
        <w:t>este necesar un utilizator înregistrat</w:t>
      </w:r>
      <w:r w:rsidRPr="0A7FB68B" w:rsidR="00B01D25">
        <w:rPr>
          <w:rFonts w:cs="Arial"/>
          <w:sz w:val="24"/>
          <w:szCs w:val="24"/>
          <w:lang w:val="ro-RO"/>
        </w:rPr>
        <w:t xml:space="preserve">, </w:t>
      </w:r>
      <w:r w:rsidRPr="0A7FB68B" w:rsidR="0071626C">
        <w:rPr>
          <w:rFonts w:cs="Arial"/>
          <w:sz w:val="24"/>
          <w:szCs w:val="24"/>
          <w:lang w:val="ro-RO"/>
        </w:rPr>
        <w:t xml:space="preserve">pentru </w:t>
      </w:r>
      <w:r w:rsidRPr="0A7FB68B" w:rsidR="00B01D25">
        <w:rPr>
          <w:rFonts w:cs="Arial"/>
          <w:sz w:val="24"/>
          <w:szCs w:val="24"/>
          <w:lang w:val="ro-RO"/>
        </w:rPr>
        <w:t xml:space="preserve">care trebuie </w:t>
      </w:r>
      <w:r w:rsidRPr="0A7FB68B" w:rsidR="0071626C">
        <w:rPr>
          <w:rFonts w:cs="Arial"/>
          <w:sz w:val="24"/>
          <w:szCs w:val="24"/>
          <w:lang w:val="ro-RO"/>
        </w:rPr>
        <w:t>furnizate</w:t>
      </w:r>
      <w:r w:rsidRPr="0A7FB68B" w:rsidR="00B01D25">
        <w:rPr>
          <w:rFonts w:cs="Arial"/>
          <w:sz w:val="24"/>
          <w:szCs w:val="24"/>
          <w:lang w:val="ro-RO"/>
        </w:rPr>
        <w:t xml:space="preserve"> adresa de e-mail, numele, parola </w:t>
      </w:r>
      <w:r w:rsidRPr="0A7FB68B" w:rsidR="0071626C">
        <w:rPr>
          <w:rFonts w:cs="Arial"/>
          <w:sz w:val="24"/>
          <w:szCs w:val="24"/>
          <w:lang w:val="ro-RO"/>
        </w:rPr>
        <w:t>împreună cu</w:t>
      </w:r>
      <w:r w:rsidRPr="0A7FB68B" w:rsidR="00B01D25">
        <w:rPr>
          <w:rFonts w:cs="Arial"/>
          <w:sz w:val="24"/>
          <w:szCs w:val="24"/>
          <w:lang w:val="ro-RO"/>
        </w:rPr>
        <w:t xml:space="preserve"> alte informații personale.</w:t>
      </w:r>
      <w:r w:rsidRPr="0A7FB68B" w:rsidR="00977A44">
        <w:rPr>
          <w:rFonts w:cs="Arial"/>
          <w:sz w:val="24"/>
          <w:szCs w:val="24"/>
          <w:lang w:val="ro-RO"/>
        </w:rPr>
        <w:t xml:space="preserve"> Acest utilizator este creat „cu mana” in baza de date. </w:t>
      </w:r>
      <w:r w:rsidRPr="0A7FB68B" w:rsidR="00750DD5">
        <w:rPr>
          <w:rFonts w:cs="Arial"/>
          <w:sz w:val="24"/>
          <w:szCs w:val="24"/>
          <w:lang w:val="ro-RO"/>
        </w:rPr>
        <w:t xml:space="preserve">Nu există funcționalitate de </w:t>
      </w:r>
      <w:r w:rsidRPr="0A7FB68B" w:rsidR="00750DD5">
        <w:rPr>
          <w:rFonts w:cs="Arial"/>
          <w:sz w:val="24"/>
          <w:szCs w:val="24"/>
          <w:lang w:val="ro-RO"/>
        </w:rPr>
        <w:t>register</w:t>
      </w:r>
      <w:r w:rsidRPr="0A7FB68B" w:rsidR="00750DD5">
        <w:rPr>
          <w:rFonts w:cs="Arial"/>
          <w:sz w:val="24"/>
          <w:szCs w:val="24"/>
          <w:lang w:val="ro-RO"/>
        </w:rPr>
        <w:t xml:space="preserve"> în aplicație, d</w:t>
      </w:r>
      <w:r w:rsidRPr="0A7FB68B" w:rsidR="00414D6E">
        <w:rPr>
          <w:rFonts w:cs="Arial"/>
          <w:sz w:val="24"/>
          <w:szCs w:val="24"/>
          <w:lang w:val="ro-RO"/>
        </w:rPr>
        <w:t xml:space="preserve">oar un utilizator cu rolul </w:t>
      </w:r>
      <w:r w:rsidRPr="0A7FB68B" w:rsidR="00907492">
        <w:rPr>
          <w:sz w:val="24"/>
          <w:szCs w:val="24"/>
          <w:lang w:val="en-US"/>
        </w:rPr>
        <w:t>USER</w:t>
      </w:r>
      <w:r w:rsidRPr="0A7FB68B" w:rsidR="00414D6E">
        <w:rPr>
          <w:sz w:val="24"/>
          <w:szCs w:val="24"/>
          <w:lang w:val="en-US"/>
        </w:rPr>
        <w:t xml:space="preserve">_MANAGEMENT </w:t>
      </w:r>
      <w:r w:rsidRPr="0A7FB68B" w:rsidR="00414D6E">
        <w:rPr>
          <w:sz w:val="24"/>
          <w:szCs w:val="24"/>
          <w:lang w:val="en-US"/>
        </w:rPr>
        <w:t>poate</w:t>
      </w:r>
      <w:r w:rsidRPr="0A7FB68B" w:rsidR="00414D6E">
        <w:rPr>
          <w:sz w:val="24"/>
          <w:szCs w:val="24"/>
          <w:lang w:val="en-US"/>
        </w:rPr>
        <w:t xml:space="preserve"> </w:t>
      </w:r>
      <w:r w:rsidRPr="0A7FB68B" w:rsidR="00414D6E">
        <w:rPr>
          <w:sz w:val="24"/>
          <w:szCs w:val="24"/>
          <w:lang w:val="en-US"/>
        </w:rPr>
        <w:t>adăuga</w:t>
      </w:r>
      <w:r w:rsidRPr="0A7FB68B" w:rsidR="00414D6E">
        <w:rPr>
          <w:sz w:val="24"/>
          <w:szCs w:val="24"/>
          <w:lang w:val="en-US"/>
        </w:rPr>
        <w:t xml:space="preserve"> </w:t>
      </w:r>
      <w:r w:rsidRPr="0A7FB68B" w:rsidR="00750DD5">
        <w:rPr>
          <w:sz w:val="24"/>
          <w:szCs w:val="24"/>
          <w:lang w:val="en-US"/>
        </w:rPr>
        <w:t>alți</w:t>
      </w:r>
      <w:r w:rsidRPr="0A7FB68B" w:rsidR="00750DD5">
        <w:rPr>
          <w:sz w:val="24"/>
          <w:szCs w:val="24"/>
          <w:lang w:val="en-US"/>
        </w:rPr>
        <w:t xml:space="preserve"> </w:t>
      </w:r>
      <w:r w:rsidRPr="0A7FB68B" w:rsidR="00414D6E">
        <w:rPr>
          <w:sz w:val="24"/>
          <w:szCs w:val="24"/>
          <w:lang w:val="en-US"/>
        </w:rPr>
        <w:t>u</w:t>
      </w:r>
      <w:r w:rsidRPr="0A7FB68B" w:rsidR="00414D6E">
        <w:rPr>
          <w:sz w:val="24"/>
          <w:szCs w:val="24"/>
          <w:lang w:val="en-US"/>
        </w:rPr>
        <w:t>tiliz</w:t>
      </w:r>
      <w:r w:rsidRPr="0A7FB68B" w:rsidR="00750DD5">
        <w:rPr>
          <w:sz w:val="24"/>
          <w:szCs w:val="24"/>
          <w:lang w:val="en-US"/>
        </w:rPr>
        <w:t>atori</w:t>
      </w:r>
      <w:r w:rsidRPr="0A7FB68B" w:rsidR="00750DD5">
        <w:rPr>
          <w:sz w:val="24"/>
          <w:szCs w:val="24"/>
          <w:lang w:val="en-US"/>
        </w:rPr>
        <w:t xml:space="preserve"> </w:t>
      </w:r>
      <w:r w:rsidRPr="0A7FB68B" w:rsidR="00750DD5">
        <w:rPr>
          <w:sz w:val="24"/>
          <w:szCs w:val="24"/>
          <w:lang w:val="en-US"/>
        </w:rPr>
        <w:t>noi</w:t>
      </w:r>
      <w:r w:rsidRPr="0A7FB68B" w:rsidR="00750DD5">
        <w:rPr>
          <w:sz w:val="24"/>
          <w:szCs w:val="24"/>
          <w:lang w:val="en-US"/>
        </w:rPr>
        <w:t>.</w:t>
      </w:r>
    </w:p>
    <w:p w:rsidRPr="00256FAD" w:rsidR="00B01D25" w:rsidP="00B01D25" w:rsidRDefault="00B01D25" w14:paraId="007DF35B" w14:textId="36A84C41">
      <w:pPr>
        <w:jc w:val="both"/>
        <w:rPr>
          <w:rFonts w:cs="Arial"/>
          <w:sz w:val="24"/>
          <w:szCs w:val="24"/>
          <w:lang w:val="ro-RO"/>
        </w:rPr>
      </w:pPr>
      <w:r w:rsidRPr="00256FAD">
        <w:rPr>
          <w:rFonts w:cs="Arial"/>
          <w:sz w:val="24"/>
          <w:szCs w:val="24"/>
          <w:lang w:val="ro-RO"/>
        </w:rPr>
        <w:t xml:space="preserve">Securitatea datelor este esențială, astfel încât aplicația să asigure în mod constant protecția bazelor de date și a datelor. Aplicația trebuie să aibă mecanisme de protecție a datelor </w:t>
      </w:r>
      <w:r w:rsidRPr="473F649B" w:rsidR="23AAF1F3">
        <w:rPr>
          <w:rFonts w:cs="Arial"/>
          <w:sz w:val="24"/>
          <w:szCs w:val="24"/>
          <w:lang w:val="ro-RO"/>
        </w:rPr>
        <w:t>corect implementate</w:t>
      </w:r>
      <w:r w:rsidRPr="00256FAD">
        <w:rPr>
          <w:rFonts w:cs="Arial"/>
          <w:sz w:val="24"/>
          <w:szCs w:val="24"/>
          <w:lang w:val="ro-RO"/>
        </w:rPr>
        <w:t xml:space="preserve"> pentru a proteja informațiile personale ale membrilor </w:t>
      </w:r>
      <w:r w:rsidRPr="00C94B53" w:rsidR="00712BB2">
        <w:rPr>
          <w:rFonts w:cs="Arial"/>
          <w:sz w:val="24"/>
          <w:szCs w:val="24"/>
          <w:lang w:val="ro-RO"/>
        </w:rPr>
        <w:t>organizației</w:t>
      </w:r>
      <w:r w:rsidRPr="00256FAD">
        <w:rPr>
          <w:rFonts w:cs="Arial"/>
          <w:sz w:val="24"/>
          <w:szCs w:val="24"/>
          <w:lang w:val="ro-RO"/>
        </w:rPr>
        <w:t>.</w:t>
      </w:r>
    </w:p>
    <w:p w:rsidRPr="00C94B53" w:rsidR="00B01D25" w:rsidP="00A07882" w:rsidRDefault="00B01D25" w14:paraId="0894A30A" w14:textId="77777777">
      <w:pPr>
        <w:rPr>
          <w:lang w:val="ro-RO"/>
        </w:rPr>
      </w:pPr>
    </w:p>
    <w:p w:rsidRPr="00C94B53" w:rsidR="007D6126" w:rsidP="00D86BF2" w:rsidRDefault="00311623" w14:paraId="3A953B6A" w14:textId="55F53C59">
      <w:pPr>
        <w:pStyle w:val="Heading1"/>
        <w:rPr>
          <w:lang w:val="ro-RO"/>
        </w:rPr>
      </w:pPr>
      <w:bookmarkStart w:name="_Toc140779792" w:id="2"/>
      <w:r w:rsidRPr="0FDB39C2">
        <w:rPr>
          <w:lang w:val="ro-RO"/>
        </w:rPr>
        <w:t>Cerințe Funcționale</w:t>
      </w:r>
      <w:bookmarkEnd w:id="2"/>
    </w:p>
    <w:p w:rsidRPr="00256FAD" w:rsidR="00A60688" w:rsidP="00A60688" w:rsidRDefault="00A54362" w14:paraId="578C4C2C" w14:textId="26F8C0F2">
      <w:pPr>
        <w:jc w:val="both"/>
        <w:rPr>
          <w:sz w:val="24"/>
          <w:szCs w:val="24"/>
          <w:lang w:val="ro-RO"/>
        </w:rPr>
      </w:pPr>
      <w:r w:rsidRPr="00256FAD">
        <w:rPr>
          <w:sz w:val="24"/>
          <w:szCs w:val="24"/>
          <w:lang w:val="ro-RO"/>
        </w:rPr>
        <w:t xml:space="preserve">În acest capitol sunt specificate cerințele funcționale ale aplicației </w:t>
      </w:r>
      <w:proofErr w:type="spellStart"/>
      <w:r w:rsidR="00140AF6">
        <w:rPr>
          <w:sz w:val="24"/>
          <w:szCs w:val="24"/>
          <w:lang w:val="ro-RO"/>
        </w:rPr>
        <w:t>Donation</w:t>
      </w:r>
      <w:r w:rsidRPr="00256FAD">
        <w:rPr>
          <w:sz w:val="24"/>
          <w:szCs w:val="24"/>
          <w:lang w:val="ro-RO"/>
        </w:rPr>
        <w:t>Manager</w:t>
      </w:r>
      <w:proofErr w:type="spellEnd"/>
      <w:r w:rsidRPr="00256FAD">
        <w:rPr>
          <w:sz w:val="24"/>
          <w:szCs w:val="24"/>
          <w:lang w:val="ro-RO"/>
        </w:rPr>
        <w:t>.</w:t>
      </w:r>
    </w:p>
    <w:p w:rsidRPr="00256FAD" w:rsidR="00A54362" w:rsidP="00D12FCF" w:rsidRDefault="00A54362" w14:paraId="339C7532" w14:textId="5FBD7DD5">
      <w:pPr>
        <w:pStyle w:val="Heading2"/>
        <w:rPr>
          <w:lang w:val="ro-RO"/>
        </w:rPr>
      </w:pPr>
      <w:bookmarkStart w:name="_Toc140779793" w:id="3"/>
      <w:r w:rsidRPr="0FDB39C2">
        <w:rPr>
          <w:lang w:val="ro-RO"/>
        </w:rPr>
        <w:t>Roluri</w:t>
      </w:r>
      <w:bookmarkEnd w:id="3"/>
    </w:p>
    <w:p w:rsidRPr="00256FAD" w:rsidR="006F33E1" w:rsidP="006F33E1" w:rsidRDefault="006F33E1" w14:paraId="12BBB44C" w14:textId="31E16E54">
      <w:pPr>
        <w:rPr>
          <w:rFonts w:cs="Arial"/>
          <w:sz w:val="24"/>
          <w:szCs w:val="24"/>
          <w:lang w:val="ro-RO"/>
        </w:rPr>
      </w:pPr>
      <w:proofErr w:type="spellStart"/>
      <w:r w:rsidRPr="00256FAD">
        <w:rPr>
          <w:rFonts w:cs="Arial"/>
          <w:sz w:val="24"/>
          <w:szCs w:val="24"/>
          <w:lang w:val="ro-RO"/>
        </w:rPr>
        <w:t>Aplicatia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 </w:t>
      </w:r>
      <w:proofErr w:type="spellStart"/>
      <w:r w:rsidR="00140AF6">
        <w:rPr>
          <w:rFonts w:cs="Arial"/>
          <w:sz w:val="24"/>
          <w:szCs w:val="24"/>
          <w:lang w:val="ro-RO"/>
        </w:rPr>
        <w:t>Donation</w:t>
      </w:r>
      <w:r w:rsidRPr="00256FAD">
        <w:rPr>
          <w:rFonts w:cs="Arial"/>
          <w:sz w:val="24"/>
          <w:szCs w:val="24"/>
          <w:lang w:val="ro-RO"/>
        </w:rPr>
        <w:t>Manager</w:t>
      </w:r>
      <w:proofErr w:type="spellEnd"/>
      <w:r w:rsidRPr="00256FAD">
        <w:rPr>
          <w:rFonts w:cs="Arial"/>
          <w:sz w:val="24"/>
          <w:szCs w:val="24"/>
          <w:lang w:val="ro-RO"/>
        </w:rPr>
        <w:t xml:space="preserve"> va avea 4 tipuri de roluri:</w:t>
      </w:r>
    </w:p>
    <w:p w:rsidRPr="00256FAD" w:rsidR="006F33E1" w:rsidP="006F33E1" w:rsidRDefault="006F33E1" w14:paraId="460093E3" w14:textId="77777777">
      <w:pPr>
        <w:pStyle w:val="ListParagraph"/>
        <w:numPr>
          <w:ilvl w:val="0"/>
          <w:numId w:val="22"/>
        </w:numPr>
        <w:rPr>
          <w:rFonts w:ascii="Arial" w:hAnsi="Arial" w:cs="Arial"/>
          <w:b/>
          <w:bCs/>
          <w:sz w:val="24"/>
          <w:szCs w:val="24"/>
          <w:lang w:val="ro-RO"/>
        </w:rPr>
      </w:pPr>
      <w:r w:rsidRPr="00256FAD">
        <w:rPr>
          <w:rFonts w:ascii="Arial" w:hAnsi="Arial" w:cs="Arial"/>
          <w:b/>
          <w:bCs/>
          <w:sz w:val="24"/>
          <w:szCs w:val="24"/>
          <w:lang w:val="ro-RO"/>
        </w:rPr>
        <w:t>Administrator (ADM)</w:t>
      </w:r>
    </w:p>
    <w:p w:rsidRPr="00256FAD" w:rsidR="006F33E1" w:rsidP="006F33E1" w:rsidRDefault="008B3149" w14:paraId="1F3641DC" w14:textId="592621BB">
      <w:pPr>
        <w:pStyle w:val="ListParagraph"/>
        <w:numPr>
          <w:ilvl w:val="0"/>
          <w:numId w:val="22"/>
        </w:numPr>
        <w:rPr>
          <w:rFonts w:ascii="Arial" w:hAnsi="Arial" w:cs="Arial"/>
          <w:b/>
          <w:bCs/>
          <w:sz w:val="24"/>
          <w:szCs w:val="24"/>
          <w:lang w:val="ro-RO"/>
        </w:rPr>
      </w:pPr>
      <w:r w:rsidRPr="00256FAD">
        <w:rPr>
          <w:rFonts w:ascii="Arial" w:hAnsi="Arial" w:cs="Arial"/>
          <w:b/>
          <w:bCs/>
          <w:sz w:val="24"/>
          <w:szCs w:val="24"/>
          <w:lang w:val="ro-RO"/>
        </w:rPr>
        <w:t>Manager</w:t>
      </w:r>
      <w:r w:rsidRPr="00256FAD" w:rsidR="006F33E1">
        <w:rPr>
          <w:rFonts w:ascii="Arial" w:hAnsi="Arial" w:cs="Arial"/>
          <w:b/>
          <w:bCs/>
          <w:sz w:val="24"/>
          <w:szCs w:val="24"/>
          <w:lang w:val="ro-RO"/>
        </w:rPr>
        <w:t xml:space="preserve"> (</w:t>
      </w:r>
      <w:r w:rsidRPr="00256FAD">
        <w:rPr>
          <w:rFonts w:ascii="Arial" w:hAnsi="Arial" w:cs="Arial"/>
          <w:b/>
          <w:bCs/>
          <w:sz w:val="24"/>
          <w:szCs w:val="24"/>
          <w:lang w:val="ro-RO"/>
        </w:rPr>
        <w:t>MGN</w:t>
      </w:r>
      <w:r w:rsidRPr="00256FAD" w:rsidR="006F33E1">
        <w:rPr>
          <w:rFonts w:ascii="Arial" w:hAnsi="Arial" w:cs="Arial"/>
          <w:b/>
          <w:bCs/>
          <w:sz w:val="24"/>
          <w:szCs w:val="24"/>
          <w:lang w:val="ro-RO"/>
        </w:rPr>
        <w:t>)</w:t>
      </w:r>
    </w:p>
    <w:p w:rsidRPr="00256FAD" w:rsidR="006F33E1" w:rsidP="006F33E1" w:rsidRDefault="006F33E1" w14:paraId="7F8958F4" w14:textId="77777777">
      <w:pPr>
        <w:pStyle w:val="ListParagraph"/>
        <w:numPr>
          <w:ilvl w:val="0"/>
          <w:numId w:val="22"/>
        </w:numPr>
        <w:rPr>
          <w:rFonts w:ascii="Arial" w:hAnsi="Arial" w:cs="Arial"/>
          <w:b/>
          <w:bCs/>
          <w:sz w:val="24"/>
          <w:szCs w:val="24"/>
          <w:lang w:val="ro-RO"/>
        </w:rPr>
      </w:pPr>
      <w:r w:rsidRPr="00256FAD">
        <w:rPr>
          <w:rFonts w:ascii="Arial" w:hAnsi="Arial" w:cs="Arial"/>
          <w:b/>
          <w:bCs/>
          <w:sz w:val="24"/>
          <w:szCs w:val="24"/>
          <w:lang w:val="ro-RO"/>
        </w:rPr>
        <w:t>Cenzor (CEN)</w:t>
      </w:r>
    </w:p>
    <w:p w:rsidRPr="00256FAD" w:rsidR="006F33E1" w:rsidP="006F33E1" w:rsidRDefault="00140AF6" w14:paraId="53268625" w14:textId="3D840288">
      <w:pPr>
        <w:pStyle w:val="ListParagraph"/>
        <w:numPr>
          <w:ilvl w:val="0"/>
          <w:numId w:val="22"/>
        </w:numPr>
        <w:rPr>
          <w:rFonts w:ascii="Arial" w:hAnsi="Arial" w:cs="Arial"/>
          <w:b/>
          <w:bCs/>
          <w:sz w:val="24"/>
          <w:szCs w:val="24"/>
          <w:lang w:val="ro-RO"/>
        </w:rPr>
      </w:pPr>
      <w:r>
        <w:rPr>
          <w:rFonts w:ascii="Arial" w:hAnsi="Arial" w:cs="Arial"/>
          <w:b/>
          <w:bCs/>
          <w:sz w:val="24"/>
          <w:szCs w:val="24"/>
          <w:lang w:val="ro-RO"/>
        </w:rPr>
        <w:t>Reporter</w:t>
      </w:r>
      <w:r w:rsidRPr="00256FAD" w:rsidR="006F33E1">
        <w:rPr>
          <w:rFonts w:ascii="Arial" w:hAnsi="Arial" w:cs="Arial"/>
          <w:b/>
          <w:bCs/>
          <w:sz w:val="24"/>
          <w:szCs w:val="24"/>
          <w:lang w:val="ro-RO"/>
        </w:rPr>
        <w:t xml:space="preserve"> (</w:t>
      </w:r>
      <w:r>
        <w:rPr>
          <w:rFonts w:ascii="Arial" w:hAnsi="Arial" w:cs="Arial"/>
          <w:b/>
          <w:bCs/>
          <w:sz w:val="24"/>
          <w:szCs w:val="24"/>
          <w:lang w:val="ro-RO"/>
        </w:rPr>
        <w:t>REP</w:t>
      </w:r>
      <w:r w:rsidRPr="00256FAD" w:rsidR="006F33E1">
        <w:rPr>
          <w:rFonts w:ascii="Arial" w:hAnsi="Arial" w:cs="Arial"/>
          <w:b/>
          <w:bCs/>
          <w:sz w:val="24"/>
          <w:szCs w:val="24"/>
          <w:lang w:val="ro-RO"/>
        </w:rPr>
        <w:t>)</w:t>
      </w:r>
    </w:p>
    <w:p w:rsidRPr="00256FAD" w:rsidR="006F33E1" w:rsidP="00256FAD" w:rsidRDefault="006F33E1" w14:paraId="07F51CE0" w14:textId="67360434">
      <w:pPr>
        <w:jc w:val="both"/>
        <w:rPr>
          <w:sz w:val="24"/>
          <w:szCs w:val="24"/>
          <w:lang w:val="ro-RO"/>
        </w:rPr>
      </w:pPr>
      <w:r w:rsidRPr="0FDB39C2">
        <w:rPr>
          <w:sz w:val="24"/>
          <w:szCs w:val="24"/>
          <w:lang w:val="ro-RO"/>
        </w:rPr>
        <w:t>Fiecare rol poate avea una sau mai multe drepturi (</w:t>
      </w:r>
      <w:proofErr w:type="spellStart"/>
      <w:r w:rsidRPr="0FDB39C2">
        <w:rPr>
          <w:sz w:val="24"/>
          <w:szCs w:val="24"/>
          <w:lang w:val="ro-RO"/>
        </w:rPr>
        <w:t>permissions</w:t>
      </w:r>
      <w:proofErr w:type="spellEnd"/>
      <w:r w:rsidRPr="0FDB39C2">
        <w:rPr>
          <w:sz w:val="24"/>
          <w:szCs w:val="24"/>
          <w:lang w:val="ro-RO"/>
        </w:rPr>
        <w:t xml:space="preserve">) care se refera la diferite </w:t>
      </w:r>
      <w:proofErr w:type="spellStart"/>
      <w:r w:rsidRPr="0FDB39C2">
        <w:rPr>
          <w:sz w:val="24"/>
          <w:szCs w:val="24"/>
          <w:lang w:val="ro-RO"/>
        </w:rPr>
        <w:t>functionalitati</w:t>
      </w:r>
      <w:proofErr w:type="spellEnd"/>
      <w:r w:rsidRPr="0FDB39C2">
        <w:rPr>
          <w:sz w:val="24"/>
          <w:szCs w:val="24"/>
          <w:lang w:val="ro-RO"/>
        </w:rPr>
        <w:t xml:space="preserve"> din </w:t>
      </w:r>
      <w:proofErr w:type="spellStart"/>
      <w:r w:rsidRPr="0FDB39C2">
        <w:rPr>
          <w:sz w:val="24"/>
          <w:szCs w:val="24"/>
          <w:lang w:val="ro-RO"/>
        </w:rPr>
        <w:t>aplicatie</w:t>
      </w:r>
      <w:proofErr w:type="spellEnd"/>
      <w:r w:rsidRPr="0FDB39C2">
        <w:rPr>
          <w:sz w:val="24"/>
          <w:szCs w:val="24"/>
          <w:lang w:val="ro-RO"/>
        </w:rPr>
        <w:t>.</w:t>
      </w:r>
    </w:p>
    <w:p w:rsidRPr="00256FAD" w:rsidR="000A27A0" w:rsidP="000A27A0" w:rsidRDefault="000A27A0" w14:paraId="4188D000" w14:textId="1301F899">
      <w:pPr>
        <w:pStyle w:val="Heading2"/>
        <w:rPr>
          <w:lang w:val="ro-RO"/>
        </w:rPr>
      </w:pPr>
      <w:bookmarkStart w:name="_Toc140779794" w:id="4"/>
      <w:r w:rsidRPr="0FDB39C2">
        <w:rPr>
          <w:lang w:val="ro-RO"/>
        </w:rPr>
        <w:t>Drepturi</w:t>
      </w:r>
      <w:bookmarkEnd w:id="4"/>
    </w:p>
    <w:p w:rsidRPr="00256FAD" w:rsidR="000A27A0" w:rsidP="00256FAD" w:rsidRDefault="001B4489" w14:paraId="5AECBB83" w14:textId="2DF0E7EB">
      <w:pPr>
        <w:jc w:val="both"/>
        <w:rPr>
          <w:sz w:val="24"/>
          <w:szCs w:val="24"/>
          <w:lang w:val="ro-RO"/>
        </w:rPr>
      </w:pPr>
      <w:r w:rsidRPr="00256FAD">
        <w:rPr>
          <w:sz w:val="24"/>
          <w:szCs w:val="24"/>
          <w:lang w:val="ro-RO"/>
        </w:rPr>
        <w:t>Drepturile descriu capacitatea unui utilizator de a îndeplini o acțiune. Un utilizator poate îndeplini o acțiune (specifică unui cod) doar dacă deține un drept.</w:t>
      </w:r>
    </w:p>
    <w:p w:rsidRPr="00C94B53" w:rsidR="00D12FCF" w:rsidP="00256FAD" w:rsidRDefault="00ED4DB8" w14:paraId="5C6DB3CE" w14:textId="6C5F96B7">
      <w:pPr>
        <w:pStyle w:val="Heading3"/>
        <w:rPr>
          <w:lang w:val="ro-RO"/>
        </w:rPr>
      </w:pPr>
      <w:bookmarkStart w:name="_Toc140779795" w:id="5"/>
      <w:proofErr w:type="spellStart"/>
      <w:r w:rsidRPr="0FDB39C2">
        <w:rPr>
          <w:lang w:val="ro-RO"/>
        </w:rPr>
        <w:t>Prenzetare</w:t>
      </w:r>
      <w:proofErr w:type="spellEnd"/>
      <w:r w:rsidRPr="0FDB39C2">
        <w:rPr>
          <w:lang w:val="ro-RO"/>
        </w:rPr>
        <w:t xml:space="preserve"> generală</w:t>
      </w:r>
      <w:bookmarkEnd w:id="5"/>
    </w:p>
    <w:p w:rsidRPr="00256FAD" w:rsidR="00A60688" w:rsidP="00A60688" w:rsidRDefault="00A60688" w14:paraId="3C531325" w14:textId="17F7C693">
      <w:pPr>
        <w:jc w:val="both"/>
        <w:rPr>
          <w:sz w:val="24"/>
          <w:szCs w:val="24"/>
          <w:lang w:val="ro-RO"/>
        </w:rPr>
      </w:pPr>
      <w:r w:rsidRPr="00256FAD">
        <w:rPr>
          <w:sz w:val="24"/>
          <w:szCs w:val="24"/>
          <w:lang w:val="ro-RO"/>
        </w:rPr>
        <w:t xml:space="preserve">Utilizatorii cei mai înalți sunt </w:t>
      </w:r>
      <w:r w:rsidRPr="00256FAD" w:rsidR="5BAE8CFE">
        <w:rPr>
          <w:sz w:val="24"/>
          <w:szCs w:val="24"/>
          <w:lang w:val="ro-RO"/>
        </w:rPr>
        <w:t>managerii</w:t>
      </w:r>
      <w:r w:rsidRPr="00256FAD">
        <w:rPr>
          <w:sz w:val="24"/>
          <w:szCs w:val="24"/>
          <w:lang w:val="ro-RO"/>
        </w:rPr>
        <w:t>, care au drepturi de super-utilizator, oferindu-le acces total la toate bazele de date și funcții.</w:t>
      </w:r>
    </w:p>
    <w:p w:rsidRPr="00256FAD" w:rsidR="00A60688" w:rsidP="00A60688" w:rsidRDefault="51038F3F" w14:paraId="5A124024" w14:textId="22CFBBD1">
      <w:pPr>
        <w:jc w:val="both"/>
        <w:rPr>
          <w:sz w:val="24"/>
          <w:szCs w:val="24"/>
          <w:lang w:val="ro-RO"/>
        </w:rPr>
      </w:pPr>
      <w:r w:rsidRPr="00256FAD">
        <w:rPr>
          <w:sz w:val="24"/>
          <w:szCs w:val="24"/>
          <w:lang w:val="ro-RO"/>
        </w:rPr>
        <w:t>Cenzorii</w:t>
      </w:r>
      <w:r w:rsidRPr="00256FAD" w:rsidR="00A60688">
        <w:rPr>
          <w:sz w:val="24"/>
          <w:szCs w:val="24"/>
          <w:lang w:val="ro-RO"/>
        </w:rPr>
        <w:t xml:space="preserve"> sunt utilizatori de nivel intermediar, care au permisiunea de a vizualiza majoritatea datelor și de a edita anumite date.</w:t>
      </w:r>
    </w:p>
    <w:p w:rsidR="00363E8F" w:rsidP="00256FAD" w:rsidRDefault="7F35C00D" w14:paraId="72D76A8B" w14:textId="42278E33">
      <w:pPr>
        <w:jc w:val="both"/>
        <w:rPr>
          <w:sz w:val="24"/>
          <w:szCs w:val="24"/>
          <w:lang w:val="ro-RO"/>
        </w:rPr>
      </w:pPr>
      <w:r w:rsidRPr="0A7FB68B" w:rsidR="7F35C00D">
        <w:rPr>
          <w:sz w:val="24"/>
          <w:szCs w:val="24"/>
          <w:lang w:val="ro-RO"/>
        </w:rPr>
        <w:t>U</w:t>
      </w:r>
      <w:r w:rsidRPr="0A7FB68B" w:rsidR="00A60688">
        <w:rPr>
          <w:sz w:val="24"/>
          <w:szCs w:val="24"/>
          <w:lang w:val="ro-RO"/>
        </w:rPr>
        <w:t xml:space="preserve">tilizatorii </w:t>
      </w:r>
      <w:r w:rsidRPr="0A7FB68B" w:rsidR="175B5FC4">
        <w:rPr>
          <w:sz w:val="24"/>
          <w:szCs w:val="24"/>
          <w:lang w:val="ro-RO"/>
        </w:rPr>
        <w:t xml:space="preserve">cu rolul de </w:t>
      </w:r>
      <w:r w:rsidRPr="0A7FB68B" w:rsidR="00DB326C">
        <w:rPr>
          <w:sz w:val="24"/>
          <w:szCs w:val="24"/>
          <w:lang w:val="ro-RO"/>
        </w:rPr>
        <w:t>reporter</w:t>
      </w:r>
      <w:r w:rsidRPr="0A7FB68B" w:rsidR="175B5FC4">
        <w:rPr>
          <w:sz w:val="24"/>
          <w:szCs w:val="24"/>
          <w:lang w:val="ro-RO"/>
        </w:rPr>
        <w:t xml:space="preserve"> sunt utilizatori </w:t>
      </w:r>
      <w:r w:rsidRPr="0A7FB68B" w:rsidR="00A60688">
        <w:rPr>
          <w:sz w:val="24"/>
          <w:szCs w:val="24"/>
          <w:lang w:val="ro-RO"/>
        </w:rPr>
        <w:t>de nivel inferior, care au permisiunea de a vizualiza</w:t>
      </w:r>
      <w:r w:rsidRPr="0A7FB68B" w:rsidR="00DB326C">
        <w:rPr>
          <w:sz w:val="24"/>
          <w:szCs w:val="24"/>
          <w:lang w:val="ro-RO"/>
        </w:rPr>
        <w:t xml:space="preserve"> campaniile setate</w:t>
      </w:r>
      <w:r w:rsidRPr="0A7FB68B" w:rsidR="09DCDA2E">
        <w:rPr>
          <w:sz w:val="24"/>
          <w:szCs w:val="24"/>
          <w:lang w:val="ro-RO"/>
        </w:rPr>
        <w:t>,</w:t>
      </w:r>
      <w:r w:rsidRPr="0A7FB68B" w:rsidR="00DB326C">
        <w:rPr>
          <w:sz w:val="24"/>
          <w:szCs w:val="24"/>
          <w:lang w:val="ro-RO"/>
        </w:rPr>
        <w:t xml:space="preserve"> </w:t>
      </w:r>
      <w:r w:rsidRPr="0A7FB68B" w:rsidR="00DB326C">
        <w:rPr>
          <w:sz w:val="24"/>
          <w:szCs w:val="24"/>
          <w:lang w:val="ro-RO"/>
        </w:rPr>
        <w:t>donatori</w:t>
      </w:r>
      <w:r w:rsidRPr="0A7FB68B" w:rsidR="011B4749">
        <w:rPr>
          <w:sz w:val="24"/>
          <w:szCs w:val="24"/>
          <w:lang w:val="ro-RO"/>
        </w:rPr>
        <w:t xml:space="preserve">i </w:t>
      </w:r>
      <w:r w:rsidRPr="0A7FB68B" w:rsidR="00157AAF">
        <w:rPr>
          <w:sz w:val="24"/>
          <w:szCs w:val="24"/>
          <w:lang w:val="ro-RO"/>
        </w:rPr>
        <w:t xml:space="preserve">si </w:t>
      </w:r>
      <w:r w:rsidRPr="0A7FB68B" w:rsidR="00157AAF">
        <w:rPr>
          <w:sz w:val="24"/>
          <w:szCs w:val="24"/>
          <w:lang w:val="ro-RO"/>
        </w:rPr>
        <w:t>donatiile</w:t>
      </w:r>
      <w:r w:rsidRPr="0A7FB68B" w:rsidR="00157AAF">
        <w:rPr>
          <w:sz w:val="24"/>
          <w:szCs w:val="24"/>
          <w:lang w:val="ro-RO"/>
        </w:rPr>
        <w:t xml:space="preserve"> </w:t>
      </w:r>
      <w:r w:rsidRPr="0A7FB68B" w:rsidR="00DB326C">
        <w:rPr>
          <w:sz w:val="24"/>
          <w:szCs w:val="24"/>
          <w:lang w:val="ro-RO"/>
        </w:rPr>
        <w:t>campaniilor</w:t>
      </w:r>
      <w:r w:rsidRPr="0A7FB68B" w:rsidR="00A60688">
        <w:rPr>
          <w:sz w:val="24"/>
          <w:szCs w:val="24"/>
          <w:lang w:val="ro-RO"/>
        </w:rPr>
        <w:t>.</w:t>
      </w:r>
      <w:bookmarkStart w:name="_Toc135129796" w:id="6"/>
      <w:bookmarkStart w:name="_Toc135130797" w:id="7"/>
      <w:bookmarkStart w:name="_Toc135129797" w:id="8"/>
      <w:bookmarkStart w:name="_Toc135130798" w:id="9"/>
      <w:bookmarkStart w:name="_Toc135129798" w:id="10"/>
      <w:bookmarkStart w:name="_Toc135130799" w:id="11"/>
      <w:bookmarkStart w:name="_Toc135129799" w:id="12"/>
      <w:bookmarkStart w:name="_Toc135130800" w:id="13"/>
      <w:bookmarkStart w:name="_Toc135129800" w:id="14"/>
      <w:bookmarkStart w:name="_Toc135130801" w:id="15"/>
      <w:bookmarkStart w:name="_Toc135129801" w:id="16"/>
      <w:bookmarkStart w:name="_Toc135130802" w:id="17"/>
      <w:bookmarkStart w:name="_Toc135129802" w:id="18"/>
      <w:bookmarkStart w:name="_Toc135130803" w:id="19"/>
      <w:bookmarkStart w:name="_Toc135129803" w:id="20"/>
      <w:bookmarkStart w:name="_Toc135130804" w:id="21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Pr="004832AF" w:rsidR="00363E8F" w:rsidTr="70B9C219" w14:paraId="29D0670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:rsidRPr="00256FAD" w:rsidR="00363E8F" w:rsidP="000832BB" w:rsidRDefault="00363E8F" w14:paraId="575A523D" w14:textId="130AFA7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Rol</w:t>
            </w:r>
            <w:proofErr w:type="spellEnd"/>
          </w:p>
        </w:tc>
        <w:tc>
          <w:tcPr>
            <w:tcW w:w="7745" w:type="dxa"/>
          </w:tcPr>
          <w:p w:rsidRPr="00256FAD" w:rsidR="00363E8F" w:rsidP="000832BB" w:rsidRDefault="00363E8F" w14:paraId="3F11D2CA" w14:textId="2FBB148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Drepturi</w:t>
            </w:r>
            <w:proofErr w:type="spellEnd"/>
          </w:p>
        </w:tc>
      </w:tr>
      <w:tr w:rsidRPr="004832AF" w:rsidR="00363E8F" w:rsidTr="70B9C219" w14:paraId="7FC9BBD4" w14:textId="77777777">
        <w:tc>
          <w:tcPr>
            <w:tcW w:w="1271" w:type="dxa"/>
          </w:tcPr>
          <w:p w:rsidRPr="00256FAD" w:rsidR="00363E8F" w:rsidP="000832BB" w:rsidRDefault="00363E8F" w14:paraId="3B0E2521" w14:textId="7DBFC96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ADM</w:t>
            </w:r>
          </w:p>
        </w:tc>
        <w:tc>
          <w:tcPr>
            <w:tcW w:w="7745" w:type="dxa"/>
          </w:tcPr>
          <w:p w:rsidRPr="00256FAD" w:rsidR="00363E8F" w:rsidP="000832BB" w:rsidRDefault="21C0E768" w14:paraId="28B340CD" w14:textId="0417F084">
            <w:pPr>
              <w:rPr>
                <w:sz w:val="24"/>
                <w:szCs w:val="24"/>
              </w:rPr>
            </w:pPr>
            <w:r w:rsidRPr="0FDB39C2">
              <w:rPr>
                <w:sz w:val="24"/>
                <w:szCs w:val="24"/>
              </w:rPr>
              <w:t>PERMISSION_MANAGEMENT</w:t>
            </w:r>
            <w:r w:rsidRPr="0FDB39C2" w:rsidR="2BC81CC9">
              <w:rPr>
                <w:sz w:val="24"/>
                <w:szCs w:val="24"/>
              </w:rPr>
              <w:t xml:space="preserve">, </w:t>
            </w:r>
            <w:r w:rsidR="00907492">
              <w:rPr>
                <w:sz w:val="24"/>
                <w:szCs w:val="24"/>
              </w:rPr>
              <w:t>USER</w:t>
            </w:r>
            <w:r w:rsidRPr="0FDB39C2" w:rsidR="2BC81CC9">
              <w:rPr>
                <w:sz w:val="24"/>
                <w:szCs w:val="24"/>
              </w:rPr>
              <w:t>_MANAGEMENT</w:t>
            </w:r>
          </w:p>
        </w:tc>
      </w:tr>
      <w:tr w:rsidRPr="0024035A" w:rsidR="00363E8F" w:rsidTr="70B9C219" w14:paraId="3BF49A26" w14:textId="77777777">
        <w:tc>
          <w:tcPr>
            <w:tcW w:w="1271" w:type="dxa"/>
          </w:tcPr>
          <w:p w:rsidRPr="00256FAD" w:rsidR="00363E8F" w:rsidP="000832BB" w:rsidRDefault="00363E8F" w14:paraId="7937BF87" w14:textId="675F313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MGN</w:t>
            </w:r>
          </w:p>
        </w:tc>
        <w:tc>
          <w:tcPr>
            <w:tcW w:w="7745" w:type="dxa"/>
          </w:tcPr>
          <w:p w:rsidRPr="009A2814" w:rsidR="0049179F" w:rsidP="000832BB" w:rsidRDefault="0049179F" w14:paraId="2E6CCC19" w14:textId="2C500086">
            <w:pPr>
              <w:rPr>
                <w:sz w:val="24"/>
                <w:szCs w:val="24"/>
                <w:lang w:val="en-US"/>
              </w:rPr>
            </w:pPr>
            <w:r w:rsidRPr="00904E3B">
              <w:rPr>
                <w:sz w:val="24"/>
                <w:szCs w:val="24"/>
                <w:lang w:val="en-US"/>
              </w:rPr>
              <w:t>CAMP_MANAGEMENT</w:t>
            </w:r>
            <w:r w:rsidRPr="00904E3B">
              <w:rPr>
                <w:sz w:val="24"/>
                <w:szCs w:val="24"/>
                <w:lang w:val="en-US"/>
              </w:rPr>
              <w:t xml:space="preserve">, </w:t>
            </w:r>
            <w:r w:rsidRPr="00904E3B" w:rsidR="00517FB9">
              <w:rPr>
                <w:sz w:val="24"/>
                <w:szCs w:val="24"/>
                <w:lang w:val="en-US"/>
              </w:rPr>
              <w:t>BENEF_MANAGEMENT</w:t>
            </w:r>
            <w:r w:rsidRPr="00904E3B" w:rsidR="00E31B8C">
              <w:rPr>
                <w:sz w:val="24"/>
                <w:szCs w:val="24"/>
                <w:lang w:val="en-US"/>
              </w:rPr>
              <w:t xml:space="preserve">, </w:t>
            </w:r>
            <w:r w:rsidRPr="00904E3B" w:rsidR="00E31B8C">
              <w:rPr>
                <w:sz w:val="24"/>
                <w:szCs w:val="24"/>
                <w:lang w:val="en-US"/>
              </w:rPr>
              <w:t>DONATION_MANAGEMENT</w:t>
            </w:r>
            <w:r w:rsidRPr="00904E3B" w:rsidR="00904E3B">
              <w:rPr>
                <w:sz w:val="24"/>
                <w:szCs w:val="24"/>
                <w:lang w:val="en-US"/>
              </w:rPr>
              <w:t xml:space="preserve">, </w:t>
            </w:r>
            <w:r w:rsidRPr="00904E3B" w:rsidR="00904E3B">
              <w:rPr>
                <w:sz w:val="24"/>
                <w:szCs w:val="24"/>
                <w:lang w:val="en-US"/>
              </w:rPr>
              <w:t>DONATION_APPROVE</w:t>
            </w:r>
            <w:r w:rsidR="004A65EF">
              <w:rPr>
                <w:sz w:val="24"/>
                <w:szCs w:val="24"/>
                <w:lang w:val="en-US"/>
              </w:rPr>
              <w:t xml:space="preserve">, </w:t>
            </w:r>
            <w:r w:rsidRPr="004A65EF" w:rsidR="004A65EF">
              <w:rPr>
                <w:sz w:val="24"/>
                <w:szCs w:val="24"/>
                <w:lang w:val="en-US"/>
              </w:rPr>
              <w:t>DONATION_REPORTING</w:t>
            </w:r>
            <w:r w:rsidR="00CB2EBC">
              <w:rPr>
                <w:sz w:val="24"/>
                <w:szCs w:val="24"/>
                <w:lang w:val="en-US"/>
              </w:rPr>
              <w:t xml:space="preserve">, </w:t>
            </w:r>
            <w:r w:rsidRPr="00CB2EBC" w:rsidR="00CB2EBC">
              <w:rPr>
                <w:sz w:val="24"/>
                <w:szCs w:val="24"/>
                <w:lang w:val="en-US"/>
              </w:rPr>
              <w:t>CAMP_REPORTING</w:t>
            </w:r>
            <w:r w:rsidR="009A2814">
              <w:rPr>
                <w:sz w:val="24"/>
                <w:szCs w:val="24"/>
                <w:lang w:val="en-US"/>
              </w:rPr>
              <w:t xml:space="preserve">, </w:t>
            </w:r>
            <w:r w:rsidRPr="009A2814" w:rsidR="009A2814">
              <w:rPr>
                <w:sz w:val="24"/>
                <w:szCs w:val="24"/>
                <w:lang w:val="en-US"/>
              </w:rPr>
              <w:t>CAMP_IMPORT</w:t>
            </w:r>
          </w:p>
          <w:p w:rsidRPr="006A6C96" w:rsidR="00363E8F" w:rsidP="000832BB" w:rsidRDefault="00363E8F" w14:paraId="6ABBA6A3" w14:textId="4296DBB3">
            <w:pPr>
              <w:rPr>
                <w:sz w:val="24"/>
                <w:szCs w:val="24"/>
                <w:lang w:val="en-US"/>
              </w:rPr>
            </w:pPr>
          </w:p>
        </w:tc>
      </w:tr>
      <w:tr w:rsidRPr="0024035A" w:rsidR="00363E8F" w:rsidTr="70B9C219" w14:paraId="74944515" w14:textId="77777777">
        <w:tc>
          <w:tcPr>
            <w:tcW w:w="1271" w:type="dxa"/>
          </w:tcPr>
          <w:p w:rsidRPr="00256FAD" w:rsidR="00363E8F" w:rsidP="000832BB" w:rsidRDefault="00363E8F" w14:paraId="1F254777" w14:textId="7B63F31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CEN</w:t>
            </w:r>
          </w:p>
        </w:tc>
        <w:tc>
          <w:tcPr>
            <w:tcW w:w="7745" w:type="dxa"/>
          </w:tcPr>
          <w:p w:rsidRPr="00CB2EBC" w:rsidR="00517FB9" w:rsidP="000832BB" w:rsidRDefault="00517FB9" w14:paraId="24FC3DF2" w14:textId="11561A92">
            <w:pPr>
              <w:rPr>
                <w:sz w:val="24"/>
                <w:szCs w:val="24"/>
                <w:lang w:val="en-US"/>
              </w:rPr>
            </w:pPr>
            <w:r w:rsidRPr="00517FB9">
              <w:rPr>
                <w:sz w:val="24"/>
                <w:szCs w:val="24"/>
                <w:lang w:val="en-US"/>
              </w:rPr>
              <w:t>BENEF_MANAGEMENT</w:t>
            </w:r>
            <w:r w:rsidR="00E31B8C">
              <w:rPr>
                <w:sz w:val="24"/>
                <w:szCs w:val="24"/>
                <w:lang w:val="en-US"/>
              </w:rPr>
              <w:t xml:space="preserve">, </w:t>
            </w:r>
            <w:r w:rsidRPr="00904E3B" w:rsidR="00E31B8C">
              <w:rPr>
                <w:sz w:val="24"/>
                <w:szCs w:val="24"/>
                <w:lang w:val="en-US"/>
              </w:rPr>
              <w:t>DONATION_MANAGEMENT</w:t>
            </w:r>
            <w:r w:rsidR="004A65EF">
              <w:rPr>
                <w:sz w:val="24"/>
                <w:szCs w:val="24"/>
                <w:lang w:val="en-US"/>
              </w:rPr>
              <w:t xml:space="preserve">, </w:t>
            </w:r>
            <w:r w:rsidRPr="00CB2EBC" w:rsidR="004A65EF">
              <w:rPr>
                <w:sz w:val="24"/>
                <w:szCs w:val="24"/>
                <w:lang w:val="en-US"/>
              </w:rPr>
              <w:t>DONATION_REPORTING</w:t>
            </w:r>
            <w:r w:rsidRPr="00CB2EBC" w:rsidR="00CB2EBC">
              <w:rPr>
                <w:sz w:val="24"/>
                <w:szCs w:val="24"/>
                <w:lang w:val="en-US"/>
              </w:rPr>
              <w:t xml:space="preserve">, </w:t>
            </w:r>
            <w:r w:rsidRPr="00CB2EBC" w:rsidR="00CB2EBC">
              <w:rPr>
                <w:sz w:val="24"/>
                <w:szCs w:val="24"/>
                <w:lang w:val="en-US"/>
              </w:rPr>
              <w:t>CAMP_REPORTING</w:t>
            </w:r>
          </w:p>
          <w:p w:rsidRPr="006A6C96" w:rsidR="00363E8F" w:rsidP="000832BB" w:rsidRDefault="00363E8F" w14:paraId="74337173" w14:textId="3077460F">
            <w:pPr>
              <w:rPr>
                <w:sz w:val="24"/>
                <w:szCs w:val="24"/>
                <w:lang w:val="en-US"/>
              </w:rPr>
            </w:pPr>
          </w:p>
        </w:tc>
      </w:tr>
      <w:tr w:rsidRPr="00414D6E" w:rsidR="00363E8F" w:rsidTr="70B9C219" w14:paraId="793662A9" w14:textId="77777777">
        <w:tc>
          <w:tcPr>
            <w:tcW w:w="1271" w:type="dxa"/>
          </w:tcPr>
          <w:p w:rsidRPr="00256FAD" w:rsidR="00363E8F" w:rsidP="000832BB" w:rsidRDefault="00DB326C" w14:paraId="31CA82F7" w14:textId="38C7021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REP</w:t>
            </w:r>
          </w:p>
        </w:tc>
        <w:tc>
          <w:tcPr>
            <w:tcW w:w="7745" w:type="dxa"/>
          </w:tcPr>
          <w:p w:rsidRPr="00256FAD" w:rsidR="00363E8F" w:rsidP="000832BB" w:rsidRDefault="004232EB" w14:paraId="410F0B6E" w14:textId="3821C81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CAMP</w:t>
            </w:r>
            <w:r w:rsidRPr="0FDB39C2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REPORT</w:t>
            </w:r>
            <w:r w:rsidRPr="0FDB39C2">
              <w:rPr>
                <w:sz w:val="24"/>
                <w:szCs w:val="24"/>
              </w:rPr>
              <w:t>_RESTRICTED</w:t>
            </w:r>
          </w:p>
        </w:tc>
      </w:tr>
    </w:tbl>
    <w:p w:rsidRPr="00256FAD" w:rsidR="00363E8F" w:rsidP="00256FAD" w:rsidRDefault="00363E8F" w14:paraId="0F684511" w14:textId="77777777">
      <w:pPr>
        <w:jc w:val="both"/>
        <w:rPr>
          <w:lang w:val="en-US"/>
        </w:rPr>
      </w:pPr>
    </w:p>
    <w:p w:rsidRPr="0041770C" w:rsidR="0041770C" w:rsidP="00256FAD" w:rsidRDefault="0041770C" w14:paraId="5808BC59" w14:textId="444B0820">
      <w:pPr>
        <w:pStyle w:val="Heading2"/>
      </w:pPr>
      <w:bookmarkStart w:name="_Toc135134114" w:id="22"/>
      <w:bookmarkStart w:name="_Toc135134219" w:id="23"/>
      <w:bookmarkStart w:name="_Toc140779796" w:id="24"/>
      <w:bookmarkEnd w:id="22"/>
      <w:bookmarkEnd w:id="23"/>
      <w:proofErr w:type="spellStart"/>
      <w:r>
        <w:t>Administrarea</w:t>
      </w:r>
      <w:proofErr w:type="spellEnd"/>
      <w:r>
        <w:t xml:space="preserve"> </w:t>
      </w:r>
      <w:proofErr w:type="spellStart"/>
      <w:r>
        <w:t>drepturilor</w:t>
      </w:r>
      <w:bookmarkEnd w:id="24"/>
      <w:proofErr w:type="spellEnd"/>
    </w:p>
    <w:p w:rsidR="2021B646" w:rsidP="00605CB5" w:rsidRDefault="00605CB5" w14:paraId="060B2FDC" w14:textId="19934E3E">
      <w:pPr>
        <w:pStyle w:val="Heading3"/>
      </w:pPr>
      <w:bookmarkStart w:name="_Toc135133812" w:id="25"/>
      <w:bookmarkStart w:name="_Toc135133918" w:id="26"/>
      <w:bookmarkStart w:name="_Toc135134018" w:id="27"/>
      <w:bookmarkStart w:name="_Toc135134116" w:id="28"/>
      <w:bookmarkStart w:name="_Toc135134221" w:id="29"/>
      <w:bookmarkStart w:name="_Toc135133813" w:id="30"/>
      <w:bookmarkStart w:name="_Toc135133919" w:id="31"/>
      <w:bookmarkStart w:name="_Toc135134019" w:id="32"/>
      <w:bookmarkStart w:name="_Toc135134117" w:id="33"/>
      <w:bookmarkStart w:name="_Toc135134222" w:id="34"/>
      <w:bookmarkStart w:name="_Toc135133814" w:id="35"/>
      <w:bookmarkStart w:name="_Toc135133920" w:id="36"/>
      <w:bookmarkStart w:name="_Toc135134020" w:id="37"/>
      <w:bookmarkStart w:name="_Toc135134118" w:id="38"/>
      <w:bookmarkStart w:name="_Toc135134223" w:id="39"/>
      <w:bookmarkStart w:name="_Toc135133815" w:id="40"/>
      <w:bookmarkStart w:name="_Toc135133921" w:id="41"/>
      <w:bookmarkStart w:name="_Toc135134021" w:id="42"/>
      <w:bookmarkStart w:name="_Toc135134119" w:id="43"/>
      <w:bookmarkStart w:name="_Toc135134224" w:id="44"/>
      <w:bookmarkStart w:name="_Toc135133816" w:id="45"/>
      <w:bookmarkStart w:name="_Toc135133922" w:id="46"/>
      <w:bookmarkStart w:name="_Toc135134022" w:id="47"/>
      <w:bookmarkStart w:name="_Toc135134120" w:id="48"/>
      <w:bookmarkStart w:name="_Toc135134225" w:id="49"/>
      <w:bookmarkStart w:name="_Toc135133817" w:id="50"/>
      <w:bookmarkStart w:name="_Toc135133923" w:id="51"/>
      <w:bookmarkStart w:name="_Toc135134023" w:id="52"/>
      <w:bookmarkStart w:name="_Toc135134121" w:id="53"/>
      <w:bookmarkStart w:name="_Toc135134226" w:id="54"/>
      <w:bookmarkStart w:name="_Toc135133818" w:id="55"/>
      <w:bookmarkStart w:name="_Toc135133924" w:id="56"/>
      <w:bookmarkStart w:name="_Toc135134024" w:id="57"/>
      <w:bookmarkStart w:name="_Toc135134122" w:id="58"/>
      <w:bookmarkStart w:name="_Toc135134227" w:id="59"/>
      <w:bookmarkStart w:name="_Toc135133819" w:id="60"/>
      <w:bookmarkStart w:name="_Toc135133925" w:id="61"/>
      <w:bookmarkStart w:name="_Toc135134025" w:id="62"/>
      <w:bookmarkStart w:name="_Toc135134123" w:id="63"/>
      <w:bookmarkStart w:name="_Toc135134228" w:id="64"/>
      <w:bookmarkStart w:name="_Toc135133820" w:id="65"/>
      <w:bookmarkStart w:name="_Toc135133926" w:id="66"/>
      <w:bookmarkStart w:name="_Toc135134026" w:id="67"/>
      <w:bookmarkStart w:name="_Toc135134124" w:id="68"/>
      <w:bookmarkStart w:name="_Toc135134229" w:id="69"/>
      <w:bookmarkStart w:name="_Toc135133821" w:id="70"/>
      <w:bookmarkStart w:name="_Toc135133927" w:id="71"/>
      <w:bookmarkStart w:name="_Toc135134027" w:id="72"/>
      <w:bookmarkStart w:name="_Toc135134125" w:id="73"/>
      <w:bookmarkStart w:name="_Toc135134230" w:id="74"/>
      <w:bookmarkStart w:name="_Toc135133822" w:id="75"/>
      <w:bookmarkStart w:name="_Toc135133928" w:id="76"/>
      <w:bookmarkStart w:name="_Toc135134028" w:id="77"/>
      <w:bookmarkStart w:name="_Toc135134126" w:id="78"/>
      <w:bookmarkStart w:name="_Toc135134231" w:id="79"/>
      <w:bookmarkStart w:name="_Toc135134127" w:id="80"/>
      <w:bookmarkStart w:name="_Toc135134232" w:id="81"/>
      <w:bookmarkStart w:name="_Toc140779797" w:id="82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proofErr w:type="spellStart"/>
      <w:r>
        <w:t>Adăugare</w:t>
      </w:r>
      <w:proofErr w:type="spellEnd"/>
      <w:r>
        <w:t xml:space="preserve"> / </w:t>
      </w:r>
      <w:proofErr w:type="spellStart"/>
      <w:r>
        <w:t>editare</w:t>
      </w:r>
      <w:proofErr w:type="spellEnd"/>
      <w:r>
        <w:t xml:space="preserve"> de </w:t>
      </w:r>
      <w:proofErr w:type="spellStart"/>
      <w:r>
        <w:t>drepturi</w:t>
      </w:r>
      <w:bookmarkEnd w:id="82"/>
      <w:proofErr w:type="spellEnd"/>
    </w:p>
    <w:tbl>
      <w:tblPr>
        <w:tblStyle w:val="Tabellengitternetz"/>
        <w:tblW w:w="9016" w:type="dxa"/>
        <w:tblLook w:val="04A0" w:firstRow="1" w:lastRow="0" w:firstColumn="1" w:lastColumn="0" w:noHBand="0" w:noVBand="1"/>
      </w:tblPr>
      <w:tblGrid>
        <w:gridCol w:w="1380"/>
        <w:gridCol w:w="7636"/>
      </w:tblGrid>
      <w:tr w:rsidRPr="004832AF" w:rsidR="00BF4AC2" w:rsidTr="58066544" w14:paraId="607FF2E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dxa"/>
          </w:tcPr>
          <w:p w:rsidRPr="00256FAD" w:rsidR="00D943E0" w:rsidP="000832BB" w:rsidRDefault="00D943E0" w14:paraId="0D94E07F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tcW w:w="7636" w:type="dxa"/>
          </w:tcPr>
          <w:p w:rsidRPr="00256FAD" w:rsidR="00D943E0" w:rsidP="000832BB" w:rsidRDefault="00D943E0" w14:paraId="237527AE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Adaugare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drept</w:t>
            </w:r>
            <w:proofErr w:type="spellEnd"/>
          </w:p>
        </w:tc>
      </w:tr>
      <w:tr w:rsidRPr="004832AF" w:rsidR="00D943E0" w:rsidTr="58066544" w14:paraId="56537748" w14:textId="77777777">
        <w:tc>
          <w:tcPr>
            <w:tcW w:w="1380" w:type="dxa"/>
          </w:tcPr>
          <w:p w:rsidRPr="00256FAD" w:rsidR="00D943E0" w:rsidP="000832BB" w:rsidRDefault="00D943E0" w14:paraId="2795BC8B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tcW w:w="7636" w:type="dxa"/>
          </w:tcPr>
          <w:p w:rsidRPr="00256FAD" w:rsidR="00D943E0" w:rsidP="000832BB" w:rsidRDefault="00FB55AA" w14:paraId="366EDE50" w14:textId="4513868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D943E0">
              <w:rPr>
                <w:sz w:val="24"/>
                <w:szCs w:val="24"/>
              </w:rPr>
              <w:t xml:space="preserve"> - 001</w:t>
            </w:r>
          </w:p>
        </w:tc>
      </w:tr>
      <w:tr w:rsidRPr="004832AF" w:rsidR="00D943E0" w:rsidTr="58066544" w14:paraId="0E6CA4E8" w14:textId="77777777">
        <w:tc>
          <w:tcPr>
            <w:tcW w:w="1380" w:type="dxa"/>
          </w:tcPr>
          <w:p w:rsidRPr="00256FAD" w:rsidR="00D943E0" w:rsidP="000832BB" w:rsidRDefault="00D943E0" w14:paraId="5B13E54A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636" w:type="dxa"/>
          </w:tcPr>
          <w:p w:rsidRPr="00256FAD" w:rsidR="00D943E0" w:rsidP="000832BB" w:rsidRDefault="00D943E0" w14:paraId="25502372" w14:textId="77777777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PERMISSION_MANAGEMENT</w:t>
            </w:r>
          </w:p>
        </w:tc>
      </w:tr>
      <w:tr w:rsidRPr="0024035A" w:rsidR="00A4226F" w:rsidTr="58066544" w14:paraId="1D1043BE" w14:textId="77777777">
        <w:tc>
          <w:tcPr>
            <w:tcW w:w="1380" w:type="dxa"/>
          </w:tcPr>
          <w:p w:rsidRPr="00256FAD" w:rsidR="00D943E0" w:rsidP="000832BB" w:rsidRDefault="00D943E0" w14:paraId="78FF1F9C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636" w:type="dxa"/>
          </w:tcPr>
          <w:p w:rsidRPr="00256FAD" w:rsidR="00D943E0" w:rsidP="000832BB" w:rsidRDefault="00D943E0" w14:paraId="6E6CA0E0" w14:textId="77777777">
            <w:pPr>
              <w:rPr>
                <w:sz w:val="24"/>
                <w:szCs w:val="24"/>
                <w:lang w:val="en-US"/>
              </w:rPr>
            </w:pPr>
            <w:r w:rsidRPr="00256FAD">
              <w:rPr>
                <w:sz w:val="24"/>
                <w:szCs w:val="24"/>
                <w:lang w:val="en-US"/>
              </w:rPr>
              <w:t xml:space="preserve">Se pot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asigna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1</w:t>
            </w:r>
            <w:proofErr w:type="gramStart"/>
            <w:r w:rsidRPr="00256FAD">
              <w:rPr>
                <w:sz w:val="24"/>
                <w:szCs w:val="24"/>
                <w:lang w:val="en-US"/>
              </w:rPr>
              <w:t xml:space="preserve"> ..</w:t>
            </w:r>
            <w:proofErr w:type="gramEnd"/>
            <w:r w:rsidRPr="00256FAD">
              <w:rPr>
                <w:sz w:val="24"/>
                <w:szCs w:val="24"/>
                <w:lang w:val="en-US"/>
              </w:rPr>
              <w:t xml:space="preserve"> N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drepturi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la un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rol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>.</w:t>
            </w:r>
          </w:p>
        </w:tc>
      </w:tr>
    </w:tbl>
    <w:p w:rsidRPr="00605CB5" w:rsidR="00605CB5" w:rsidP="00256FAD" w:rsidRDefault="001E0667" w14:paraId="3FAB7A2E" w14:textId="24858FBC">
      <w:pPr>
        <w:pStyle w:val="Heading3"/>
      </w:pPr>
      <w:bookmarkStart w:name="_Toc140779798" w:id="83"/>
      <w:proofErr w:type="spellStart"/>
      <w:r>
        <w:t>Stergere</w:t>
      </w:r>
      <w:proofErr w:type="spellEnd"/>
      <w:r>
        <w:t xml:space="preserve"> </w:t>
      </w:r>
      <w:proofErr w:type="spellStart"/>
      <w:r>
        <w:t>drepturi</w:t>
      </w:r>
      <w:bookmarkEnd w:id="83"/>
      <w:proofErr w:type="spellEnd"/>
    </w:p>
    <w:tbl>
      <w:tblPr>
        <w:tblStyle w:val="Tabellengitternetz"/>
        <w:tblW w:w="9016" w:type="dxa"/>
        <w:tblLook w:val="04A0" w:firstRow="1" w:lastRow="0" w:firstColumn="1" w:lastColumn="0" w:noHBand="0" w:noVBand="1"/>
      </w:tblPr>
      <w:tblGrid>
        <w:gridCol w:w="1395"/>
        <w:gridCol w:w="7621"/>
      </w:tblGrid>
      <w:tr w:rsidRPr="004832AF" w:rsidR="00BF4AC2" w:rsidTr="58066544" w14:paraId="6686909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5" w:type="dxa"/>
          </w:tcPr>
          <w:p w:rsidRPr="00256FAD" w:rsidR="00A35542" w:rsidP="000832BB" w:rsidRDefault="00A35542" w14:paraId="4E6EDFBD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tcW w:w="7621" w:type="dxa"/>
          </w:tcPr>
          <w:p w:rsidRPr="00256FAD" w:rsidR="00A35542" w:rsidP="000832BB" w:rsidRDefault="00A35542" w14:paraId="0E8A3100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Stergere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drept</w:t>
            </w:r>
            <w:proofErr w:type="spellEnd"/>
          </w:p>
        </w:tc>
      </w:tr>
      <w:tr w:rsidRPr="004832AF" w:rsidR="00A35542" w:rsidTr="58066544" w14:paraId="4CD26994" w14:textId="77777777">
        <w:tc>
          <w:tcPr>
            <w:tcW w:w="1395" w:type="dxa"/>
          </w:tcPr>
          <w:p w:rsidRPr="00256FAD" w:rsidR="00A35542" w:rsidP="000832BB" w:rsidRDefault="00A35542" w14:paraId="53659E30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tcW w:w="7621" w:type="dxa"/>
          </w:tcPr>
          <w:p w:rsidRPr="00256FAD" w:rsidR="00A35542" w:rsidP="000832BB" w:rsidRDefault="00FB55AA" w14:paraId="7C726D27" w14:textId="5BC5D9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A35542">
              <w:rPr>
                <w:sz w:val="24"/>
                <w:szCs w:val="24"/>
              </w:rPr>
              <w:t xml:space="preserve"> - 002</w:t>
            </w:r>
          </w:p>
        </w:tc>
      </w:tr>
      <w:tr w:rsidRPr="004832AF" w:rsidR="00A35542" w:rsidTr="58066544" w14:paraId="3B6E7F42" w14:textId="77777777">
        <w:tc>
          <w:tcPr>
            <w:tcW w:w="1395" w:type="dxa"/>
          </w:tcPr>
          <w:p w:rsidRPr="00256FAD" w:rsidR="00A35542" w:rsidP="000832BB" w:rsidRDefault="00A35542" w14:paraId="3F2928B5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621" w:type="dxa"/>
          </w:tcPr>
          <w:p w:rsidRPr="00256FAD" w:rsidR="00A35542" w:rsidP="000832BB" w:rsidRDefault="00A35542" w14:paraId="290B8EB5" w14:textId="77777777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PERMISSION_MANAGEMENT</w:t>
            </w:r>
          </w:p>
        </w:tc>
      </w:tr>
      <w:tr w:rsidRPr="0024035A" w:rsidR="0041770C" w:rsidTr="58066544" w14:paraId="0DF6E6AD" w14:textId="77777777">
        <w:tc>
          <w:tcPr>
            <w:tcW w:w="1395" w:type="dxa"/>
          </w:tcPr>
          <w:p w:rsidRPr="00256FAD" w:rsidR="00A35542" w:rsidP="000832BB" w:rsidRDefault="00A35542" w14:paraId="1914E816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621" w:type="dxa"/>
          </w:tcPr>
          <w:p w:rsidRPr="00256FAD" w:rsidR="00A35542" w:rsidP="000832BB" w:rsidRDefault="00A35542" w14:paraId="5218570D" w14:textId="77777777">
            <w:pPr>
              <w:rPr>
                <w:sz w:val="24"/>
                <w:szCs w:val="24"/>
                <w:lang w:val="en-US"/>
              </w:rPr>
            </w:pPr>
            <w:r w:rsidRPr="00256FAD">
              <w:rPr>
                <w:sz w:val="24"/>
                <w:szCs w:val="24"/>
                <w:lang w:val="en-US"/>
              </w:rPr>
              <w:t xml:space="preserve">Se pot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revoca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1</w:t>
            </w:r>
            <w:proofErr w:type="gramStart"/>
            <w:r w:rsidRPr="00256FAD">
              <w:rPr>
                <w:sz w:val="24"/>
                <w:szCs w:val="24"/>
                <w:lang w:val="en-US"/>
              </w:rPr>
              <w:t xml:space="preserve"> ..</w:t>
            </w:r>
            <w:proofErr w:type="gramEnd"/>
            <w:r w:rsidRPr="00256FAD">
              <w:rPr>
                <w:sz w:val="24"/>
                <w:szCs w:val="24"/>
                <w:lang w:val="en-US"/>
              </w:rPr>
              <w:t xml:space="preserve"> N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drepturi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de la un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rol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>.</w:t>
            </w:r>
          </w:p>
        </w:tc>
      </w:tr>
    </w:tbl>
    <w:p w:rsidR="2021B646" w:rsidP="00956443" w:rsidRDefault="00956443" w14:paraId="6DF00DD7" w14:textId="497B1652">
      <w:pPr>
        <w:pStyle w:val="Heading2"/>
        <w:rPr>
          <w:lang w:val="en-US"/>
        </w:rPr>
      </w:pPr>
      <w:bookmarkStart w:name="_Toc135133826" w:id="84"/>
      <w:bookmarkStart w:name="_Toc135133932" w:id="85"/>
      <w:bookmarkStart w:name="_Toc135134032" w:id="86"/>
      <w:bookmarkStart w:name="_Toc135134130" w:id="87"/>
      <w:bookmarkStart w:name="_Toc135134235" w:id="88"/>
      <w:bookmarkStart w:name="_Toc135129811" w:id="89"/>
      <w:bookmarkStart w:name="_Toc135130812" w:id="90"/>
      <w:bookmarkStart w:name="_Toc140779799" w:id="91"/>
      <w:bookmarkEnd w:id="84"/>
      <w:bookmarkEnd w:id="85"/>
      <w:bookmarkEnd w:id="86"/>
      <w:bookmarkEnd w:id="87"/>
      <w:bookmarkEnd w:id="88"/>
      <w:bookmarkEnd w:id="89"/>
      <w:bookmarkEnd w:id="90"/>
      <w:proofErr w:type="spellStart"/>
      <w:r w:rsidRPr="0FDB39C2">
        <w:rPr>
          <w:lang w:val="en-US"/>
        </w:rPr>
        <w:t>Administrarea</w:t>
      </w:r>
      <w:proofErr w:type="spellEnd"/>
      <w:r w:rsidRPr="0FDB39C2">
        <w:rPr>
          <w:lang w:val="en-US"/>
        </w:rPr>
        <w:t xml:space="preserve"> </w:t>
      </w:r>
      <w:proofErr w:type="spellStart"/>
      <w:r w:rsidRPr="0FDB39C2">
        <w:rPr>
          <w:lang w:val="en-US"/>
        </w:rPr>
        <w:t>utilizatoriilor</w:t>
      </w:r>
      <w:proofErr w:type="spellEnd"/>
      <w:r w:rsidRPr="0FDB39C2">
        <w:rPr>
          <w:lang w:val="en-US"/>
        </w:rPr>
        <w:t xml:space="preserve"> – </w:t>
      </w:r>
      <w:proofErr w:type="spellStart"/>
      <w:r w:rsidRPr="0FDB39C2">
        <w:rPr>
          <w:lang w:val="en-US"/>
        </w:rPr>
        <w:t>Operații</w:t>
      </w:r>
      <w:proofErr w:type="spellEnd"/>
      <w:r w:rsidRPr="0FDB39C2">
        <w:rPr>
          <w:lang w:val="en-US"/>
        </w:rPr>
        <w:t xml:space="preserve"> CRUD legate de </w:t>
      </w:r>
      <w:proofErr w:type="spellStart"/>
      <w:r w:rsidRPr="0FDB39C2">
        <w:rPr>
          <w:lang w:val="en-US"/>
        </w:rPr>
        <w:t>utilizator</w:t>
      </w:r>
      <w:bookmarkEnd w:id="91"/>
      <w:proofErr w:type="spellEnd"/>
    </w:p>
    <w:p w:rsidRPr="00FB55AA" w:rsidR="00956443" w:rsidP="00956443" w:rsidRDefault="00CB3FDD" w14:paraId="5347C2C7" w14:textId="66C2A1EF">
      <w:pPr>
        <w:rPr>
          <w:sz w:val="24"/>
          <w:szCs w:val="24"/>
          <w:lang w:val="en-US"/>
        </w:rPr>
      </w:pPr>
      <w:r w:rsidRPr="00FB55AA">
        <w:rPr>
          <w:b/>
          <w:bCs/>
          <w:sz w:val="24"/>
          <w:szCs w:val="24"/>
          <w:lang w:val="en-US"/>
        </w:rPr>
        <w:t>CRUD</w:t>
      </w:r>
      <w:r w:rsidRPr="00FB55AA">
        <w:rPr>
          <w:sz w:val="24"/>
          <w:szCs w:val="24"/>
          <w:lang w:val="en-US"/>
        </w:rPr>
        <w:t xml:space="preserve"> = Create, </w:t>
      </w:r>
      <w:r w:rsidRPr="00FB55AA" w:rsidR="00FB55AA">
        <w:rPr>
          <w:sz w:val="24"/>
          <w:szCs w:val="24"/>
          <w:lang w:val="en-US"/>
        </w:rPr>
        <w:t xml:space="preserve">Read, </w:t>
      </w:r>
      <w:r w:rsidRPr="00FB55AA">
        <w:rPr>
          <w:sz w:val="24"/>
          <w:szCs w:val="24"/>
          <w:lang w:val="en-US"/>
        </w:rPr>
        <w:t>Update, Delete</w:t>
      </w:r>
    </w:p>
    <w:p w:rsidR="00CB3FDD" w:rsidP="00CB3FDD" w:rsidRDefault="001A0C51" w14:paraId="6A23F362" w14:textId="230C22BC">
      <w:pPr>
        <w:pStyle w:val="Heading3"/>
      </w:pPr>
      <w:bookmarkStart w:name="_Toc140779800" w:id="92"/>
      <w:proofErr w:type="spellStart"/>
      <w:r>
        <w:t>Adăugare</w:t>
      </w:r>
      <w:proofErr w:type="spellEnd"/>
      <w:r>
        <w:t xml:space="preserve"> </w:t>
      </w:r>
      <w:proofErr w:type="spellStart"/>
      <w:r>
        <w:t>utilizator</w:t>
      </w:r>
      <w:bookmarkEnd w:id="92"/>
      <w:proofErr w:type="spellEnd"/>
    </w:p>
    <w:tbl>
      <w:tblPr>
        <w:tblStyle w:val="Tabellengitternetz"/>
        <w:tblW w:w="9016" w:type="dxa"/>
        <w:tblLook w:val="04A0" w:firstRow="1" w:lastRow="0" w:firstColumn="1" w:lastColumn="0" w:noHBand="0" w:noVBand="1"/>
      </w:tblPr>
      <w:tblGrid>
        <w:gridCol w:w="1380"/>
        <w:gridCol w:w="7636"/>
      </w:tblGrid>
      <w:tr w:rsidRPr="003B311A" w:rsidR="008C1C42" w:rsidTr="0A7FB68B" w14:paraId="56BEE36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Pr="00A7637D" w:rsidR="008C1C42" w:rsidP="000832BB" w:rsidRDefault="008C1C42" w14:paraId="050EAEF0" w14:textId="77777777">
            <w:pPr>
              <w:rPr>
                <w:sz w:val="24"/>
                <w:szCs w:val="24"/>
                <w:lang w:val="en-US"/>
              </w:rPr>
            </w:pPr>
            <w:proofErr w:type="spellStart"/>
            <w:r w:rsidRPr="00A7637D">
              <w:rPr>
                <w:sz w:val="24"/>
                <w:szCs w:val="24"/>
                <w:lang w:val="en-US"/>
              </w:rPr>
              <w:t>Cerinta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36" w:type="dxa"/>
            <w:tcMar/>
          </w:tcPr>
          <w:p w:rsidRPr="00A7637D" w:rsidR="008C1C42" w:rsidP="000832BB" w:rsidRDefault="04C81F46" w14:paraId="1F59E550" w14:textId="77777777">
            <w:pPr>
              <w:rPr>
                <w:sz w:val="24"/>
                <w:szCs w:val="24"/>
                <w:lang w:val="en-US"/>
              </w:rPr>
            </w:pPr>
            <w:proofErr w:type="spellStart"/>
            <w:r w:rsidRPr="70B9C219">
              <w:rPr>
                <w:sz w:val="24"/>
                <w:szCs w:val="24"/>
                <w:lang w:val="en-US"/>
              </w:rPr>
              <w:t>Adaugare</w:t>
            </w:r>
            <w:proofErr w:type="spellEnd"/>
            <w:r w:rsidRPr="70B9C21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70B9C219">
              <w:rPr>
                <w:sz w:val="24"/>
                <w:szCs w:val="24"/>
                <w:lang w:val="en-US"/>
              </w:rPr>
              <w:t>utilizator</w:t>
            </w:r>
            <w:proofErr w:type="spellEnd"/>
          </w:p>
        </w:tc>
      </w:tr>
      <w:tr w:rsidRPr="00A7637D" w:rsidR="008C1C42" w:rsidTr="0A7FB68B" w14:paraId="574D488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Pr="00A7637D" w:rsidR="008C1C42" w:rsidP="000832BB" w:rsidRDefault="008C1C42" w14:paraId="74271992" w14:textId="77777777">
            <w:pPr>
              <w:rPr>
                <w:b/>
                <w:bCs/>
                <w:sz w:val="24"/>
                <w:szCs w:val="24"/>
                <w:lang w:val="en-US"/>
              </w:rPr>
            </w:pPr>
            <w:r w:rsidRPr="00A7637D">
              <w:rPr>
                <w:b/>
                <w:bCs/>
                <w:sz w:val="24"/>
                <w:szCs w:val="24"/>
                <w:lang w:val="en-US"/>
              </w:rPr>
              <w:t>Cod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36" w:type="dxa"/>
            <w:tcMar/>
          </w:tcPr>
          <w:p w:rsidRPr="00A7637D" w:rsidR="008C1C42" w:rsidP="000832BB" w:rsidRDefault="00FB55AA" w14:paraId="1B0CDB7F" w14:textId="433ED7A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</w:t>
            </w:r>
            <w:r w:rsidRPr="00A7637D" w:rsidR="008C1C42">
              <w:rPr>
                <w:sz w:val="24"/>
                <w:szCs w:val="24"/>
                <w:lang w:val="en-US"/>
              </w:rPr>
              <w:t xml:space="preserve"> - 003</w:t>
            </w:r>
          </w:p>
        </w:tc>
      </w:tr>
      <w:tr w:rsidRPr="00A7637D" w:rsidR="008C1C42" w:rsidTr="0A7FB68B" w14:paraId="6C0892F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Pr="00A7637D" w:rsidR="008C1C42" w:rsidP="000832BB" w:rsidRDefault="008C1C42" w14:paraId="4AE3BE54" w14:textId="77777777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7637D">
              <w:rPr>
                <w:b/>
                <w:bCs/>
                <w:sz w:val="24"/>
                <w:szCs w:val="24"/>
                <w:lang w:val="en-US"/>
              </w:rPr>
              <w:t>Drept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36" w:type="dxa"/>
            <w:tcMar/>
          </w:tcPr>
          <w:p w:rsidRPr="00A7637D" w:rsidR="008C1C42" w:rsidP="000832BB" w:rsidRDefault="008C1C42" w14:paraId="1E097635" w14:textId="77777777">
            <w:pPr>
              <w:rPr>
                <w:sz w:val="24"/>
                <w:szCs w:val="24"/>
                <w:lang w:val="en-US"/>
              </w:rPr>
            </w:pPr>
            <w:r w:rsidRPr="00A7637D">
              <w:rPr>
                <w:sz w:val="24"/>
                <w:szCs w:val="24"/>
                <w:lang w:val="en-US"/>
              </w:rPr>
              <w:t>USER_MANAGEMENT</w:t>
            </w:r>
          </w:p>
        </w:tc>
      </w:tr>
      <w:tr w:rsidRPr="0024035A" w:rsidR="008C1C42" w:rsidTr="0A7FB68B" w14:paraId="0088842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Pr="00A7637D" w:rsidR="008C1C42" w:rsidP="000832BB" w:rsidRDefault="008C1C42" w14:paraId="1FFBD58B" w14:textId="77777777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7637D">
              <w:rPr>
                <w:b/>
                <w:bCs/>
                <w:sz w:val="24"/>
                <w:szCs w:val="24"/>
                <w:lang w:val="en-US"/>
              </w:rPr>
              <w:t>Descriere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36" w:type="dxa"/>
            <w:tcMar/>
          </w:tcPr>
          <w:p w:rsidRPr="00A7637D" w:rsidR="008C1C42" w:rsidP="000832BB" w:rsidRDefault="008C1C42" w14:paraId="1B3C030D" w14:textId="77777777">
            <w:pPr>
              <w:rPr>
                <w:sz w:val="24"/>
                <w:szCs w:val="24"/>
                <w:lang w:val="en-US"/>
              </w:rPr>
            </w:pPr>
            <w:r w:rsidRPr="00A7637D">
              <w:rPr>
                <w:sz w:val="24"/>
                <w:szCs w:val="24"/>
                <w:lang w:val="en-US"/>
              </w:rPr>
              <w:t xml:space="preserve">La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adaugarea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unui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utilizator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vor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specifica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>:</w:t>
            </w:r>
          </w:p>
          <w:p w:rsidRPr="00A7637D" w:rsidR="008C1C42" w:rsidP="000832BB" w:rsidRDefault="008C1C42" w14:paraId="684DBD1F" w14:textId="77777777">
            <w:pPr>
              <w:rPr>
                <w:sz w:val="24"/>
                <w:szCs w:val="24"/>
                <w:lang w:val="en-US"/>
              </w:rPr>
            </w:pPr>
          </w:p>
          <w:p w:rsidRPr="00A7637D" w:rsidR="008C1C42" w:rsidP="000832BB" w:rsidRDefault="008C1C42" w14:paraId="095D3F55" w14:textId="77777777">
            <w:pPr>
              <w:rPr>
                <w:sz w:val="24"/>
                <w:szCs w:val="24"/>
                <w:lang w:val="en-US"/>
              </w:rPr>
            </w:pPr>
            <w:proofErr w:type="spellStart"/>
            <w:r w:rsidRPr="00A7637D">
              <w:rPr>
                <w:b/>
                <w:bCs/>
                <w:sz w:val="24"/>
                <w:szCs w:val="24"/>
                <w:lang w:val="en-US"/>
              </w:rPr>
              <w:t>Firstname</w:t>
            </w:r>
            <w:proofErr w:type="spellEnd"/>
            <w:r w:rsidRPr="00A7637D">
              <w:rPr>
                <w:b/>
                <w:bCs/>
                <w:sz w:val="24"/>
                <w:szCs w:val="24"/>
                <w:lang w:val="en-US"/>
              </w:rPr>
              <w:t>*</w:t>
            </w:r>
            <w:r w:rsidRPr="00A7637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nume</w:t>
            </w:r>
            <w:proofErr w:type="spellEnd"/>
          </w:p>
          <w:p w:rsidRPr="00A7637D" w:rsidR="008C1C42" w:rsidP="000832BB" w:rsidRDefault="008C1C42" w14:paraId="59535706" w14:textId="77777777">
            <w:pPr>
              <w:rPr>
                <w:sz w:val="24"/>
                <w:szCs w:val="24"/>
                <w:lang w:val="en-US"/>
              </w:rPr>
            </w:pPr>
            <w:proofErr w:type="spellStart"/>
            <w:r w:rsidRPr="00A7637D">
              <w:rPr>
                <w:b/>
                <w:bCs/>
                <w:sz w:val="24"/>
                <w:szCs w:val="24"/>
                <w:lang w:val="en-US"/>
              </w:rPr>
              <w:t>Lastname</w:t>
            </w:r>
            <w:proofErr w:type="spellEnd"/>
            <w:r w:rsidRPr="00A7637D">
              <w:rPr>
                <w:b/>
                <w:bCs/>
                <w:sz w:val="24"/>
                <w:szCs w:val="24"/>
                <w:lang w:val="en-US"/>
              </w:rPr>
              <w:t>*</w:t>
            </w:r>
            <w:r w:rsidRPr="00A7637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prenume</w:t>
            </w:r>
            <w:proofErr w:type="spellEnd"/>
          </w:p>
          <w:p w:rsidRPr="00A7637D" w:rsidR="008C1C42" w:rsidP="000832BB" w:rsidRDefault="008C1C42" w14:paraId="6D3E7564" w14:textId="269B004E">
            <w:pPr>
              <w:rPr>
                <w:sz w:val="24"/>
                <w:szCs w:val="24"/>
                <w:lang w:val="en-US"/>
              </w:rPr>
            </w:pPr>
            <w:r w:rsidRPr="00A7637D">
              <w:rPr>
                <w:b/>
                <w:bCs/>
                <w:sz w:val="24"/>
                <w:szCs w:val="24"/>
                <w:lang w:val="en-US"/>
              </w:rPr>
              <w:t>Mobile number</w:t>
            </w:r>
            <w:r w:rsidRPr="00A7637D">
              <w:rPr>
                <w:sz w:val="24"/>
                <w:szCs w:val="24"/>
                <w:lang w:val="en-US"/>
              </w:rPr>
              <w:t xml:space="preserve">: se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accepta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numai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numere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valide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</w:t>
            </w:r>
            <w:r w:rsidR="00FB55AA">
              <w:rPr>
                <w:sz w:val="24"/>
                <w:szCs w:val="24"/>
                <w:lang w:val="en-US"/>
              </w:rPr>
              <w:t xml:space="preserve">din </w:t>
            </w:r>
            <w:r w:rsidRPr="00A7637D">
              <w:rPr>
                <w:sz w:val="24"/>
                <w:szCs w:val="24"/>
                <w:lang w:val="en-US"/>
              </w:rPr>
              <w:t>Romania</w:t>
            </w:r>
            <w:r w:rsidR="00907492">
              <w:rPr>
                <w:sz w:val="24"/>
                <w:szCs w:val="24"/>
                <w:lang w:val="en-US"/>
              </w:rPr>
              <w:t xml:space="preserve"> (00407XXXXXXXX</w:t>
            </w:r>
            <w:r w:rsidR="00FB55AA">
              <w:rPr>
                <w:sz w:val="24"/>
                <w:szCs w:val="24"/>
                <w:lang w:val="en-US"/>
              </w:rPr>
              <w:t xml:space="preserve">, </w:t>
            </w:r>
            <w:r w:rsidR="00907492">
              <w:rPr>
                <w:sz w:val="24"/>
                <w:szCs w:val="24"/>
                <w:lang w:val="en-US"/>
              </w:rPr>
              <w:t>07XXXXXXXX</w:t>
            </w:r>
            <w:r w:rsidR="00FB55AA">
              <w:rPr>
                <w:sz w:val="24"/>
                <w:szCs w:val="24"/>
                <w:lang w:val="en-US"/>
              </w:rPr>
              <w:t>, +407XXXXXXXX</w:t>
            </w:r>
            <w:r w:rsidR="00907492">
              <w:rPr>
                <w:sz w:val="24"/>
                <w:szCs w:val="24"/>
                <w:lang w:val="en-US"/>
              </w:rPr>
              <w:t>)</w:t>
            </w:r>
          </w:p>
          <w:p w:rsidRPr="00A7637D" w:rsidR="008C1C42" w:rsidP="000832BB" w:rsidRDefault="008C1C42" w14:paraId="102A72F8" w14:textId="43E510EC">
            <w:pPr>
              <w:rPr>
                <w:sz w:val="24"/>
                <w:szCs w:val="24"/>
                <w:lang w:val="en-US"/>
              </w:rPr>
            </w:pPr>
            <w:r w:rsidRPr="00A7637D">
              <w:rPr>
                <w:b/>
                <w:bCs/>
                <w:sz w:val="24"/>
                <w:szCs w:val="24"/>
                <w:lang w:val="en-US"/>
              </w:rPr>
              <w:t>Email*</w:t>
            </w:r>
            <w:r w:rsidRPr="00A7637D">
              <w:rPr>
                <w:sz w:val="24"/>
                <w:szCs w:val="24"/>
                <w:lang w:val="en-US"/>
              </w:rPr>
              <w:t xml:space="preserve">: se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accepta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numai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e-Mail valid</w:t>
            </w:r>
            <w:r w:rsidR="00C00175">
              <w:rPr>
                <w:sz w:val="24"/>
                <w:szCs w:val="24"/>
                <w:lang w:val="en-US"/>
              </w:rPr>
              <w:t xml:space="preserve"> (hint: google “email </w:t>
            </w:r>
            <w:proofErr w:type="spellStart"/>
            <w:r w:rsidR="00C00175">
              <w:rPr>
                <w:sz w:val="24"/>
                <w:szCs w:val="24"/>
                <w:lang w:val="en-US"/>
              </w:rPr>
              <w:t>regexp</w:t>
            </w:r>
            <w:proofErr w:type="spellEnd"/>
            <w:r w:rsidR="00C00175">
              <w:rPr>
                <w:sz w:val="24"/>
                <w:szCs w:val="24"/>
                <w:lang w:val="en-US"/>
              </w:rPr>
              <w:t>”)</w:t>
            </w:r>
          </w:p>
          <w:p w:rsidRPr="00A7637D" w:rsidR="008C1C42" w:rsidP="000832BB" w:rsidRDefault="008C1C42" w14:paraId="47894E76" w14:textId="77777777">
            <w:pPr>
              <w:rPr>
                <w:sz w:val="24"/>
                <w:szCs w:val="24"/>
                <w:lang w:val="en-US"/>
              </w:rPr>
            </w:pPr>
            <w:r w:rsidRPr="00A7637D">
              <w:rPr>
                <w:b/>
                <w:bCs/>
                <w:sz w:val="24"/>
                <w:szCs w:val="24"/>
                <w:lang w:val="en-US"/>
              </w:rPr>
              <w:t>Roles*</w:t>
            </w:r>
            <w:r w:rsidRPr="00A7637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roluri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asignate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>: 1</w:t>
            </w:r>
            <w:proofErr w:type="gramStart"/>
            <w:r w:rsidRPr="00A7637D">
              <w:rPr>
                <w:sz w:val="24"/>
                <w:szCs w:val="24"/>
                <w:lang w:val="en-US"/>
              </w:rPr>
              <w:t xml:space="preserve"> ..</w:t>
            </w:r>
            <w:proofErr w:type="gramEnd"/>
            <w:r w:rsidRPr="00A7637D">
              <w:rPr>
                <w:sz w:val="24"/>
                <w:szCs w:val="24"/>
                <w:lang w:val="en-US"/>
              </w:rPr>
              <w:t xml:space="preserve"> n</w:t>
            </w:r>
          </w:p>
          <w:p w:rsidRPr="00A7637D" w:rsidR="008C1C42" w:rsidP="000832BB" w:rsidRDefault="00907492" w14:paraId="7993F1CF" w14:textId="7A0BEC6C">
            <w:pPr>
              <w:rPr>
                <w:sz w:val="24"/>
                <w:szCs w:val="24"/>
                <w:lang w:val="en-US"/>
              </w:rPr>
            </w:pPr>
            <w:r w:rsidRPr="00991C8A">
              <w:rPr>
                <w:b/>
                <w:bCs/>
                <w:sz w:val="24"/>
                <w:szCs w:val="24"/>
                <w:lang w:val="en-US"/>
              </w:rPr>
              <w:t>Campaign</w:t>
            </w:r>
            <w:r w:rsidRPr="00991C8A" w:rsidR="7C8AC261">
              <w:rPr>
                <w:sz w:val="24"/>
                <w:szCs w:val="24"/>
                <w:lang w:val="en-US"/>
              </w:rPr>
              <w:t>:</w:t>
            </w:r>
            <w:r w:rsidRPr="0FDB39C2" w:rsidR="7C8AC261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91C8A">
              <w:rPr>
                <w:sz w:val="24"/>
                <w:szCs w:val="24"/>
                <w:lang w:val="en-US"/>
              </w:rPr>
              <w:t>1..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n, </w:t>
            </w:r>
            <w:r w:rsidRPr="0FDB39C2" w:rsidR="7C8AC261">
              <w:rPr>
                <w:sz w:val="24"/>
                <w:szCs w:val="24"/>
                <w:lang w:val="en-US"/>
              </w:rPr>
              <w:t xml:space="preserve">e special </w:t>
            </w:r>
            <w:proofErr w:type="spellStart"/>
            <w:r w:rsidRPr="0FDB39C2" w:rsidR="7C8AC261">
              <w:rPr>
                <w:sz w:val="24"/>
                <w:szCs w:val="24"/>
                <w:lang w:val="en-US"/>
              </w:rPr>
              <w:t>numai</w:t>
            </w:r>
            <w:proofErr w:type="spellEnd"/>
            <w:r w:rsidRPr="0FDB39C2" w:rsidR="7C8AC26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 w:rsidR="7C8AC261">
              <w:rPr>
                <w:sz w:val="24"/>
                <w:szCs w:val="24"/>
                <w:lang w:val="en-US"/>
              </w:rPr>
              <w:t>pentru</w:t>
            </w:r>
            <w:proofErr w:type="spellEnd"/>
            <w:r w:rsidRPr="0FDB39C2" w:rsidR="7C8AC26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 w:rsidR="7C8AC261">
              <w:rPr>
                <w:sz w:val="24"/>
                <w:szCs w:val="24"/>
                <w:lang w:val="en-US"/>
              </w:rPr>
              <w:t>Rolul</w:t>
            </w:r>
            <w:proofErr w:type="spellEnd"/>
            <w:r w:rsidRPr="0FDB39C2" w:rsidR="7C8AC261">
              <w:rPr>
                <w:sz w:val="24"/>
                <w:szCs w:val="24"/>
                <w:lang w:val="en-US"/>
              </w:rPr>
              <w:t xml:space="preserve"> (</w:t>
            </w:r>
            <w:r w:rsidR="00FB55AA">
              <w:rPr>
                <w:sz w:val="24"/>
                <w:szCs w:val="24"/>
                <w:lang w:val="en-US"/>
              </w:rPr>
              <w:t>REP</w:t>
            </w:r>
            <w:r w:rsidRPr="0FDB39C2" w:rsidR="7C8AC261">
              <w:rPr>
                <w:sz w:val="24"/>
                <w:szCs w:val="24"/>
                <w:lang w:val="en-US"/>
              </w:rPr>
              <w:t xml:space="preserve">). </w:t>
            </w:r>
            <w:proofErr w:type="spellStart"/>
            <w:r w:rsidRPr="0FDB39C2" w:rsidR="7C8AC261">
              <w:rPr>
                <w:sz w:val="24"/>
                <w:szCs w:val="24"/>
                <w:lang w:val="en-US"/>
              </w:rPr>
              <w:t>Specifica</w:t>
            </w:r>
            <w:proofErr w:type="spellEnd"/>
            <w:r w:rsidRPr="0FDB39C2" w:rsidR="7C8AC26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campania</w:t>
            </w:r>
            <w:proofErr w:type="spellEnd"/>
            <w:r w:rsidRPr="0FDB39C2" w:rsidR="27AA7C08">
              <w:rPr>
                <w:sz w:val="24"/>
                <w:szCs w:val="24"/>
                <w:lang w:val="en-US"/>
              </w:rPr>
              <w:t xml:space="preserve"> </w:t>
            </w:r>
            <w:r w:rsidRPr="0FDB39C2" w:rsidR="7C8AC261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FDB39C2" w:rsidR="7C8AC261">
              <w:rPr>
                <w:sz w:val="24"/>
                <w:szCs w:val="24"/>
                <w:lang w:val="en-US"/>
              </w:rPr>
              <w:t>si</w:t>
            </w:r>
            <w:proofErr w:type="spellEnd"/>
            <w:r w:rsidRPr="0FDB39C2" w:rsidR="7C8AC26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B55AA">
              <w:rPr>
                <w:sz w:val="24"/>
                <w:szCs w:val="24"/>
                <w:lang w:val="en-US"/>
              </w:rPr>
              <w:t>donatorii</w:t>
            </w:r>
            <w:proofErr w:type="spellEnd"/>
            <w:r w:rsidRPr="0FDB39C2" w:rsidR="7C8AC26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campaniei</w:t>
            </w:r>
            <w:proofErr w:type="spellEnd"/>
            <w:r w:rsidRPr="0FDB39C2" w:rsidR="7C8AC261">
              <w:rPr>
                <w:sz w:val="24"/>
                <w:szCs w:val="24"/>
                <w:lang w:val="en-US"/>
              </w:rPr>
              <w:t xml:space="preserve">) la care </w:t>
            </w:r>
            <w:proofErr w:type="spellStart"/>
            <w:r w:rsidRPr="0FDB39C2" w:rsidR="7C8AC261">
              <w:rPr>
                <w:sz w:val="24"/>
                <w:szCs w:val="24"/>
                <w:lang w:val="en-US"/>
              </w:rPr>
              <w:t>uti</w:t>
            </w:r>
            <w:r w:rsidR="00FB55AA">
              <w:rPr>
                <w:sz w:val="24"/>
                <w:szCs w:val="24"/>
                <w:lang w:val="en-US"/>
              </w:rPr>
              <w:t>l</w:t>
            </w:r>
            <w:r w:rsidRPr="0FDB39C2" w:rsidR="7C8AC261">
              <w:rPr>
                <w:sz w:val="24"/>
                <w:szCs w:val="24"/>
                <w:lang w:val="en-US"/>
              </w:rPr>
              <w:t>i</w:t>
            </w:r>
            <w:r w:rsidR="00FB55AA">
              <w:rPr>
                <w:sz w:val="24"/>
                <w:szCs w:val="24"/>
                <w:lang w:val="en-US"/>
              </w:rPr>
              <w:t>z</w:t>
            </w:r>
            <w:r w:rsidRPr="0FDB39C2" w:rsidR="7C8AC261">
              <w:rPr>
                <w:sz w:val="24"/>
                <w:szCs w:val="24"/>
                <w:lang w:val="en-US"/>
              </w:rPr>
              <w:t>atorul</w:t>
            </w:r>
            <w:proofErr w:type="spellEnd"/>
            <w:r w:rsidRPr="0FDB39C2" w:rsidR="7C8AC261">
              <w:rPr>
                <w:sz w:val="24"/>
                <w:szCs w:val="24"/>
                <w:lang w:val="en-US"/>
              </w:rPr>
              <w:t xml:space="preserve"> are read access.</w:t>
            </w:r>
          </w:p>
          <w:p w:rsidR="008C1C42" w:rsidP="000832BB" w:rsidRDefault="008C1C42" w14:paraId="038FDD5B" w14:textId="63196460">
            <w:pPr>
              <w:rPr>
                <w:sz w:val="24"/>
                <w:szCs w:val="24"/>
                <w:lang w:val="en-US"/>
              </w:rPr>
            </w:pPr>
            <w:r w:rsidRPr="0A7FB68B" w:rsidR="5AAD1E47">
              <w:rPr>
                <w:b w:val="1"/>
                <w:bCs w:val="1"/>
                <w:sz w:val="24"/>
                <w:szCs w:val="24"/>
                <w:lang w:val="en-US"/>
              </w:rPr>
              <w:t>Username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: se </w:t>
            </w:r>
            <w:r w:rsidRPr="0A7FB68B" w:rsidR="5AAD1E47">
              <w:rPr>
                <w:sz w:val="24"/>
                <w:szCs w:val="24"/>
                <w:lang w:val="en-US"/>
              </w:rPr>
              <w:t>va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genera automat in </w:t>
            </w:r>
            <w:r w:rsidRPr="0A7FB68B" w:rsidR="5AAD1E47">
              <w:rPr>
                <w:sz w:val="24"/>
                <w:szCs w:val="24"/>
                <w:lang w:val="en-US"/>
              </w:rPr>
              <w:t>functie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de </w:t>
            </w:r>
            <w:r w:rsidRPr="0A7FB68B" w:rsidR="5AAD1E47">
              <w:rPr>
                <w:sz w:val="24"/>
                <w:szCs w:val="24"/>
                <w:lang w:val="en-US"/>
              </w:rPr>
              <w:t>nume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si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prenume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: </w:t>
            </w:r>
            <w:r w:rsidRPr="0A7FB68B" w:rsidR="5AAD1E47">
              <w:rPr>
                <w:sz w:val="24"/>
                <w:szCs w:val="24"/>
                <w:lang w:val="en-US"/>
              </w:rPr>
              <w:t>primele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cinci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caractere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corespund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primelor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cinci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caractere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din </w:t>
            </w:r>
            <w:r w:rsidRPr="0A7FB68B" w:rsidR="5AAD1E47">
              <w:rPr>
                <w:sz w:val="24"/>
                <w:szCs w:val="24"/>
                <w:lang w:val="en-US"/>
              </w:rPr>
              <w:t>nume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iar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ultima </w:t>
            </w:r>
            <w:r w:rsidRPr="0A7FB68B" w:rsidR="5AAD1E47">
              <w:rPr>
                <w:sz w:val="24"/>
                <w:szCs w:val="24"/>
                <w:lang w:val="en-US"/>
              </w:rPr>
              <w:t>litera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corespunde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primei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litere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din </w:t>
            </w:r>
            <w:r w:rsidRPr="0A7FB68B" w:rsidR="5AAD1E47">
              <w:rPr>
                <w:sz w:val="24"/>
                <w:szCs w:val="24"/>
                <w:lang w:val="en-US"/>
              </w:rPr>
              <w:t>prenume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. In </w:t>
            </w:r>
            <w:r w:rsidRPr="0A7FB68B" w:rsidR="5AAD1E47">
              <w:rPr>
                <w:sz w:val="24"/>
                <w:szCs w:val="24"/>
                <w:lang w:val="en-US"/>
              </w:rPr>
              <w:t>cazul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in care </w:t>
            </w:r>
            <w:r w:rsidRPr="0A7FB68B" w:rsidR="5AAD1E47">
              <w:rPr>
                <w:sz w:val="24"/>
                <w:szCs w:val="24"/>
                <w:lang w:val="en-US"/>
              </w:rPr>
              <w:t>rezultatul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formatului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anterior </w:t>
            </w:r>
            <w:r w:rsidRPr="0A7FB68B" w:rsidR="5AAD1E47">
              <w:rPr>
                <w:sz w:val="24"/>
                <w:szCs w:val="24"/>
                <w:lang w:val="en-US"/>
              </w:rPr>
              <w:t>este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deja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atribuit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unui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alt </w:t>
            </w:r>
            <w:r w:rsidRPr="0A7FB68B" w:rsidR="5AAD1E47">
              <w:rPr>
                <w:sz w:val="24"/>
                <w:szCs w:val="24"/>
                <w:lang w:val="en-US"/>
              </w:rPr>
              <w:t>utilizato</w:t>
            </w:r>
            <w:r w:rsidRPr="0A7FB68B" w:rsidR="00157AAF">
              <w:rPr>
                <w:sz w:val="24"/>
                <w:szCs w:val="24"/>
                <w:lang w:val="en-US"/>
              </w:rPr>
              <w:t>r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, se </w:t>
            </w:r>
            <w:r w:rsidRPr="0A7FB68B" w:rsidR="5AAD1E47">
              <w:rPr>
                <w:sz w:val="24"/>
                <w:szCs w:val="24"/>
                <w:lang w:val="en-US"/>
              </w:rPr>
              <w:t>vor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adauga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caractere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aditionale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din </w:t>
            </w:r>
            <w:r w:rsidRPr="0A7FB68B" w:rsidR="5AAD1E47">
              <w:rPr>
                <w:sz w:val="24"/>
                <w:szCs w:val="24"/>
                <w:lang w:val="en-US"/>
              </w:rPr>
              <w:t>prenume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in </w:t>
            </w:r>
            <w:r w:rsidRPr="0A7FB68B" w:rsidR="5AAD1E47">
              <w:rPr>
                <w:sz w:val="24"/>
                <w:szCs w:val="24"/>
                <w:lang w:val="en-US"/>
              </w:rPr>
              <w:t>locul</w:t>
            </w:r>
            <w:r w:rsidRPr="0A7FB68B" w:rsidR="5AAD1E47">
              <w:rPr>
                <w:sz w:val="24"/>
                <w:szCs w:val="24"/>
                <w:lang w:val="en-US"/>
              </w:rPr>
              <w:t xml:space="preserve"> </w:t>
            </w:r>
            <w:r w:rsidRPr="0A7FB68B" w:rsidR="5AAD1E47">
              <w:rPr>
                <w:sz w:val="24"/>
                <w:szCs w:val="24"/>
                <w:lang w:val="en-US"/>
              </w:rPr>
              <w:t>numelui</w:t>
            </w:r>
            <w:r w:rsidRPr="0A7FB68B" w:rsidR="06505BA9">
              <w:rPr>
                <w:sz w:val="24"/>
                <w:szCs w:val="24"/>
                <w:lang w:val="en-US"/>
              </w:rPr>
              <w:t>.</w:t>
            </w:r>
            <w:r w:rsidRPr="0A7FB68B" w:rsidR="00157AAF">
              <w:rPr>
                <w:sz w:val="24"/>
                <w:szCs w:val="24"/>
                <w:lang w:val="en-US"/>
              </w:rPr>
              <w:t xml:space="preserve"> Daca tot nu e </w:t>
            </w:r>
            <w:r w:rsidRPr="0A7FB68B" w:rsidR="00157AAF">
              <w:rPr>
                <w:sz w:val="24"/>
                <w:szCs w:val="24"/>
                <w:lang w:val="en-US"/>
              </w:rPr>
              <w:t>unic</w:t>
            </w:r>
            <w:r w:rsidRPr="0A7FB68B" w:rsidR="00157AAF">
              <w:rPr>
                <w:sz w:val="24"/>
                <w:szCs w:val="24"/>
                <w:lang w:val="en-US"/>
              </w:rPr>
              <w:t xml:space="preserve"> </w:t>
            </w:r>
            <w:r w:rsidRPr="0A7FB68B" w:rsidR="00157AAF">
              <w:rPr>
                <w:sz w:val="24"/>
                <w:szCs w:val="24"/>
                <w:lang w:val="en-US"/>
              </w:rPr>
              <w:t>trebuie</w:t>
            </w:r>
            <w:r w:rsidRPr="0A7FB68B" w:rsidR="00157AAF">
              <w:rPr>
                <w:sz w:val="24"/>
                <w:szCs w:val="24"/>
                <w:lang w:val="en-US"/>
              </w:rPr>
              <w:t xml:space="preserve"> </w:t>
            </w:r>
            <w:r w:rsidRPr="0A7FB68B" w:rsidR="00157AAF">
              <w:rPr>
                <w:sz w:val="24"/>
                <w:szCs w:val="24"/>
                <w:lang w:val="en-US"/>
              </w:rPr>
              <w:t>rezolvat</w:t>
            </w:r>
            <w:r w:rsidRPr="0A7FB68B" w:rsidR="00157AAF">
              <w:rPr>
                <w:sz w:val="24"/>
                <w:szCs w:val="24"/>
                <w:lang w:val="en-US"/>
              </w:rPr>
              <w:t xml:space="preserve"> cu </w:t>
            </w:r>
            <w:r w:rsidRPr="0A7FB68B" w:rsidR="00157AAF">
              <w:rPr>
                <w:sz w:val="24"/>
                <w:szCs w:val="24"/>
                <w:lang w:val="en-US"/>
              </w:rPr>
              <w:t>adaugarea</w:t>
            </w:r>
            <w:r w:rsidRPr="0A7FB68B" w:rsidR="00157AAF">
              <w:rPr>
                <w:sz w:val="24"/>
                <w:szCs w:val="24"/>
                <w:lang w:val="en-US"/>
              </w:rPr>
              <w:t xml:space="preserve"> </w:t>
            </w:r>
            <w:r w:rsidRPr="0A7FB68B" w:rsidR="00157AAF">
              <w:rPr>
                <w:sz w:val="24"/>
                <w:szCs w:val="24"/>
                <w:lang w:val="en-US"/>
              </w:rPr>
              <w:t>unui</w:t>
            </w:r>
            <w:r w:rsidRPr="0A7FB68B" w:rsidR="00157AAF">
              <w:rPr>
                <w:sz w:val="24"/>
                <w:szCs w:val="24"/>
                <w:lang w:val="en-US"/>
              </w:rPr>
              <w:t xml:space="preserve"> </w:t>
            </w:r>
            <w:r w:rsidRPr="0A7FB68B" w:rsidR="00157AAF">
              <w:rPr>
                <w:sz w:val="24"/>
                <w:szCs w:val="24"/>
                <w:lang w:val="en-US"/>
              </w:rPr>
              <w:t>numar</w:t>
            </w:r>
            <w:r w:rsidRPr="0A7FB68B" w:rsidR="00157AAF">
              <w:rPr>
                <w:sz w:val="24"/>
                <w:szCs w:val="24"/>
                <w:lang w:val="en-US"/>
              </w:rPr>
              <w:t xml:space="preserve">. De </w:t>
            </w:r>
            <w:r w:rsidRPr="0A7FB68B" w:rsidR="00157AAF">
              <w:rPr>
                <w:sz w:val="24"/>
                <w:szCs w:val="24"/>
                <w:lang w:val="en-US"/>
              </w:rPr>
              <w:t>exemplu</w:t>
            </w:r>
            <w:r w:rsidRPr="0A7FB68B" w:rsidR="00157AAF">
              <w:rPr>
                <w:sz w:val="24"/>
                <w:szCs w:val="24"/>
                <w:lang w:val="en-US"/>
              </w:rPr>
              <w:t>:</w:t>
            </w:r>
          </w:p>
          <w:p w:rsidR="00157AAF" w:rsidP="000832BB" w:rsidRDefault="00157AAF" w14:paraId="089176CB" w14:textId="128A807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Dorel Popescu -&gt; popesd1</w:t>
            </w:r>
          </w:p>
          <w:p w:rsidR="00157AAF" w:rsidP="000832BB" w:rsidRDefault="00157AAF" w14:paraId="70DF5904" w14:textId="098DB90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Dorel Popescu -&gt; popesd2</w:t>
            </w:r>
          </w:p>
          <w:p w:rsidR="00991C8A" w:rsidP="000832BB" w:rsidRDefault="00991C8A" w14:paraId="4320CA98" w14:textId="77777777">
            <w:pPr>
              <w:rPr>
                <w:sz w:val="24"/>
                <w:szCs w:val="24"/>
                <w:lang w:val="en-US"/>
              </w:rPr>
            </w:pPr>
          </w:p>
          <w:p w:rsidRPr="00A7637D" w:rsidR="00991C8A" w:rsidP="000832BB" w:rsidRDefault="00991C8A" w14:paraId="3BB09673" w14:textId="2AF7D7B1">
            <w:pPr>
              <w:rPr>
                <w:sz w:val="24"/>
                <w:szCs w:val="24"/>
                <w:lang w:val="en-US"/>
              </w:rPr>
            </w:pPr>
            <w:r w:rsidRPr="0A7FB68B" w:rsidR="06505BA9">
              <w:rPr>
                <w:sz w:val="24"/>
                <w:szCs w:val="24"/>
                <w:lang w:val="en-US"/>
              </w:rPr>
              <w:t xml:space="preserve">La </w:t>
            </w:r>
            <w:r w:rsidRPr="0A7FB68B" w:rsidR="06505BA9">
              <w:rPr>
                <w:sz w:val="24"/>
                <w:szCs w:val="24"/>
                <w:lang w:val="en-US"/>
              </w:rPr>
              <w:t>creare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se genera</w:t>
            </w:r>
            <w:r w:rsidRPr="0A7FB68B" w:rsidR="4881BF5F">
              <w:rPr>
                <w:sz w:val="24"/>
                <w:szCs w:val="24"/>
                <w:lang w:val="en-US"/>
              </w:rPr>
              <w:t>za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o </w:t>
            </w:r>
            <w:r w:rsidRPr="0A7FB68B" w:rsidR="06505BA9">
              <w:rPr>
                <w:sz w:val="24"/>
                <w:szCs w:val="24"/>
                <w:lang w:val="en-US"/>
              </w:rPr>
              <w:t>parola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</w:t>
            </w:r>
            <w:r w:rsidRPr="0A7FB68B" w:rsidR="06505BA9">
              <w:rPr>
                <w:sz w:val="24"/>
                <w:szCs w:val="24"/>
                <w:lang w:val="en-US"/>
              </w:rPr>
              <w:t>initiala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(de </w:t>
            </w:r>
            <w:r w:rsidRPr="0A7FB68B" w:rsidR="06505BA9">
              <w:rPr>
                <w:sz w:val="24"/>
                <w:szCs w:val="24"/>
                <w:lang w:val="en-US"/>
              </w:rPr>
              <w:t>exemplu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un </w:t>
            </w:r>
            <w:r w:rsidRPr="0A7FB68B" w:rsidR="06505BA9">
              <w:rPr>
                <w:sz w:val="24"/>
                <w:szCs w:val="24"/>
                <w:lang w:val="en-US"/>
              </w:rPr>
              <w:t>nou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UUID) </w:t>
            </w:r>
            <w:r w:rsidRPr="0A7FB68B" w:rsidR="06505BA9">
              <w:rPr>
                <w:sz w:val="24"/>
                <w:szCs w:val="24"/>
                <w:lang w:val="en-US"/>
              </w:rPr>
              <w:t>si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se </w:t>
            </w:r>
            <w:r w:rsidRPr="0A7FB68B" w:rsidR="06505BA9">
              <w:rPr>
                <w:sz w:val="24"/>
                <w:szCs w:val="24"/>
                <w:lang w:val="en-US"/>
              </w:rPr>
              <w:t>trimite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un mail </w:t>
            </w:r>
            <w:r w:rsidRPr="0A7FB68B" w:rsidR="06505BA9">
              <w:rPr>
                <w:sz w:val="24"/>
                <w:szCs w:val="24"/>
                <w:lang w:val="en-US"/>
              </w:rPr>
              <w:t>catre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</w:t>
            </w:r>
            <w:r w:rsidRPr="0A7FB68B" w:rsidR="06505BA9">
              <w:rPr>
                <w:sz w:val="24"/>
                <w:szCs w:val="24"/>
                <w:lang w:val="en-US"/>
              </w:rPr>
              <w:t>adresa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de e-Mail. La prima </w:t>
            </w:r>
            <w:r w:rsidRPr="0A7FB68B" w:rsidR="06505BA9">
              <w:rPr>
                <w:sz w:val="24"/>
                <w:szCs w:val="24"/>
                <w:lang w:val="en-US"/>
              </w:rPr>
              <w:t>logare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</w:t>
            </w:r>
            <w:r w:rsidRPr="0A7FB68B" w:rsidR="06505BA9">
              <w:rPr>
                <w:sz w:val="24"/>
                <w:szCs w:val="24"/>
                <w:lang w:val="en-US"/>
              </w:rPr>
              <w:t>parola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</w:t>
            </w:r>
            <w:r w:rsidRPr="0A7FB68B" w:rsidR="06505BA9">
              <w:rPr>
                <w:sz w:val="24"/>
                <w:szCs w:val="24"/>
                <w:lang w:val="en-US"/>
              </w:rPr>
              <w:t>trebuie</w:t>
            </w:r>
            <w:r w:rsidRPr="0A7FB68B" w:rsidR="06505BA9">
              <w:rPr>
                <w:sz w:val="24"/>
                <w:szCs w:val="24"/>
                <w:lang w:val="en-US"/>
              </w:rPr>
              <w:t xml:space="preserve"> </w:t>
            </w:r>
            <w:r w:rsidRPr="0A7FB68B" w:rsidR="06505BA9">
              <w:rPr>
                <w:sz w:val="24"/>
                <w:szCs w:val="24"/>
                <w:lang w:val="en-US"/>
              </w:rPr>
              <w:t>schimbata</w:t>
            </w:r>
            <w:r w:rsidRPr="0A7FB68B" w:rsidR="06505BA9">
              <w:rPr>
                <w:sz w:val="24"/>
                <w:szCs w:val="24"/>
                <w:lang w:val="en-US"/>
              </w:rPr>
              <w:t>.</w:t>
            </w:r>
          </w:p>
        </w:tc>
      </w:tr>
      <w:tr w:rsidRPr="006B45B4" w:rsidR="008C1C42" w:rsidTr="0A7FB68B" w14:paraId="77FD0F6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Pr="003B311A" w:rsidR="008C1C42" w:rsidP="000832BB" w:rsidRDefault="008C1C42" w14:paraId="1043C0B7" w14:textId="77777777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Notificări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36" w:type="dxa"/>
            <w:tcMar/>
          </w:tcPr>
          <w:p w:rsidRPr="003B311A" w:rsidR="008C1C42" w:rsidP="000832BB" w:rsidRDefault="008C1C42" w14:paraId="1244E475" w14:textId="77777777">
            <w:pPr>
              <w:rPr>
                <w:sz w:val="24"/>
                <w:szCs w:val="24"/>
                <w:lang w:val="en-US"/>
              </w:rPr>
            </w:pPr>
            <w:r w:rsidRPr="008C1C42">
              <w:rPr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8C1C42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8C1C4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1C42">
              <w:rPr>
                <w:sz w:val="24"/>
                <w:szCs w:val="24"/>
                <w:lang w:val="en-US"/>
              </w:rPr>
              <w:t>trimite</w:t>
            </w:r>
            <w:proofErr w:type="spellEnd"/>
            <w:r w:rsidRPr="008C1C42"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 w:rsidRPr="008C1C42">
              <w:rPr>
                <w:sz w:val="24"/>
                <w:szCs w:val="24"/>
                <w:lang w:val="en-US"/>
              </w:rPr>
              <w:t>notificare</w:t>
            </w:r>
            <w:proofErr w:type="spellEnd"/>
            <w:r w:rsidRPr="008C1C42">
              <w:rPr>
                <w:sz w:val="24"/>
                <w:szCs w:val="24"/>
                <w:lang w:val="en-US"/>
              </w:rPr>
              <w:t xml:space="preserve"> de tip WELCOME_NEW_USER</w:t>
            </w:r>
            <w:r>
              <w:rPr>
                <w:sz w:val="24"/>
                <w:szCs w:val="24"/>
                <w:lang w:val="en-US"/>
              </w:rPr>
              <w:t>.</w:t>
            </w:r>
          </w:p>
        </w:tc>
      </w:tr>
    </w:tbl>
    <w:p w:rsidR="008C1C42" w:rsidP="6BD3D784" w:rsidRDefault="00BB2BDF" w14:paraId="46CA3FDC" w14:textId="7DD6ED22">
      <w:pPr>
        <w:pStyle w:val="Heading3"/>
        <w:numPr>
          <w:ilvl w:val="2"/>
          <w:numId w:val="0"/>
        </w:numPr>
        <w:rPr>
          <w:lang w:val="en-US"/>
        </w:rPr>
      </w:pPr>
      <w:bookmarkStart w:name="_Toc140779801" w:id="93"/>
      <w:proofErr w:type="spellStart"/>
      <w:r w:rsidRPr="0FDB39C2">
        <w:rPr>
          <w:lang w:val="en-US"/>
        </w:rPr>
        <w:t>Editare</w:t>
      </w:r>
      <w:proofErr w:type="spellEnd"/>
      <w:r w:rsidRPr="0FDB39C2">
        <w:rPr>
          <w:lang w:val="en-US"/>
        </w:rPr>
        <w:t>/</w:t>
      </w:r>
      <w:r w:rsidRPr="0FDB39C2" w:rsidR="000A3F23">
        <w:rPr>
          <w:lang w:val="en-US"/>
        </w:rPr>
        <w:t xml:space="preserve">Reactivate </w:t>
      </w:r>
      <w:proofErr w:type="spellStart"/>
      <w:proofErr w:type="gramStart"/>
      <w:r w:rsidRPr="0FDB39C2" w:rsidR="000A3F23">
        <w:rPr>
          <w:lang w:val="en-US"/>
        </w:rPr>
        <w:t>utilizator</w:t>
      </w:r>
      <w:bookmarkEnd w:id="93"/>
      <w:proofErr w:type="spellEnd"/>
      <w:proofErr w:type="gramEnd"/>
    </w:p>
    <w:tbl>
      <w:tblPr>
        <w:tblStyle w:val="Tabellengitternetz"/>
        <w:tblW w:w="9016" w:type="dxa"/>
        <w:tblLook w:val="04A0" w:firstRow="1" w:lastRow="0" w:firstColumn="1" w:lastColumn="0" w:noHBand="0" w:noVBand="1"/>
      </w:tblPr>
      <w:tblGrid>
        <w:gridCol w:w="1410"/>
        <w:gridCol w:w="7606"/>
      </w:tblGrid>
      <w:tr w:rsidRPr="00374433" w:rsidR="00BF4AC2" w:rsidTr="58066544" w14:paraId="3ABCBB4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0" w:type="dxa"/>
          </w:tcPr>
          <w:p w:rsidRPr="00256FAD" w:rsidR="00E7116B" w:rsidP="000832BB" w:rsidRDefault="00E7116B" w14:paraId="1EDAB4DB" w14:textId="77777777">
            <w:pPr>
              <w:rPr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sz w:val="24"/>
                <w:szCs w:val="24"/>
                <w:lang w:val="en-US"/>
              </w:rPr>
              <w:t>Cerinta</w:t>
            </w:r>
            <w:proofErr w:type="spellEnd"/>
          </w:p>
        </w:tc>
        <w:tc>
          <w:tcPr>
            <w:tcW w:w="7606" w:type="dxa"/>
          </w:tcPr>
          <w:p w:rsidRPr="00256FAD" w:rsidR="00E7116B" w:rsidP="000832BB" w:rsidRDefault="00E7116B" w14:paraId="4758F506" w14:textId="77777777">
            <w:pPr>
              <w:rPr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sz w:val="24"/>
                <w:szCs w:val="24"/>
                <w:lang w:val="en-US"/>
              </w:rPr>
              <w:t>Editare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utilizator</w:t>
            </w:r>
            <w:proofErr w:type="spellEnd"/>
          </w:p>
        </w:tc>
      </w:tr>
      <w:tr w:rsidRPr="00374433" w:rsidR="00E7116B" w:rsidTr="58066544" w14:paraId="47D3C916" w14:textId="77777777">
        <w:tc>
          <w:tcPr>
            <w:tcW w:w="1410" w:type="dxa"/>
          </w:tcPr>
          <w:p w:rsidRPr="00256FAD" w:rsidR="00E7116B" w:rsidP="000832BB" w:rsidRDefault="00E7116B" w14:paraId="75685872" w14:textId="77777777">
            <w:pPr>
              <w:rPr>
                <w:b/>
                <w:bCs/>
                <w:sz w:val="24"/>
                <w:szCs w:val="24"/>
                <w:lang w:val="en-US"/>
              </w:rPr>
            </w:pPr>
            <w:r w:rsidRPr="00256FAD">
              <w:rPr>
                <w:b/>
                <w:bCs/>
                <w:sz w:val="24"/>
                <w:szCs w:val="24"/>
                <w:lang w:val="en-US"/>
              </w:rPr>
              <w:t>Cod</w:t>
            </w:r>
          </w:p>
        </w:tc>
        <w:tc>
          <w:tcPr>
            <w:tcW w:w="7606" w:type="dxa"/>
          </w:tcPr>
          <w:p w:rsidRPr="00256FAD" w:rsidR="00E7116B" w:rsidP="000832BB" w:rsidRDefault="00FB55AA" w14:paraId="3F15F138" w14:textId="4E4ADD7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</w:t>
            </w:r>
            <w:r w:rsidRPr="00256FAD" w:rsidR="00E7116B">
              <w:rPr>
                <w:sz w:val="24"/>
                <w:szCs w:val="24"/>
                <w:lang w:val="en-US"/>
              </w:rPr>
              <w:t xml:space="preserve"> - 004</w:t>
            </w:r>
          </w:p>
        </w:tc>
      </w:tr>
      <w:tr w:rsidRPr="00374433" w:rsidR="00E7116B" w:rsidTr="58066544" w14:paraId="037125D8" w14:textId="77777777">
        <w:tc>
          <w:tcPr>
            <w:tcW w:w="1410" w:type="dxa"/>
          </w:tcPr>
          <w:p w:rsidRPr="00256FAD" w:rsidR="00E7116B" w:rsidP="000832BB" w:rsidRDefault="00E7116B" w14:paraId="22D61F5F" w14:textId="77777777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  <w:lang w:val="en-US"/>
              </w:rPr>
              <w:t>Drept</w:t>
            </w:r>
            <w:proofErr w:type="spellEnd"/>
          </w:p>
        </w:tc>
        <w:tc>
          <w:tcPr>
            <w:tcW w:w="7606" w:type="dxa"/>
          </w:tcPr>
          <w:p w:rsidRPr="00256FAD" w:rsidR="00E7116B" w:rsidP="000832BB" w:rsidRDefault="00E7116B" w14:paraId="0B7E32D7" w14:textId="77777777">
            <w:pPr>
              <w:rPr>
                <w:sz w:val="24"/>
                <w:szCs w:val="24"/>
                <w:lang w:val="en-US"/>
              </w:rPr>
            </w:pPr>
            <w:r w:rsidRPr="00256FAD">
              <w:rPr>
                <w:sz w:val="24"/>
                <w:szCs w:val="24"/>
                <w:lang w:val="en-US"/>
              </w:rPr>
              <w:t>USER_MANAGEMENT</w:t>
            </w:r>
          </w:p>
        </w:tc>
      </w:tr>
      <w:tr w:rsidRPr="006B45B4" w:rsidR="003C5BC8" w:rsidTr="58066544" w14:paraId="6AFD2D9A" w14:textId="77777777">
        <w:tc>
          <w:tcPr>
            <w:tcW w:w="1410" w:type="dxa"/>
          </w:tcPr>
          <w:p w:rsidRPr="00256FAD" w:rsidR="00E7116B" w:rsidP="000832BB" w:rsidRDefault="00E7116B" w14:paraId="26C58ABD" w14:textId="77777777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  <w:lang w:val="en-US"/>
              </w:rPr>
              <w:t>Descriere</w:t>
            </w:r>
            <w:proofErr w:type="spellEnd"/>
          </w:p>
        </w:tc>
        <w:tc>
          <w:tcPr>
            <w:tcW w:w="7606" w:type="dxa"/>
          </w:tcPr>
          <w:p w:rsidR="00E7116B" w:rsidP="000832BB" w:rsidRDefault="00E7116B" w14:paraId="3BAC6A26" w14:textId="77777777">
            <w:pPr>
              <w:rPr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sz w:val="24"/>
                <w:szCs w:val="24"/>
                <w:lang w:val="en-US"/>
              </w:rPr>
              <w:t>Editarea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face cu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validarile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de la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crearea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unui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user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nou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Numele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utilizator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nu se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poate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edita</w:t>
            </w:r>
            <w:proofErr w:type="spellEnd"/>
            <w:r w:rsidR="00C150FD">
              <w:rPr>
                <w:sz w:val="24"/>
                <w:szCs w:val="24"/>
                <w:lang w:val="en-US"/>
              </w:rPr>
              <w:t>.</w:t>
            </w:r>
          </w:p>
          <w:p w:rsidRPr="00256FAD" w:rsidR="00C150FD" w:rsidP="000832BB" w:rsidRDefault="00C150FD" w14:paraId="03684224" w14:textId="2EF3CE5F">
            <w:pPr>
              <w:rPr>
                <w:sz w:val="24"/>
                <w:szCs w:val="24"/>
                <w:lang w:val="en-US"/>
              </w:rPr>
            </w:pPr>
            <w:proofErr w:type="spellStart"/>
            <w:r w:rsidRPr="00A7637D">
              <w:rPr>
                <w:sz w:val="24"/>
                <w:szCs w:val="24"/>
                <w:lang w:val="en-US"/>
              </w:rPr>
              <w:t>Utilizatorul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are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dreptul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de a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reactiva</w:t>
            </w:r>
            <w:proofErr w:type="spellEnd"/>
            <w:r w:rsidRPr="00A7637D">
              <w:rPr>
                <w:sz w:val="24"/>
                <w:szCs w:val="24"/>
                <w:lang w:val="en-US"/>
              </w:rPr>
              <w:t xml:space="preserve"> un user </w:t>
            </w:r>
            <w:proofErr w:type="spellStart"/>
            <w:r w:rsidRPr="00A7637D">
              <w:rPr>
                <w:sz w:val="24"/>
                <w:szCs w:val="24"/>
                <w:lang w:val="en-US"/>
              </w:rPr>
              <w:t>dezactivat</w:t>
            </w:r>
            <w:proofErr w:type="spellEnd"/>
            <w:r w:rsidR="00FB55AA">
              <w:rPr>
                <w:sz w:val="24"/>
                <w:szCs w:val="24"/>
                <w:lang w:val="en-US"/>
              </w:rPr>
              <w:t xml:space="preserve">. La </w:t>
            </w:r>
            <w:proofErr w:type="spellStart"/>
            <w:r w:rsidR="00FB55AA">
              <w:rPr>
                <w:sz w:val="24"/>
                <w:szCs w:val="24"/>
                <w:lang w:val="en-US"/>
              </w:rPr>
              <w:t>reactivare</w:t>
            </w:r>
            <w:proofErr w:type="spellEnd"/>
            <w:r w:rsidR="00FB55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B55AA">
              <w:rPr>
                <w:sz w:val="24"/>
                <w:szCs w:val="24"/>
                <w:lang w:val="en-US"/>
              </w:rPr>
              <w:t>parola</w:t>
            </w:r>
            <w:proofErr w:type="spellEnd"/>
            <w:r w:rsidR="00FB55AA">
              <w:rPr>
                <w:sz w:val="24"/>
                <w:szCs w:val="24"/>
                <w:lang w:val="en-US"/>
              </w:rPr>
              <w:t xml:space="preserve"> nu </w:t>
            </w:r>
            <w:proofErr w:type="spellStart"/>
            <w:r w:rsidR="00FB55AA">
              <w:rPr>
                <w:sz w:val="24"/>
                <w:szCs w:val="24"/>
                <w:lang w:val="en-US"/>
              </w:rPr>
              <w:t>este</w:t>
            </w:r>
            <w:proofErr w:type="spellEnd"/>
            <w:r w:rsidR="00FB55A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B55AA">
              <w:rPr>
                <w:sz w:val="24"/>
                <w:szCs w:val="24"/>
                <w:lang w:val="en-US"/>
              </w:rPr>
              <w:t>modificata</w:t>
            </w:r>
            <w:proofErr w:type="spellEnd"/>
            <w:r w:rsidR="00FB55AA">
              <w:rPr>
                <w:sz w:val="24"/>
                <w:szCs w:val="24"/>
                <w:lang w:val="en-US"/>
              </w:rPr>
              <w:t>.</w:t>
            </w:r>
          </w:p>
        </w:tc>
      </w:tr>
      <w:tr w:rsidRPr="006B45B4" w:rsidR="00A4226F" w:rsidTr="58066544" w14:paraId="413E11E1" w14:textId="77777777">
        <w:tc>
          <w:tcPr>
            <w:tcW w:w="1410" w:type="dxa"/>
          </w:tcPr>
          <w:p w:rsidRPr="00256FAD" w:rsidR="00E7116B" w:rsidP="000832BB" w:rsidRDefault="00C150FD" w14:paraId="02CC6F6B" w14:textId="27C7FCA0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  <w:lang w:val="en-US"/>
              </w:rPr>
              <w:t>Notificări</w:t>
            </w:r>
            <w:proofErr w:type="spellEnd"/>
          </w:p>
        </w:tc>
        <w:tc>
          <w:tcPr>
            <w:tcW w:w="7606" w:type="dxa"/>
          </w:tcPr>
          <w:p w:rsidRPr="00256FAD" w:rsidR="00E7116B" w:rsidP="000832BB" w:rsidRDefault="00A37862" w14:paraId="77DB12A4" w14:textId="616AEF33">
            <w:pPr>
              <w:rPr>
                <w:sz w:val="24"/>
                <w:szCs w:val="24"/>
                <w:lang w:val="en-US"/>
              </w:rPr>
            </w:pPr>
            <w:r w:rsidRPr="00A37862">
              <w:rPr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A37862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A3786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37862">
              <w:rPr>
                <w:sz w:val="24"/>
                <w:szCs w:val="24"/>
                <w:lang w:val="en-US"/>
              </w:rPr>
              <w:t>trimite</w:t>
            </w:r>
            <w:proofErr w:type="spellEnd"/>
            <w:r w:rsidRPr="00A37862"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 w:rsidRPr="00A37862">
              <w:rPr>
                <w:sz w:val="24"/>
                <w:szCs w:val="24"/>
                <w:lang w:val="en-US"/>
              </w:rPr>
              <w:t>notificare</w:t>
            </w:r>
            <w:proofErr w:type="spellEnd"/>
            <w:r w:rsidRPr="00A37862">
              <w:rPr>
                <w:sz w:val="24"/>
                <w:szCs w:val="24"/>
                <w:lang w:val="en-US"/>
              </w:rPr>
              <w:t xml:space="preserve"> de tip USER_UPDATED</w:t>
            </w:r>
            <w:r>
              <w:rPr>
                <w:sz w:val="24"/>
                <w:szCs w:val="24"/>
                <w:lang w:val="en-US"/>
              </w:rPr>
              <w:t>.</w:t>
            </w:r>
          </w:p>
        </w:tc>
      </w:tr>
    </w:tbl>
    <w:p w:rsidR="000A3F23" w:rsidP="00E7116B" w:rsidRDefault="00E7116B" w14:paraId="596F5076" w14:textId="26358412">
      <w:pPr>
        <w:pStyle w:val="Heading3"/>
        <w:rPr>
          <w:lang w:val="en-US"/>
        </w:rPr>
      </w:pPr>
      <w:bookmarkStart w:name="_Toc140779802" w:id="94"/>
      <w:proofErr w:type="spellStart"/>
      <w:r w:rsidRPr="0FDB39C2">
        <w:rPr>
          <w:lang w:val="en-US"/>
        </w:rPr>
        <w:t>Ștergere</w:t>
      </w:r>
      <w:proofErr w:type="spellEnd"/>
      <w:r w:rsidRPr="0FDB39C2">
        <w:rPr>
          <w:lang w:val="en-US"/>
        </w:rPr>
        <w:t xml:space="preserve"> </w:t>
      </w:r>
      <w:proofErr w:type="spellStart"/>
      <w:r w:rsidRPr="0FDB39C2">
        <w:rPr>
          <w:lang w:val="en-US"/>
        </w:rPr>
        <w:t>utilizator</w:t>
      </w:r>
      <w:proofErr w:type="spellEnd"/>
      <w:r w:rsidRPr="0FDB39C2">
        <w:rPr>
          <w:lang w:val="en-US"/>
        </w:rPr>
        <w:t xml:space="preserve"> (</w:t>
      </w:r>
      <w:proofErr w:type="spellStart"/>
      <w:r w:rsidRPr="0FDB39C2">
        <w:rPr>
          <w:lang w:val="en-US"/>
        </w:rPr>
        <w:t>deactivare</w:t>
      </w:r>
      <w:proofErr w:type="spellEnd"/>
      <w:r w:rsidRPr="0FDB39C2">
        <w:rPr>
          <w:lang w:val="en-US"/>
        </w:rPr>
        <w:t>)</w:t>
      </w:r>
      <w:bookmarkEnd w:id="94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Pr="003A31A9" w:rsidR="0041770C" w:rsidTr="003A31A9" w14:paraId="3EA60BD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:rsidRPr="00256FAD" w:rsidR="003A31A9" w:rsidP="000832BB" w:rsidRDefault="003A31A9" w14:paraId="1BF1C5C4" w14:textId="77777777">
            <w:pPr>
              <w:rPr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sz w:val="24"/>
                <w:szCs w:val="24"/>
                <w:lang w:val="en-US"/>
              </w:rPr>
              <w:t>Cerinta</w:t>
            </w:r>
            <w:proofErr w:type="spellEnd"/>
          </w:p>
        </w:tc>
        <w:tc>
          <w:tcPr>
            <w:tcW w:w="7603" w:type="dxa"/>
          </w:tcPr>
          <w:p w:rsidRPr="00256FAD" w:rsidR="003A31A9" w:rsidP="000832BB" w:rsidRDefault="003A31A9" w14:paraId="253CAE19" w14:textId="77777777">
            <w:pPr>
              <w:rPr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sz w:val="24"/>
                <w:szCs w:val="24"/>
                <w:lang w:val="en-US"/>
              </w:rPr>
              <w:t>Stergere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utilizator</w:t>
            </w:r>
            <w:proofErr w:type="spellEnd"/>
          </w:p>
        </w:tc>
      </w:tr>
      <w:tr w:rsidRPr="003A31A9" w:rsidR="003A31A9" w:rsidTr="00256FAD" w14:paraId="22C5E20C" w14:textId="77777777">
        <w:tc>
          <w:tcPr>
            <w:tcW w:w="1413" w:type="dxa"/>
          </w:tcPr>
          <w:p w:rsidRPr="00256FAD" w:rsidR="003A31A9" w:rsidP="000832BB" w:rsidRDefault="003A31A9" w14:paraId="3C56054B" w14:textId="77777777">
            <w:pPr>
              <w:rPr>
                <w:b/>
                <w:bCs/>
                <w:sz w:val="24"/>
                <w:szCs w:val="24"/>
                <w:lang w:val="en-US"/>
              </w:rPr>
            </w:pPr>
            <w:r w:rsidRPr="00256FAD">
              <w:rPr>
                <w:b/>
                <w:bCs/>
                <w:sz w:val="24"/>
                <w:szCs w:val="24"/>
                <w:lang w:val="en-US"/>
              </w:rPr>
              <w:t>Cod</w:t>
            </w:r>
          </w:p>
        </w:tc>
        <w:tc>
          <w:tcPr>
            <w:tcW w:w="7603" w:type="dxa"/>
          </w:tcPr>
          <w:p w:rsidRPr="00256FAD" w:rsidR="003A31A9" w:rsidP="000832BB" w:rsidRDefault="00FB55AA" w14:paraId="4B15EA2F" w14:textId="1D3EF70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</w:t>
            </w:r>
            <w:r w:rsidRPr="00256FAD" w:rsidR="003A31A9">
              <w:rPr>
                <w:sz w:val="24"/>
                <w:szCs w:val="24"/>
                <w:lang w:val="en-US"/>
              </w:rPr>
              <w:t xml:space="preserve"> - 005</w:t>
            </w:r>
          </w:p>
        </w:tc>
      </w:tr>
      <w:tr w:rsidRPr="003A31A9" w:rsidR="003A31A9" w:rsidTr="00256FAD" w14:paraId="14EF30FE" w14:textId="77777777">
        <w:tc>
          <w:tcPr>
            <w:tcW w:w="1413" w:type="dxa"/>
          </w:tcPr>
          <w:p w:rsidRPr="00256FAD" w:rsidR="003A31A9" w:rsidP="000832BB" w:rsidRDefault="003A31A9" w14:paraId="1C7D9917" w14:textId="77777777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  <w:lang w:val="en-US"/>
              </w:rPr>
              <w:t>Drept</w:t>
            </w:r>
            <w:proofErr w:type="spellEnd"/>
          </w:p>
        </w:tc>
        <w:tc>
          <w:tcPr>
            <w:tcW w:w="7603" w:type="dxa"/>
          </w:tcPr>
          <w:p w:rsidRPr="00256FAD" w:rsidR="003A31A9" w:rsidP="000832BB" w:rsidRDefault="003A31A9" w14:paraId="1966B9B6" w14:textId="77777777">
            <w:pPr>
              <w:rPr>
                <w:sz w:val="24"/>
                <w:szCs w:val="24"/>
                <w:lang w:val="en-US"/>
              </w:rPr>
            </w:pPr>
            <w:r w:rsidRPr="00256FAD">
              <w:rPr>
                <w:sz w:val="24"/>
                <w:szCs w:val="24"/>
                <w:lang w:val="en-US"/>
              </w:rPr>
              <w:t>USER_MANAGEMENT</w:t>
            </w:r>
          </w:p>
        </w:tc>
      </w:tr>
      <w:tr w:rsidRPr="006B45B4" w:rsidR="003A31A9" w:rsidTr="00256FAD" w14:paraId="0C11EB10" w14:textId="77777777">
        <w:tc>
          <w:tcPr>
            <w:tcW w:w="1413" w:type="dxa"/>
          </w:tcPr>
          <w:p w:rsidRPr="00256FAD" w:rsidR="003A31A9" w:rsidP="000832BB" w:rsidRDefault="003A31A9" w14:paraId="37374AC1" w14:textId="77777777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  <w:lang w:val="en-US"/>
              </w:rPr>
              <w:t>Descriere</w:t>
            </w:r>
            <w:proofErr w:type="spellEnd"/>
          </w:p>
        </w:tc>
        <w:tc>
          <w:tcPr>
            <w:tcW w:w="7603" w:type="dxa"/>
          </w:tcPr>
          <w:p w:rsidRPr="00256FAD" w:rsidR="003A31A9" w:rsidP="000832BB" w:rsidRDefault="003A31A9" w14:paraId="5F3B96B8" w14:textId="77777777">
            <w:pPr>
              <w:rPr>
                <w:sz w:val="24"/>
                <w:szCs w:val="24"/>
                <w:lang w:val="en-US"/>
              </w:rPr>
            </w:pPr>
            <w:r w:rsidRPr="00256FAD">
              <w:rPr>
                <w:sz w:val="24"/>
                <w:szCs w:val="24"/>
                <w:lang w:val="en-US"/>
              </w:rPr>
              <w:t xml:space="preserve">La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stergerea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unui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utilizator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utilizatorul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fi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numai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dezactivat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si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poate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reactiva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>.</w:t>
            </w:r>
          </w:p>
        </w:tc>
      </w:tr>
      <w:tr w:rsidRPr="006B45B4" w:rsidR="003A31A9" w:rsidTr="003A31A9" w14:paraId="33AB6144" w14:textId="77777777">
        <w:tc>
          <w:tcPr>
            <w:tcW w:w="1413" w:type="dxa"/>
          </w:tcPr>
          <w:p w:rsidRPr="003A31A9" w:rsidR="003A31A9" w:rsidP="000832BB" w:rsidRDefault="003A31A9" w14:paraId="7B9C005E" w14:textId="1589C0AB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Notificări</w:t>
            </w:r>
            <w:proofErr w:type="spellEnd"/>
          </w:p>
        </w:tc>
        <w:tc>
          <w:tcPr>
            <w:tcW w:w="7603" w:type="dxa"/>
          </w:tcPr>
          <w:p w:rsidRPr="003A31A9" w:rsidR="003A31A9" w:rsidP="000832BB" w:rsidRDefault="00F44A57" w14:paraId="2AC71CDF" w14:textId="3D4BF126">
            <w:pPr>
              <w:rPr>
                <w:sz w:val="24"/>
                <w:szCs w:val="24"/>
                <w:lang w:val="en-US"/>
              </w:rPr>
            </w:pPr>
            <w:r w:rsidRPr="00F44A57">
              <w:rPr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F44A57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F44A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4A57">
              <w:rPr>
                <w:sz w:val="24"/>
                <w:szCs w:val="24"/>
                <w:lang w:val="en-US"/>
              </w:rPr>
              <w:t>trimite</w:t>
            </w:r>
            <w:proofErr w:type="spellEnd"/>
            <w:r w:rsidRPr="00F44A57"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 w:rsidRPr="00F44A57">
              <w:rPr>
                <w:sz w:val="24"/>
                <w:szCs w:val="24"/>
                <w:lang w:val="en-US"/>
              </w:rPr>
              <w:t>notificare</w:t>
            </w:r>
            <w:proofErr w:type="spellEnd"/>
            <w:r w:rsidRPr="00F44A57">
              <w:rPr>
                <w:sz w:val="24"/>
                <w:szCs w:val="24"/>
                <w:lang w:val="en-US"/>
              </w:rPr>
              <w:t xml:space="preserve"> de tip USER_DELETED</w:t>
            </w:r>
            <w:r>
              <w:rPr>
                <w:sz w:val="24"/>
                <w:szCs w:val="24"/>
                <w:lang w:val="en-US"/>
              </w:rPr>
              <w:t>.</w:t>
            </w:r>
          </w:p>
        </w:tc>
      </w:tr>
    </w:tbl>
    <w:p w:rsidR="00783D84" w:rsidP="00407329" w:rsidRDefault="003B7301" w14:paraId="3A953B90" w14:textId="499A20EC">
      <w:pPr>
        <w:pStyle w:val="Heading2"/>
        <w:rPr>
          <w:lang w:val="ro-RO"/>
        </w:rPr>
      </w:pPr>
      <w:bookmarkStart w:name="_Toc135133831" w:id="95"/>
      <w:bookmarkStart w:name="_Toc135133937" w:id="96"/>
      <w:bookmarkStart w:name="_Toc135134037" w:id="97"/>
      <w:bookmarkStart w:name="_Toc135134135" w:id="98"/>
      <w:bookmarkStart w:name="_Toc135134240" w:id="99"/>
      <w:bookmarkStart w:name="_Toc135133832" w:id="100"/>
      <w:bookmarkStart w:name="_Toc135133938" w:id="101"/>
      <w:bookmarkStart w:name="_Toc135134038" w:id="102"/>
      <w:bookmarkStart w:name="_Toc135134136" w:id="103"/>
      <w:bookmarkStart w:name="_Toc135134241" w:id="104"/>
      <w:bookmarkStart w:name="_Toc135129812" w:id="105"/>
      <w:bookmarkStart w:name="_Toc135130813" w:id="106"/>
      <w:bookmarkStart w:name="_Toc135133833" w:id="107"/>
      <w:bookmarkStart w:name="_Toc135133939" w:id="108"/>
      <w:bookmarkStart w:name="_Toc135134039" w:id="109"/>
      <w:bookmarkStart w:name="_Toc135134137" w:id="110"/>
      <w:bookmarkStart w:name="_Toc135134242" w:id="111"/>
      <w:bookmarkStart w:name="_Toc135129823" w:id="112"/>
      <w:bookmarkStart w:name="_Toc135130824" w:id="113"/>
      <w:bookmarkStart w:name="_Toc135133844" w:id="114"/>
      <w:bookmarkStart w:name="_Toc135133950" w:id="115"/>
      <w:bookmarkStart w:name="_Toc135134050" w:id="116"/>
      <w:bookmarkStart w:name="_Toc135134148" w:id="117"/>
      <w:bookmarkStart w:name="_Toc135134253" w:id="118"/>
      <w:bookmarkStart w:name="_Toc135129824" w:id="119"/>
      <w:bookmarkStart w:name="_Toc135130825" w:id="120"/>
      <w:bookmarkStart w:name="_Toc135133845" w:id="121"/>
      <w:bookmarkStart w:name="_Toc135133951" w:id="122"/>
      <w:bookmarkStart w:name="_Toc135134051" w:id="123"/>
      <w:bookmarkStart w:name="_Toc135134149" w:id="124"/>
      <w:bookmarkStart w:name="_Toc135134254" w:id="125"/>
      <w:bookmarkStart w:name="_Toc135129837" w:id="126"/>
      <w:bookmarkStart w:name="_Toc135130838" w:id="127"/>
      <w:bookmarkStart w:name="_Toc135133858" w:id="128"/>
      <w:bookmarkStart w:name="_Toc135133964" w:id="129"/>
      <w:bookmarkStart w:name="_Toc135134064" w:id="130"/>
      <w:bookmarkStart w:name="_Toc135134162" w:id="131"/>
      <w:bookmarkStart w:name="_Toc135134267" w:id="132"/>
      <w:bookmarkStart w:name="_Toc135129838" w:id="133"/>
      <w:bookmarkStart w:name="_Toc135130839" w:id="134"/>
      <w:bookmarkStart w:name="_Toc135133859" w:id="135"/>
      <w:bookmarkStart w:name="_Toc135133965" w:id="136"/>
      <w:bookmarkStart w:name="_Toc135134065" w:id="137"/>
      <w:bookmarkStart w:name="_Toc135134163" w:id="138"/>
      <w:bookmarkStart w:name="_Toc135134268" w:id="139"/>
      <w:bookmarkStart w:name="_Toc135129839" w:id="140"/>
      <w:bookmarkStart w:name="_Toc135130840" w:id="141"/>
      <w:bookmarkStart w:name="_Toc135133860" w:id="142"/>
      <w:bookmarkStart w:name="_Toc135133966" w:id="143"/>
      <w:bookmarkStart w:name="_Toc135134066" w:id="144"/>
      <w:bookmarkStart w:name="_Toc135134164" w:id="145"/>
      <w:bookmarkStart w:name="_Toc135134269" w:id="146"/>
      <w:bookmarkStart w:name="_Toc135129840" w:id="147"/>
      <w:bookmarkStart w:name="_Toc135130841" w:id="148"/>
      <w:bookmarkStart w:name="_Toc135133861" w:id="149"/>
      <w:bookmarkStart w:name="_Toc135133967" w:id="150"/>
      <w:bookmarkStart w:name="_Toc135134067" w:id="151"/>
      <w:bookmarkStart w:name="_Toc135134165" w:id="152"/>
      <w:bookmarkStart w:name="_Toc135134270" w:id="153"/>
      <w:bookmarkStart w:name="_Toc135129845" w:id="154"/>
      <w:bookmarkStart w:name="_Toc135130846" w:id="155"/>
      <w:bookmarkStart w:name="_Toc135133866" w:id="156"/>
      <w:bookmarkStart w:name="_Toc135133972" w:id="157"/>
      <w:bookmarkStart w:name="_Toc135134072" w:id="158"/>
      <w:bookmarkStart w:name="_Toc135134170" w:id="159"/>
      <w:bookmarkStart w:name="_Toc135134275" w:id="160"/>
      <w:bookmarkStart w:name="_Toc140779803" w:id="161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proofErr w:type="spellStart"/>
      <w:r w:rsidRPr="0FDB39C2">
        <w:rPr>
          <w:lang w:val="ro-RO"/>
        </w:rPr>
        <w:t>Login</w:t>
      </w:r>
      <w:proofErr w:type="spellEnd"/>
      <w:r w:rsidRPr="0FDB39C2">
        <w:rPr>
          <w:lang w:val="ro-RO"/>
        </w:rPr>
        <w:t xml:space="preserve"> / </w:t>
      </w:r>
      <w:proofErr w:type="spellStart"/>
      <w:r w:rsidRPr="0FDB39C2">
        <w:rPr>
          <w:lang w:val="ro-RO"/>
        </w:rPr>
        <w:t>Logout</w:t>
      </w:r>
      <w:bookmarkEnd w:id="161"/>
      <w:proofErr w:type="spellEnd"/>
    </w:p>
    <w:tbl>
      <w:tblPr>
        <w:tblStyle w:val="Tabellengitternetz"/>
        <w:tblW w:w="9016" w:type="dxa"/>
        <w:tblLook w:val="04A0" w:firstRow="1" w:lastRow="0" w:firstColumn="1" w:lastColumn="0" w:noHBand="0" w:noVBand="1"/>
      </w:tblPr>
      <w:tblGrid>
        <w:gridCol w:w="1410"/>
        <w:gridCol w:w="7606"/>
      </w:tblGrid>
      <w:tr w:rsidRPr="00C94B53" w:rsidR="0029193F" w:rsidTr="641E0E74" w14:paraId="0E4564C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0" w:type="dxa"/>
          </w:tcPr>
          <w:p w:rsidRPr="00A7637D" w:rsidR="0029193F" w:rsidP="000832BB" w:rsidRDefault="0029193F" w14:paraId="71C2B8D8" w14:textId="77777777">
            <w:pPr>
              <w:rPr>
                <w:sz w:val="24"/>
                <w:szCs w:val="24"/>
                <w:lang w:val="ro-RO"/>
              </w:rPr>
            </w:pPr>
            <w:proofErr w:type="spellStart"/>
            <w:r w:rsidRPr="00A7637D">
              <w:rPr>
                <w:sz w:val="24"/>
                <w:szCs w:val="24"/>
                <w:lang w:val="ro-RO"/>
              </w:rPr>
              <w:t>Cerinta</w:t>
            </w:r>
            <w:proofErr w:type="spellEnd"/>
          </w:p>
        </w:tc>
        <w:tc>
          <w:tcPr>
            <w:tcW w:w="7606" w:type="dxa"/>
          </w:tcPr>
          <w:p w:rsidRPr="00A7637D" w:rsidR="0029193F" w:rsidP="000832BB" w:rsidRDefault="0029193F" w14:paraId="563A1BB2" w14:textId="77777777">
            <w:pPr>
              <w:rPr>
                <w:sz w:val="24"/>
                <w:szCs w:val="24"/>
                <w:lang w:val="ro-RO"/>
              </w:rPr>
            </w:pPr>
            <w:proofErr w:type="spellStart"/>
            <w:r w:rsidRPr="00A7637D">
              <w:rPr>
                <w:sz w:val="24"/>
                <w:szCs w:val="24"/>
                <w:lang w:val="ro-RO"/>
              </w:rPr>
              <w:t>Login</w:t>
            </w:r>
            <w:proofErr w:type="spellEnd"/>
          </w:p>
        </w:tc>
      </w:tr>
      <w:tr w:rsidRPr="00C94B53" w:rsidR="0029193F" w:rsidTr="641E0E74" w14:paraId="6E77987B" w14:textId="77777777">
        <w:tc>
          <w:tcPr>
            <w:tcW w:w="1410" w:type="dxa"/>
          </w:tcPr>
          <w:p w:rsidRPr="00A7637D" w:rsidR="0029193F" w:rsidP="000832BB" w:rsidRDefault="0029193F" w14:paraId="17386D28" w14:textId="77777777">
            <w:pPr>
              <w:rPr>
                <w:b/>
                <w:bCs/>
                <w:sz w:val="24"/>
                <w:szCs w:val="24"/>
                <w:lang w:val="ro-RO"/>
              </w:rPr>
            </w:pPr>
            <w:r w:rsidRPr="00A7637D">
              <w:rPr>
                <w:b/>
                <w:bCs/>
                <w:sz w:val="24"/>
                <w:szCs w:val="24"/>
                <w:lang w:val="ro-RO"/>
              </w:rPr>
              <w:t>Cod</w:t>
            </w:r>
          </w:p>
        </w:tc>
        <w:tc>
          <w:tcPr>
            <w:tcW w:w="7606" w:type="dxa"/>
          </w:tcPr>
          <w:p w:rsidRPr="00A7637D" w:rsidR="0029193F" w:rsidP="000832BB" w:rsidRDefault="00FB55AA" w14:paraId="6AC04DDA" w14:textId="4ADB4642">
            <w:pPr>
              <w:rPr>
                <w:sz w:val="24"/>
                <w:szCs w:val="24"/>
                <w:lang w:val="ro-RO"/>
              </w:rPr>
            </w:pPr>
            <w:r>
              <w:rPr>
                <w:sz w:val="24"/>
                <w:szCs w:val="24"/>
                <w:lang w:val="ro-RO"/>
              </w:rPr>
              <w:t>REQ</w:t>
            </w:r>
            <w:r w:rsidRPr="00A7637D" w:rsidR="0029193F">
              <w:rPr>
                <w:sz w:val="24"/>
                <w:szCs w:val="24"/>
                <w:lang w:val="ro-RO"/>
              </w:rPr>
              <w:t xml:space="preserve"> - 006</w:t>
            </w:r>
          </w:p>
        </w:tc>
      </w:tr>
      <w:tr w:rsidRPr="00C94B53" w:rsidR="0029193F" w:rsidTr="641E0E74" w14:paraId="32A2314D" w14:textId="77777777">
        <w:tc>
          <w:tcPr>
            <w:tcW w:w="1410" w:type="dxa"/>
          </w:tcPr>
          <w:p w:rsidRPr="00A7637D" w:rsidR="0029193F" w:rsidP="000832BB" w:rsidRDefault="0029193F" w14:paraId="7D21A349" w14:textId="77777777">
            <w:pPr>
              <w:rPr>
                <w:b/>
                <w:bCs/>
                <w:sz w:val="24"/>
                <w:szCs w:val="24"/>
                <w:lang w:val="ro-RO"/>
              </w:rPr>
            </w:pPr>
            <w:r w:rsidRPr="00A7637D">
              <w:rPr>
                <w:b/>
                <w:bCs/>
                <w:sz w:val="24"/>
                <w:szCs w:val="24"/>
                <w:lang w:val="ro-RO"/>
              </w:rPr>
              <w:t>Drept</w:t>
            </w:r>
          </w:p>
        </w:tc>
        <w:tc>
          <w:tcPr>
            <w:tcW w:w="7606" w:type="dxa"/>
          </w:tcPr>
          <w:p w:rsidRPr="00A7637D" w:rsidR="0029193F" w:rsidP="000832BB" w:rsidRDefault="0029193F" w14:paraId="0E822A6C" w14:textId="77777777">
            <w:pPr>
              <w:rPr>
                <w:sz w:val="24"/>
                <w:szCs w:val="24"/>
                <w:lang w:val="ro-RO"/>
              </w:rPr>
            </w:pPr>
            <w:r w:rsidRPr="00A7637D">
              <w:rPr>
                <w:sz w:val="24"/>
                <w:szCs w:val="24"/>
                <w:lang w:val="ro-RO"/>
              </w:rPr>
              <w:t>-</w:t>
            </w:r>
          </w:p>
        </w:tc>
      </w:tr>
      <w:tr w:rsidRPr="006B45B4" w:rsidR="0029193F" w:rsidTr="641E0E74" w14:paraId="7D3D81DA" w14:textId="77777777">
        <w:tc>
          <w:tcPr>
            <w:tcW w:w="1410" w:type="dxa"/>
          </w:tcPr>
          <w:p w:rsidRPr="00A7637D" w:rsidR="0029193F" w:rsidP="000832BB" w:rsidRDefault="0029193F" w14:paraId="134A1611" w14:textId="77777777">
            <w:pPr>
              <w:rPr>
                <w:b/>
                <w:bCs/>
                <w:sz w:val="24"/>
                <w:szCs w:val="24"/>
                <w:lang w:val="ro-RO"/>
              </w:rPr>
            </w:pPr>
            <w:r w:rsidRPr="00A7637D">
              <w:rPr>
                <w:b/>
                <w:bCs/>
                <w:sz w:val="24"/>
                <w:szCs w:val="24"/>
                <w:lang w:val="ro-RO"/>
              </w:rPr>
              <w:t>Descriere</w:t>
            </w:r>
          </w:p>
        </w:tc>
        <w:tc>
          <w:tcPr>
            <w:tcW w:w="7606" w:type="dxa"/>
          </w:tcPr>
          <w:p w:rsidRPr="00A7637D" w:rsidR="0029193F" w:rsidP="000832BB" w:rsidRDefault="0029193F" w14:paraId="1C3D3B68" w14:textId="575F4A71">
            <w:pPr>
              <w:rPr>
                <w:sz w:val="24"/>
                <w:szCs w:val="24"/>
                <w:lang w:val="ro-RO"/>
              </w:rPr>
            </w:pPr>
            <w:r w:rsidRPr="641E0E74">
              <w:rPr>
                <w:sz w:val="24"/>
                <w:szCs w:val="24"/>
                <w:lang w:val="ro-RO"/>
              </w:rPr>
              <w:t xml:space="preserve">Pentru a se autentifica utilizatorul trebuie sa </w:t>
            </w:r>
            <w:proofErr w:type="spellStart"/>
            <w:r w:rsidRPr="641E0E74">
              <w:rPr>
                <w:sz w:val="24"/>
                <w:szCs w:val="24"/>
                <w:lang w:val="ro-RO"/>
              </w:rPr>
              <w:t>introduca</w:t>
            </w:r>
            <w:proofErr w:type="spellEnd"/>
            <w:r w:rsidRPr="641E0E74">
              <w:rPr>
                <w:sz w:val="24"/>
                <w:szCs w:val="24"/>
                <w:lang w:val="ro-RO"/>
              </w:rPr>
              <w:t xml:space="preserve"> </w:t>
            </w:r>
            <w:proofErr w:type="spellStart"/>
            <w:r w:rsidRPr="641E0E74">
              <w:rPr>
                <w:sz w:val="24"/>
                <w:szCs w:val="24"/>
                <w:lang w:val="ro-RO"/>
              </w:rPr>
              <w:t>usernameul</w:t>
            </w:r>
            <w:proofErr w:type="spellEnd"/>
            <w:r w:rsidRPr="641E0E74">
              <w:rPr>
                <w:sz w:val="24"/>
                <w:szCs w:val="24"/>
                <w:lang w:val="ro-RO"/>
              </w:rPr>
              <w:t xml:space="preserve"> si parola. Folosirea unei parole </w:t>
            </w:r>
            <w:proofErr w:type="spellStart"/>
            <w:r w:rsidRPr="641E0E74">
              <w:rPr>
                <w:sz w:val="24"/>
                <w:szCs w:val="24"/>
                <w:lang w:val="ro-RO"/>
              </w:rPr>
              <w:t>gresite</w:t>
            </w:r>
            <w:proofErr w:type="spellEnd"/>
            <w:r w:rsidRPr="641E0E74">
              <w:rPr>
                <w:sz w:val="24"/>
                <w:szCs w:val="24"/>
                <w:lang w:val="ro-RO"/>
              </w:rPr>
              <w:t xml:space="preserve"> de 5 ori consecutive duce la dezactivarea automata al utilizatorului. </w:t>
            </w:r>
          </w:p>
          <w:p w:rsidRPr="00A7637D" w:rsidR="0029193F" w:rsidP="000832BB" w:rsidRDefault="0029193F" w14:paraId="741CC537" w14:textId="29BFF3BB">
            <w:pPr>
              <w:rPr>
                <w:sz w:val="24"/>
                <w:szCs w:val="24"/>
                <w:lang w:val="ro-RO"/>
              </w:rPr>
            </w:pPr>
            <w:r w:rsidRPr="00A7637D">
              <w:rPr>
                <w:sz w:val="24"/>
                <w:szCs w:val="24"/>
                <w:lang w:val="ro-RO"/>
              </w:rPr>
              <w:t xml:space="preserve">Pe </w:t>
            </w:r>
            <w:proofErr w:type="spellStart"/>
            <w:r w:rsidRPr="00A7637D">
              <w:rPr>
                <w:sz w:val="24"/>
                <w:szCs w:val="24"/>
                <w:lang w:val="ro-RO"/>
              </w:rPr>
              <w:t>langa</w:t>
            </w:r>
            <w:proofErr w:type="spellEnd"/>
            <w:r w:rsidRPr="00A7637D">
              <w:rPr>
                <w:sz w:val="24"/>
                <w:szCs w:val="24"/>
                <w:lang w:val="ro-RO"/>
              </w:rPr>
              <w:t xml:space="preserve"> parola, utilizatorul trebuie sa </w:t>
            </w:r>
            <w:proofErr w:type="spellStart"/>
            <w:r w:rsidRPr="00A7637D">
              <w:rPr>
                <w:sz w:val="24"/>
                <w:szCs w:val="24"/>
                <w:lang w:val="ro-RO"/>
              </w:rPr>
              <w:t>introduca</w:t>
            </w:r>
            <w:proofErr w:type="spellEnd"/>
            <w:r w:rsidRPr="00A7637D">
              <w:rPr>
                <w:sz w:val="24"/>
                <w:szCs w:val="24"/>
                <w:lang w:val="ro-RO"/>
              </w:rPr>
              <w:t xml:space="preserve"> si un cod CAPTCHA.</w:t>
            </w:r>
            <w:r w:rsidR="00B34A85">
              <w:rPr>
                <w:sz w:val="24"/>
                <w:szCs w:val="24"/>
                <w:lang w:val="ro-RO"/>
              </w:rPr>
              <w:t xml:space="preserve"> (Este </w:t>
            </w:r>
            <w:proofErr w:type="spellStart"/>
            <w:r w:rsidR="00B34A85">
              <w:rPr>
                <w:sz w:val="24"/>
                <w:szCs w:val="24"/>
                <w:lang w:val="ro-RO"/>
              </w:rPr>
              <w:t>optional</w:t>
            </w:r>
            <w:proofErr w:type="spellEnd"/>
            <w:r w:rsidR="00B34A85">
              <w:rPr>
                <w:sz w:val="24"/>
                <w:szCs w:val="24"/>
                <w:lang w:val="ro-RO"/>
              </w:rPr>
              <w:t>)</w:t>
            </w:r>
          </w:p>
          <w:p w:rsidRPr="00A7637D" w:rsidR="0029193F" w:rsidP="000832BB" w:rsidRDefault="0029193F" w14:paraId="0EC6D747" w14:textId="43F62726">
            <w:pPr>
              <w:rPr>
                <w:sz w:val="24"/>
                <w:szCs w:val="24"/>
                <w:lang w:val="ro-RO"/>
              </w:rPr>
            </w:pPr>
            <w:r w:rsidRPr="00A7637D">
              <w:rPr>
                <w:sz w:val="24"/>
                <w:szCs w:val="24"/>
                <w:lang w:val="ro-RO"/>
              </w:rPr>
              <w:t xml:space="preserve">Prima data </w:t>
            </w:r>
            <w:proofErr w:type="spellStart"/>
            <w:r w:rsidRPr="00A7637D">
              <w:rPr>
                <w:sz w:val="24"/>
                <w:szCs w:val="24"/>
                <w:lang w:val="ro-RO"/>
              </w:rPr>
              <w:t>cand</w:t>
            </w:r>
            <w:proofErr w:type="spellEnd"/>
            <w:r w:rsidRPr="00A7637D">
              <w:rPr>
                <w:sz w:val="24"/>
                <w:szCs w:val="24"/>
                <w:lang w:val="ro-RO"/>
              </w:rPr>
              <w:t xml:space="preserve"> utilizatorul se </w:t>
            </w:r>
            <w:proofErr w:type="spellStart"/>
            <w:r w:rsidRPr="00A7637D">
              <w:rPr>
                <w:sz w:val="24"/>
                <w:szCs w:val="24"/>
                <w:lang w:val="ro-RO"/>
              </w:rPr>
              <w:t>conecteaza</w:t>
            </w:r>
            <w:proofErr w:type="spellEnd"/>
            <w:r w:rsidRPr="00A7637D">
              <w:rPr>
                <w:sz w:val="24"/>
                <w:szCs w:val="24"/>
                <w:lang w:val="ro-RO"/>
              </w:rPr>
              <w:t>, parola acestuia trebuie schimbata</w:t>
            </w:r>
            <w:r w:rsidR="00B34A85">
              <w:rPr>
                <w:sz w:val="24"/>
                <w:szCs w:val="24"/>
                <w:lang w:val="ro-RO"/>
              </w:rPr>
              <w:t>.</w:t>
            </w:r>
          </w:p>
        </w:tc>
      </w:tr>
      <w:tr w:rsidRPr="006B45B4" w:rsidR="0029193F" w:rsidTr="641E0E74" w14:paraId="628C48DD" w14:textId="77777777">
        <w:tc>
          <w:tcPr>
            <w:tcW w:w="1410" w:type="dxa"/>
          </w:tcPr>
          <w:p w:rsidRPr="00A7637D" w:rsidR="0029193F" w:rsidP="000832BB" w:rsidRDefault="0029193F" w14:paraId="3BAB77D7" w14:textId="77777777">
            <w:pPr>
              <w:rPr>
                <w:b/>
                <w:bCs/>
                <w:sz w:val="24"/>
                <w:szCs w:val="24"/>
                <w:lang w:val="ro-RO"/>
              </w:rPr>
            </w:pPr>
            <w:r w:rsidRPr="00A7637D">
              <w:rPr>
                <w:b/>
                <w:bCs/>
                <w:sz w:val="24"/>
                <w:szCs w:val="24"/>
                <w:lang w:val="ro-RO"/>
              </w:rPr>
              <w:t>Notificări</w:t>
            </w:r>
          </w:p>
        </w:tc>
        <w:tc>
          <w:tcPr>
            <w:tcW w:w="7606" w:type="dxa"/>
          </w:tcPr>
          <w:p w:rsidRPr="00A7637D" w:rsidR="0029193F" w:rsidP="000832BB" w:rsidRDefault="0029193F" w14:paraId="3C213F75" w14:textId="77777777">
            <w:pPr>
              <w:rPr>
                <w:sz w:val="24"/>
                <w:szCs w:val="24"/>
                <w:lang w:val="ro-RO"/>
              </w:rPr>
            </w:pPr>
            <w:r w:rsidRPr="00A7637D">
              <w:rPr>
                <w:sz w:val="24"/>
                <w:szCs w:val="24"/>
                <w:lang w:val="ro-RO"/>
              </w:rPr>
              <w:t xml:space="preserve">Se va trimite o notificare de tip USER_DEACTIVATED la ADMIN </w:t>
            </w:r>
            <w:proofErr w:type="spellStart"/>
            <w:r w:rsidRPr="00A7637D">
              <w:rPr>
                <w:sz w:val="24"/>
                <w:szCs w:val="24"/>
                <w:lang w:val="ro-RO"/>
              </w:rPr>
              <w:t>dupa</w:t>
            </w:r>
            <w:proofErr w:type="spellEnd"/>
            <w:r w:rsidRPr="00A7637D">
              <w:rPr>
                <w:sz w:val="24"/>
                <w:szCs w:val="24"/>
                <w:lang w:val="ro-RO"/>
              </w:rPr>
              <w:t xml:space="preserve"> 5 încercări nereușite de </w:t>
            </w:r>
            <w:proofErr w:type="spellStart"/>
            <w:r w:rsidRPr="00A7637D">
              <w:rPr>
                <w:sz w:val="24"/>
                <w:szCs w:val="24"/>
                <w:lang w:val="ro-RO"/>
              </w:rPr>
              <w:t>logare</w:t>
            </w:r>
            <w:proofErr w:type="spellEnd"/>
            <w:r w:rsidRPr="00A7637D">
              <w:rPr>
                <w:sz w:val="24"/>
                <w:szCs w:val="24"/>
                <w:lang w:val="ro-RO"/>
              </w:rPr>
              <w:t>.</w:t>
            </w:r>
          </w:p>
        </w:tc>
      </w:tr>
    </w:tbl>
    <w:p w:rsidR="005C6C75" w:rsidP="00894A4E" w:rsidRDefault="00242466" w14:paraId="40B30369" w14:textId="39A4F10D">
      <w:pPr>
        <w:pStyle w:val="Heading2"/>
        <w:rPr>
          <w:lang w:val="ro-RO"/>
        </w:rPr>
      </w:pPr>
      <w:bookmarkStart w:name="_Toc140779804" w:id="162"/>
      <w:r w:rsidRPr="0FDB39C2">
        <w:rPr>
          <w:lang w:val="ro-RO"/>
        </w:rPr>
        <w:t>Core</w:t>
      </w:r>
      <w:bookmarkEnd w:id="162"/>
    </w:p>
    <w:p w:rsidRPr="0060103F" w:rsidR="0060103F" w:rsidP="00256FAD" w:rsidRDefault="00F0080C" w14:paraId="5B4B84C0" w14:textId="2BC52FE0">
      <w:pPr>
        <w:pStyle w:val="Heading3"/>
        <w:rPr>
          <w:lang w:val="ro-RO"/>
        </w:rPr>
      </w:pPr>
      <w:bookmarkStart w:name="_Toc140779805" w:id="163"/>
      <w:r w:rsidRPr="0FDB39C2">
        <w:rPr>
          <w:lang w:val="ro-RO"/>
        </w:rPr>
        <w:t xml:space="preserve">Adăugare </w:t>
      </w:r>
      <w:r w:rsidR="00907492">
        <w:rPr>
          <w:lang w:val="ro-RO"/>
        </w:rPr>
        <w:t>campanie</w:t>
      </w:r>
      <w:bookmarkEnd w:id="163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311"/>
        <w:gridCol w:w="7705"/>
      </w:tblGrid>
      <w:tr w:rsidRPr="0060103F" w:rsidR="00BF4AC2" w:rsidTr="0A7FB68B" w14:paraId="53E9F61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60103F" w:rsidP="000832BB" w:rsidRDefault="0060103F" w14:paraId="53D8CC6A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256FAD" w:rsidR="0060103F" w:rsidP="000832BB" w:rsidRDefault="77027ACD" w14:paraId="3F26F0A0" w14:textId="7E108532">
            <w:pPr>
              <w:rPr>
                <w:sz w:val="24"/>
                <w:szCs w:val="24"/>
              </w:rPr>
            </w:pPr>
            <w:proofErr w:type="spellStart"/>
            <w:r w:rsidRPr="0FDB39C2">
              <w:rPr>
                <w:sz w:val="24"/>
                <w:szCs w:val="24"/>
              </w:rPr>
              <w:t>Adaugare</w:t>
            </w:r>
            <w:proofErr w:type="spellEnd"/>
            <w:r w:rsidRPr="0FDB39C2">
              <w:rPr>
                <w:sz w:val="24"/>
                <w:szCs w:val="24"/>
              </w:rPr>
              <w:t xml:space="preserve"> </w:t>
            </w:r>
            <w:proofErr w:type="spellStart"/>
            <w:r w:rsidR="00907492">
              <w:rPr>
                <w:sz w:val="24"/>
                <w:szCs w:val="24"/>
              </w:rPr>
              <w:t>campanie</w:t>
            </w:r>
            <w:proofErr w:type="spellEnd"/>
          </w:p>
        </w:tc>
      </w:tr>
      <w:tr w:rsidRPr="0060103F" w:rsidR="0060103F" w:rsidTr="0A7FB68B" w14:paraId="434751E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60103F" w:rsidP="000832BB" w:rsidRDefault="0060103F" w14:paraId="51932454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256FAD" w:rsidR="0060103F" w:rsidP="000832BB" w:rsidRDefault="00B34A85" w14:paraId="14E57F0A" w14:textId="12C7D5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60103F">
              <w:rPr>
                <w:sz w:val="24"/>
                <w:szCs w:val="24"/>
              </w:rPr>
              <w:t xml:space="preserve"> - 007</w:t>
            </w:r>
          </w:p>
        </w:tc>
      </w:tr>
      <w:tr w:rsidRPr="0060103F" w:rsidR="0060103F" w:rsidTr="0A7FB68B" w14:paraId="723A3EC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60103F" w:rsidP="000832BB" w:rsidRDefault="0060103F" w14:paraId="221E4917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256FAD" w:rsidR="0060103F" w:rsidP="000832BB" w:rsidRDefault="00907492" w14:paraId="7EE6AAFA" w14:textId="571E89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</w:t>
            </w:r>
            <w:r w:rsidRPr="0FDB39C2" w:rsidR="77027ACD">
              <w:rPr>
                <w:sz w:val="24"/>
                <w:szCs w:val="24"/>
              </w:rPr>
              <w:t>_MANAGEMENT</w:t>
            </w:r>
          </w:p>
        </w:tc>
      </w:tr>
      <w:tr w:rsidRPr="00414D6E" w:rsidR="0060103F" w:rsidTr="0A7FB68B" w14:paraId="169C540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60103F" w:rsidP="000832BB" w:rsidRDefault="0060103F" w14:paraId="3F87C2E5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256FAD" w:rsidR="0060103F" w:rsidP="000832BB" w:rsidRDefault="77027ACD" w14:paraId="564C9A3D" w14:textId="0CF6B008">
            <w:pPr>
              <w:rPr>
                <w:sz w:val="24"/>
                <w:szCs w:val="24"/>
                <w:lang w:val="en-US"/>
              </w:rPr>
            </w:pPr>
            <w:r w:rsidRPr="0A7FB68B" w:rsidR="11A4249B">
              <w:rPr>
                <w:sz w:val="24"/>
                <w:szCs w:val="24"/>
                <w:lang w:val="en-US"/>
              </w:rPr>
              <w:t xml:space="preserve">La </w:t>
            </w:r>
            <w:r w:rsidRPr="0A7FB68B" w:rsidR="11A4249B">
              <w:rPr>
                <w:sz w:val="24"/>
                <w:szCs w:val="24"/>
                <w:lang w:val="en-US"/>
              </w:rPr>
              <w:t>adaugarea</w:t>
            </w:r>
            <w:r w:rsidRPr="0A7FB68B" w:rsidR="11A4249B">
              <w:rPr>
                <w:sz w:val="24"/>
                <w:szCs w:val="24"/>
                <w:lang w:val="en-US"/>
              </w:rPr>
              <w:t xml:space="preserve"> </w:t>
            </w:r>
            <w:r w:rsidRPr="0A7FB68B" w:rsidR="11A4249B">
              <w:rPr>
                <w:sz w:val="24"/>
                <w:szCs w:val="24"/>
                <w:lang w:val="en-US"/>
              </w:rPr>
              <w:t>un</w:t>
            </w:r>
            <w:r w:rsidRPr="0A7FB68B" w:rsidR="1E3EC5A9">
              <w:rPr>
                <w:sz w:val="24"/>
                <w:szCs w:val="24"/>
                <w:lang w:val="en-US"/>
              </w:rPr>
              <w:t>ei</w:t>
            </w:r>
            <w:r w:rsidRPr="0A7FB68B" w:rsidR="11A4249B">
              <w:rPr>
                <w:sz w:val="24"/>
                <w:szCs w:val="24"/>
                <w:lang w:val="en-US"/>
              </w:rPr>
              <w:t xml:space="preserve"> </w:t>
            </w:r>
            <w:r w:rsidRPr="0A7FB68B" w:rsidR="00907492">
              <w:rPr>
                <w:sz w:val="24"/>
                <w:szCs w:val="24"/>
                <w:lang w:val="en-US"/>
              </w:rPr>
              <w:t>campani</w:t>
            </w:r>
            <w:r w:rsidRPr="0A7FB68B" w:rsidR="49730BE8">
              <w:rPr>
                <w:sz w:val="24"/>
                <w:szCs w:val="24"/>
                <w:lang w:val="en-US"/>
              </w:rPr>
              <w:t>i</w:t>
            </w:r>
            <w:r w:rsidRPr="0A7FB68B" w:rsidR="0C2E65BC">
              <w:rPr>
                <w:sz w:val="24"/>
                <w:szCs w:val="24"/>
                <w:lang w:val="en-US"/>
              </w:rPr>
              <w:t xml:space="preserve"> </w:t>
            </w:r>
            <w:r w:rsidRPr="0A7FB68B" w:rsidR="11A4249B">
              <w:rPr>
                <w:sz w:val="24"/>
                <w:szCs w:val="24"/>
                <w:lang w:val="en-US"/>
              </w:rPr>
              <w:t xml:space="preserve">se </w:t>
            </w:r>
            <w:r w:rsidRPr="0A7FB68B" w:rsidR="11A4249B">
              <w:rPr>
                <w:sz w:val="24"/>
                <w:szCs w:val="24"/>
                <w:lang w:val="en-US"/>
              </w:rPr>
              <w:t>vor</w:t>
            </w:r>
            <w:r w:rsidRPr="0A7FB68B" w:rsidR="11A4249B">
              <w:rPr>
                <w:sz w:val="24"/>
                <w:szCs w:val="24"/>
                <w:lang w:val="en-US"/>
              </w:rPr>
              <w:t xml:space="preserve"> </w:t>
            </w:r>
            <w:r w:rsidRPr="0A7FB68B" w:rsidR="11A4249B">
              <w:rPr>
                <w:sz w:val="24"/>
                <w:szCs w:val="24"/>
                <w:lang w:val="en-US"/>
              </w:rPr>
              <w:t>specifica</w:t>
            </w:r>
            <w:r w:rsidRPr="0A7FB68B" w:rsidR="11A4249B">
              <w:rPr>
                <w:sz w:val="24"/>
                <w:szCs w:val="24"/>
                <w:lang w:val="en-US"/>
              </w:rPr>
              <w:t>:</w:t>
            </w:r>
          </w:p>
          <w:p w:rsidRPr="00256FAD" w:rsidR="0060103F" w:rsidP="000832BB" w:rsidRDefault="0060103F" w14:paraId="53C60833" w14:textId="77777777">
            <w:pPr>
              <w:rPr>
                <w:sz w:val="24"/>
                <w:szCs w:val="24"/>
                <w:lang w:val="en-US"/>
              </w:rPr>
            </w:pPr>
          </w:p>
          <w:p w:rsidRPr="00256FAD" w:rsidR="0060103F" w:rsidP="000832BB" w:rsidRDefault="77027ACD" w14:paraId="6F3577E6" w14:textId="3C996221">
            <w:pPr>
              <w:rPr>
                <w:sz w:val="24"/>
                <w:szCs w:val="24"/>
                <w:lang w:val="en-US"/>
              </w:rPr>
            </w:pPr>
            <w:r w:rsidRPr="0FDB39C2">
              <w:rPr>
                <w:b/>
                <w:bCs/>
                <w:sz w:val="24"/>
                <w:szCs w:val="24"/>
                <w:lang w:val="en-US"/>
              </w:rPr>
              <w:t>Name</w:t>
            </w:r>
            <w:r w:rsidR="000F6B0E">
              <w:rPr>
                <w:b/>
                <w:bCs/>
                <w:sz w:val="24"/>
                <w:szCs w:val="24"/>
                <w:lang w:val="en-US"/>
              </w:rPr>
              <w:t>*</w:t>
            </w:r>
            <w:r w:rsidRPr="0FDB39C2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numele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907492">
              <w:rPr>
                <w:sz w:val="24"/>
                <w:szCs w:val="24"/>
                <w:lang w:val="en-US"/>
              </w:rPr>
              <w:t>campaniei</w:t>
            </w:r>
            <w:proofErr w:type="spellEnd"/>
            <w:r w:rsidR="00B34A85">
              <w:rPr>
                <w:sz w:val="24"/>
                <w:szCs w:val="24"/>
                <w:lang w:val="en-US"/>
              </w:rPr>
              <w:t>. Este unica.</w:t>
            </w:r>
          </w:p>
          <w:p w:rsidRPr="00B34A85" w:rsidR="0060103F" w:rsidP="000832BB" w:rsidRDefault="106E701D" w14:paraId="40E46FA8" w14:textId="63565CD6">
            <w:pPr>
              <w:rPr>
                <w:sz w:val="24"/>
                <w:szCs w:val="24"/>
                <w:highlight w:val="yellow"/>
                <w:lang w:val="en-US"/>
              </w:rPr>
            </w:pPr>
            <w:r w:rsidRPr="00C75491">
              <w:rPr>
                <w:b/>
                <w:bCs/>
                <w:sz w:val="24"/>
                <w:szCs w:val="24"/>
                <w:lang w:val="en-US"/>
              </w:rPr>
              <w:t>Purpose</w:t>
            </w:r>
            <w:r w:rsidR="000F6B0E">
              <w:rPr>
                <w:b/>
                <w:bCs/>
                <w:sz w:val="24"/>
                <w:szCs w:val="24"/>
                <w:lang w:val="en-US"/>
              </w:rPr>
              <w:t>*</w:t>
            </w:r>
            <w:r w:rsidRPr="00B34A85" w:rsidR="40F2D2A0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B34A85">
              <w:rPr>
                <w:sz w:val="24"/>
                <w:szCs w:val="24"/>
                <w:lang w:val="en-US"/>
              </w:rPr>
              <w:t>scopul</w:t>
            </w:r>
            <w:proofErr w:type="spellEnd"/>
            <w:r w:rsidRPr="00B34A8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34A85" w:rsidR="00907492">
              <w:rPr>
                <w:sz w:val="24"/>
                <w:szCs w:val="24"/>
                <w:lang w:val="en-US"/>
              </w:rPr>
              <w:t>campaniei</w:t>
            </w:r>
            <w:proofErr w:type="spellEnd"/>
          </w:p>
        </w:tc>
      </w:tr>
    </w:tbl>
    <w:p w:rsidR="005357EC" w:rsidP="00716C52" w:rsidRDefault="00716C52" w14:paraId="777ECBD7" w14:textId="6799E269">
      <w:pPr>
        <w:pStyle w:val="Heading3"/>
        <w:rPr>
          <w:lang w:val="en-US"/>
        </w:rPr>
      </w:pPr>
      <w:bookmarkStart w:name="_Toc140779806" w:id="164"/>
      <w:proofErr w:type="spellStart"/>
      <w:r w:rsidRPr="0FDB39C2">
        <w:rPr>
          <w:lang w:val="en-US"/>
        </w:rPr>
        <w:t>Editare</w:t>
      </w:r>
      <w:proofErr w:type="spellEnd"/>
      <w:r w:rsidRPr="0FDB39C2">
        <w:rPr>
          <w:lang w:val="en-US"/>
        </w:rPr>
        <w:t xml:space="preserve"> </w:t>
      </w:r>
      <w:proofErr w:type="spellStart"/>
      <w:r w:rsidR="00907492">
        <w:rPr>
          <w:lang w:val="en-US"/>
        </w:rPr>
        <w:t>campanie</w:t>
      </w:r>
      <w:bookmarkEnd w:id="164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311"/>
        <w:gridCol w:w="7705"/>
      </w:tblGrid>
      <w:tr w:rsidR="00221780" w:rsidTr="0A7FB68B" w14:paraId="055FDC7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221780" w:rsidP="000832BB" w:rsidRDefault="00221780" w14:paraId="31BDA0BE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256FAD" w:rsidR="00221780" w:rsidP="000832BB" w:rsidRDefault="229AC5F0" w14:paraId="52CC5EDB" w14:textId="2E13D460">
            <w:pPr>
              <w:rPr>
                <w:sz w:val="24"/>
                <w:szCs w:val="24"/>
              </w:rPr>
            </w:pPr>
            <w:proofErr w:type="spellStart"/>
            <w:r w:rsidRPr="0FDB39C2">
              <w:rPr>
                <w:sz w:val="24"/>
                <w:szCs w:val="24"/>
              </w:rPr>
              <w:t>Editare</w:t>
            </w:r>
            <w:proofErr w:type="spellEnd"/>
            <w:r w:rsidRPr="0FDB39C2">
              <w:rPr>
                <w:sz w:val="24"/>
                <w:szCs w:val="24"/>
              </w:rPr>
              <w:t xml:space="preserve"> </w:t>
            </w:r>
            <w:proofErr w:type="spellStart"/>
            <w:r w:rsidR="00907492">
              <w:rPr>
                <w:sz w:val="24"/>
                <w:szCs w:val="24"/>
              </w:rPr>
              <w:t>campanie</w:t>
            </w:r>
            <w:proofErr w:type="spellEnd"/>
          </w:p>
        </w:tc>
      </w:tr>
      <w:tr w:rsidR="00221780" w:rsidTr="0A7FB68B" w14:paraId="13D4609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221780" w:rsidP="000832BB" w:rsidRDefault="00221780" w14:paraId="499A7496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256FAD" w:rsidR="00221780" w:rsidP="000832BB" w:rsidRDefault="00AC4BF7" w14:paraId="45777BC7" w14:textId="084A5E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221780">
              <w:rPr>
                <w:sz w:val="24"/>
                <w:szCs w:val="24"/>
              </w:rPr>
              <w:t xml:space="preserve"> - 008</w:t>
            </w:r>
          </w:p>
        </w:tc>
      </w:tr>
      <w:tr w:rsidR="00221780" w:rsidTr="0A7FB68B" w14:paraId="464E721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221780" w:rsidP="000832BB" w:rsidRDefault="00221780" w14:paraId="558ACF95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256FAD" w:rsidR="00221780" w:rsidP="000832BB" w:rsidRDefault="00907492" w14:paraId="494A6696" w14:textId="7EFD04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</w:t>
            </w:r>
            <w:r w:rsidRPr="0FDB39C2" w:rsidR="005C6993">
              <w:rPr>
                <w:sz w:val="24"/>
                <w:szCs w:val="24"/>
              </w:rPr>
              <w:t>_MANAGEMENT</w:t>
            </w:r>
          </w:p>
        </w:tc>
      </w:tr>
      <w:tr w:rsidRPr="006B45B4" w:rsidR="00221780" w:rsidTr="0A7FB68B" w14:paraId="2F3059D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221780" w:rsidP="000832BB" w:rsidRDefault="00221780" w14:paraId="4A7ACD64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256FAD" w:rsidR="00221780" w:rsidP="000832BB" w:rsidRDefault="229AC5F0" w14:paraId="64265FA6" w14:textId="058D98E7">
            <w:pPr>
              <w:rPr>
                <w:sz w:val="24"/>
                <w:szCs w:val="24"/>
                <w:lang w:val="en-US"/>
              </w:rPr>
            </w:pPr>
            <w:r w:rsidRPr="0A7FB68B" w:rsidR="568770DE">
              <w:rPr>
                <w:sz w:val="24"/>
                <w:szCs w:val="24"/>
                <w:lang w:val="en-US"/>
              </w:rPr>
              <w:t>Editarea</w:t>
            </w:r>
            <w:r w:rsidRPr="0A7FB68B" w:rsidR="568770DE">
              <w:rPr>
                <w:sz w:val="24"/>
                <w:szCs w:val="24"/>
                <w:lang w:val="en-US"/>
              </w:rPr>
              <w:t xml:space="preserve"> se </w:t>
            </w:r>
            <w:r w:rsidRPr="0A7FB68B" w:rsidR="568770DE">
              <w:rPr>
                <w:sz w:val="24"/>
                <w:szCs w:val="24"/>
                <w:lang w:val="en-US"/>
              </w:rPr>
              <w:t>va</w:t>
            </w:r>
            <w:r w:rsidRPr="0A7FB68B" w:rsidR="568770DE">
              <w:rPr>
                <w:sz w:val="24"/>
                <w:szCs w:val="24"/>
                <w:lang w:val="en-US"/>
              </w:rPr>
              <w:t xml:space="preserve"> face cu </w:t>
            </w:r>
            <w:r w:rsidRPr="0A7FB68B" w:rsidR="568770DE">
              <w:rPr>
                <w:sz w:val="24"/>
                <w:szCs w:val="24"/>
                <w:lang w:val="en-US"/>
              </w:rPr>
              <w:t>validările</w:t>
            </w:r>
            <w:r w:rsidRPr="0A7FB68B" w:rsidR="568770DE">
              <w:rPr>
                <w:sz w:val="24"/>
                <w:szCs w:val="24"/>
                <w:lang w:val="en-US"/>
              </w:rPr>
              <w:t xml:space="preserve"> de la </w:t>
            </w:r>
            <w:r w:rsidRPr="0A7FB68B" w:rsidR="568770DE">
              <w:rPr>
                <w:sz w:val="24"/>
                <w:szCs w:val="24"/>
                <w:lang w:val="en-US"/>
              </w:rPr>
              <w:t>crearea</w:t>
            </w:r>
            <w:r w:rsidRPr="0A7FB68B" w:rsidR="568770DE">
              <w:rPr>
                <w:sz w:val="24"/>
                <w:szCs w:val="24"/>
                <w:lang w:val="en-US"/>
              </w:rPr>
              <w:t xml:space="preserve"> </w:t>
            </w:r>
            <w:r w:rsidRPr="0A7FB68B" w:rsidR="568770DE">
              <w:rPr>
                <w:sz w:val="24"/>
                <w:szCs w:val="24"/>
                <w:lang w:val="en-US"/>
              </w:rPr>
              <w:t>u</w:t>
            </w:r>
            <w:r w:rsidRPr="0A7FB68B" w:rsidR="6992AA88">
              <w:rPr>
                <w:sz w:val="24"/>
                <w:szCs w:val="24"/>
                <w:lang w:val="en-US"/>
              </w:rPr>
              <w:t>n</w:t>
            </w:r>
            <w:r w:rsidRPr="0A7FB68B" w:rsidR="127A4843">
              <w:rPr>
                <w:sz w:val="24"/>
                <w:szCs w:val="24"/>
                <w:lang w:val="en-US"/>
              </w:rPr>
              <w:t>ei</w:t>
            </w:r>
            <w:r w:rsidRPr="0A7FB68B" w:rsidR="127A4843">
              <w:rPr>
                <w:sz w:val="24"/>
                <w:szCs w:val="24"/>
                <w:lang w:val="en-US"/>
              </w:rPr>
              <w:t xml:space="preserve"> </w:t>
            </w:r>
            <w:r w:rsidRPr="0A7FB68B" w:rsidR="00907492">
              <w:rPr>
                <w:sz w:val="24"/>
                <w:szCs w:val="24"/>
                <w:lang w:val="en-US"/>
              </w:rPr>
              <w:t>campani</w:t>
            </w:r>
            <w:r w:rsidRPr="0A7FB68B" w:rsidR="2F045075">
              <w:rPr>
                <w:sz w:val="24"/>
                <w:szCs w:val="24"/>
                <w:lang w:val="en-US"/>
              </w:rPr>
              <w:t>i</w:t>
            </w:r>
            <w:r w:rsidRPr="0A7FB68B" w:rsidR="6992AA88">
              <w:rPr>
                <w:sz w:val="24"/>
                <w:szCs w:val="24"/>
                <w:lang w:val="en-US"/>
              </w:rPr>
              <w:t xml:space="preserve"> </w:t>
            </w:r>
            <w:r w:rsidRPr="0A7FB68B" w:rsidR="4115A9CF">
              <w:rPr>
                <w:sz w:val="24"/>
                <w:szCs w:val="24"/>
                <w:lang w:val="en-US"/>
              </w:rPr>
              <w:t>no</w:t>
            </w:r>
            <w:r w:rsidRPr="0A7FB68B" w:rsidR="0DCD606E">
              <w:rPr>
                <w:sz w:val="24"/>
                <w:szCs w:val="24"/>
                <w:lang w:val="en-US"/>
              </w:rPr>
              <w:t>i</w:t>
            </w:r>
            <w:r w:rsidRPr="0A7FB68B" w:rsidR="568770DE">
              <w:rPr>
                <w:sz w:val="24"/>
                <w:szCs w:val="24"/>
                <w:lang w:val="en-US"/>
              </w:rPr>
              <w:t xml:space="preserve">. </w:t>
            </w:r>
          </w:p>
        </w:tc>
      </w:tr>
    </w:tbl>
    <w:p w:rsidR="00716C52" w:rsidP="00175CF0" w:rsidRDefault="00175CF0" w14:paraId="6205E2C5" w14:textId="187F6C7A">
      <w:pPr>
        <w:pStyle w:val="Heading3"/>
        <w:rPr>
          <w:lang w:val="en-US"/>
        </w:rPr>
      </w:pPr>
      <w:bookmarkStart w:name="_Toc140779807" w:id="165"/>
      <w:proofErr w:type="spellStart"/>
      <w:r w:rsidRPr="0FDB39C2">
        <w:rPr>
          <w:lang w:val="en-US"/>
        </w:rPr>
        <w:t>Ștergere</w:t>
      </w:r>
      <w:proofErr w:type="spellEnd"/>
      <w:r w:rsidRPr="0FDB39C2">
        <w:rPr>
          <w:lang w:val="en-US"/>
        </w:rPr>
        <w:t xml:space="preserve"> </w:t>
      </w:r>
      <w:proofErr w:type="spellStart"/>
      <w:r w:rsidR="00907492">
        <w:rPr>
          <w:lang w:val="en-US"/>
        </w:rPr>
        <w:t>campanie</w:t>
      </w:r>
      <w:bookmarkEnd w:id="165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311"/>
        <w:gridCol w:w="7705"/>
      </w:tblGrid>
      <w:tr w:rsidRPr="00900B59" w:rsidR="0041770C" w:rsidTr="0A7FB68B" w14:paraId="23E523D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900B59" w:rsidP="000832BB" w:rsidRDefault="00900B59" w14:paraId="56CEF824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256FAD" w:rsidR="00900B59" w:rsidP="000832BB" w:rsidRDefault="00900B59" w14:paraId="5D1258CA" w14:textId="704C78CC">
            <w:pPr>
              <w:rPr>
                <w:sz w:val="24"/>
                <w:szCs w:val="24"/>
              </w:rPr>
            </w:pPr>
            <w:r w:rsidRPr="0A7FB68B" w:rsidR="00900B59">
              <w:rPr>
                <w:sz w:val="24"/>
                <w:szCs w:val="24"/>
              </w:rPr>
              <w:t>Stergere</w:t>
            </w:r>
            <w:r w:rsidRPr="0A7FB68B" w:rsidR="00900B59">
              <w:rPr>
                <w:sz w:val="24"/>
                <w:szCs w:val="24"/>
              </w:rPr>
              <w:t xml:space="preserve"> </w:t>
            </w:r>
            <w:r w:rsidRPr="0A7FB68B" w:rsidR="00907492">
              <w:rPr>
                <w:sz w:val="24"/>
                <w:szCs w:val="24"/>
              </w:rPr>
              <w:t>campanie</w:t>
            </w:r>
          </w:p>
        </w:tc>
      </w:tr>
      <w:tr w:rsidRPr="00900B59" w:rsidR="00900B59" w:rsidTr="0A7FB68B" w14:paraId="7DDAD9C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900B59" w:rsidP="000832BB" w:rsidRDefault="00900B59" w14:paraId="289BA1A7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256FAD" w:rsidR="00900B59" w:rsidP="000832BB" w:rsidRDefault="0049179F" w14:paraId="75955B42" w14:textId="65CB44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900B59">
              <w:rPr>
                <w:sz w:val="24"/>
                <w:szCs w:val="24"/>
              </w:rPr>
              <w:t xml:space="preserve"> - 009</w:t>
            </w:r>
          </w:p>
        </w:tc>
      </w:tr>
      <w:tr w:rsidRPr="00900B59" w:rsidR="00900B59" w:rsidTr="0A7FB68B" w14:paraId="124E96A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900B59" w:rsidP="000832BB" w:rsidRDefault="00900B59" w14:paraId="4FE18939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256FAD" w:rsidR="00900B59" w:rsidP="000832BB" w:rsidRDefault="00A33DD5" w14:paraId="1A5A3922" w14:textId="1849EA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</w:t>
            </w:r>
            <w:r w:rsidRPr="0FDB39C2" w:rsidR="005C6993">
              <w:rPr>
                <w:sz w:val="24"/>
                <w:szCs w:val="24"/>
              </w:rPr>
              <w:t>_MANAGEMENT</w:t>
            </w:r>
          </w:p>
        </w:tc>
      </w:tr>
      <w:tr w:rsidRPr="00A33DD5" w:rsidR="00900B59" w:rsidTr="0A7FB68B" w14:paraId="64D68AB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1" w:type="dxa"/>
            <w:tcMar/>
          </w:tcPr>
          <w:p w:rsidRPr="00256FAD" w:rsidR="00900B59" w:rsidP="000832BB" w:rsidRDefault="00900B59" w14:paraId="6BF5910D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45" w:type="dxa"/>
            <w:tcMar/>
          </w:tcPr>
          <w:p w:rsidRPr="00A33DD5" w:rsidR="00900B59" w:rsidP="000832BB" w:rsidRDefault="00900B59" w14:paraId="46CA9583" w14:textId="66701034">
            <w:pPr>
              <w:rPr>
                <w:sz w:val="24"/>
                <w:szCs w:val="24"/>
                <w:lang w:val="en-US"/>
              </w:rPr>
            </w:pPr>
            <w:r w:rsidRPr="0078757D">
              <w:rPr>
                <w:sz w:val="24"/>
                <w:szCs w:val="24"/>
                <w:lang w:val="en-US"/>
              </w:rPr>
              <w:t xml:space="preserve">Daca </w:t>
            </w:r>
            <w:proofErr w:type="spellStart"/>
            <w:r w:rsidRPr="0078757D" w:rsidR="0078757D">
              <w:rPr>
                <w:sz w:val="24"/>
                <w:szCs w:val="24"/>
                <w:lang w:val="en-US"/>
              </w:rPr>
              <w:t>campa</w:t>
            </w:r>
            <w:r w:rsidR="0078757D">
              <w:rPr>
                <w:sz w:val="24"/>
                <w:szCs w:val="24"/>
                <w:lang w:val="en-US"/>
              </w:rPr>
              <w:t>nia</w:t>
            </w:r>
            <w:proofErr w:type="spellEnd"/>
            <w:r w:rsidRPr="0078757D">
              <w:rPr>
                <w:sz w:val="24"/>
                <w:szCs w:val="24"/>
                <w:lang w:val="en-US"/>
              </w:rPr>
              <w:t xml:space="preserve"> nu are </w:t>
            </w:r>
            <w:proofErr w:type="spellStart"/>
            <w:r w:rsidR="00A33DD5">
              <w:rPr>
                <w:sz w:val="24"/>
                <w:szCs w:val="24"/>
                <w:lang w:val="en-US"/>
              </w:rPr>
              <w:t>donatii</w:t>
            </w:r>
            <w:proofErr w:type="spellEnd"/>
            <w:r w:rsidRPr="0078757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8757D">
              <w:rPr>
                <w:sz w:val="24"/>
                <w:szCs w:val="24"/>
                <w:lang w:val="en-US"/>
              </w:rPr>
              <w:t>platite</w:t>
            </w:r>
            <w:proofErr w:type="spellEnd"/>
            <w:r w:rsidR="00A33DD5">
              <w:rPr>
                <w:sz w:val="24"/>
                <w:szCs w:val="24"/>
                <w:lang w:val="en-US"/>
              </w:rPr>
              <w:t>,</w:t>
            </w:r>
            <w:r w:rsidRPr="0078757D">
              <w:rPr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078757D">
              <w:rPr>
                <w:sz w:val="24"/>
                <w:szCs w:val="24"/>
                <w:lang w:val="en-US"/>
              </w:rPr>
              <w:t>poate</w:t>
            </w:r>
            <w:proofErr w:type="spellEnd"/>
            <w:r w:rsidRPr="0078757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8757D">
              <w:rPr>
                <w:sz w:val="24"/>
                <w:szCs w:val="24"/>
                <w:lang w:val="en-US"/>
              </w:rPr>
              <w:t>sterge</w:t>
            </w:r>
            <w:proofErr w:type="spellEnd"/>
            <w:r w:rsidRPr="0078757D">
              <w:rPr>
                <w:sz w:val="24"/>
                <w:szCs w:val="24"/>
                <w:lang w:val="en-US"/>
              </w:rPr>
              <w:t xml:space="preserve"> permanent din </w:t>
            </w:r>
            <w:proofErr w:type="spellStart"/>
            <w:r w:rsidRPr="0078757D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78757D">
              <w:rPr>
                <w:sz w:val="24"/>
                <w:szCs w:val="24"/>
                <w:lang w:val="en-US"/>
              </w:rPr>
              <w:t xml:space="preserve">. </w:t>
            </w:r>
            <w:r w:rsidR="0049179F">
              <w:rPr>
                <w:sz w:val="24"/>
                <w:szCs w:val="24"/>
                <w:lang w:val="en-US"/>
              </w:rPr>
              <w:t xml:space="preserve">In </w:t>
            </w:r>
            <w:proofErr w:type="spellStart"/>
            <w:r w:rsidR="0049179F">
              <w:rPr>
                <w:sz w:val="24"/>
                <w:szCs w:val="24"/>
                <w:lang w:val="en-US"/>
              </w:rPr>
              <w:t>caz</w:t>
            </w:r>
            <w:proofErr w:type="spellEnd"/>
            <w:r w:rsidR="0049179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9179F">
              <w:rPr>
                <w:sz w:val="24"/>
                <w:szCs w:val="24"/>
                <w:lang w:val="en-US"/>
              </w:rPr>
              <w:t>contrar</w:t>
            </w:r>
            <w:proofErr w:type="spellEnd"/>
            <w:r w:rsidR="0049179F">
              <w:rPr>
                <w:sz w:val="24"/>
                <w:szCs w:val="24"/>
                <w:lang w:val="en-US"/>
              </w:rPr>
              <w:t xml:space="preserve"> nu se </w:t>
            </w:r>
            <w:proofErr w:type="spellStart"/>
            <w:r w:rsidR="0049179F">
              <w:rPr>
                <w:sz w:val="24"/>
                <w:szCs w:val="24"/>
                <w:lang w:val="en-US"/>
              </w:rPr>
              <w:t>poate</w:t>
            </w:r>
            <w:proofErr w:type="spellEnd"/>
            <w:r w:rsidR="0049179F">
              <w:rPr>
                <w:sz w:val="24"/>
                <w:szCs w:val="24"/>
                <w:lang w:val="en-US"/>
              </w:rPr>
              <w:t>.</w:t>
            </w:r>
          </w:p>
        </w:tc>
      </w:tr>
    </w:tbl>
    <w:p w:rsidR="00175CF0" w:rsidP="00900B59" w:rsidRDefault="00900B59" w14:paraId="304E6299" w14:textId="42A53F88">
      <w:pPr>
        <w:pStyle w:val="Heading3"/>
        <w:rPr>
          <w:lang w:val="en-US"/>
        </w:rPr>
      </w:pPr>
      <w:bookmarkStart w:name="_Toc140779808" w:id="166"/>
      <w:proofErr w:type="spellStart"/>
      <w:r w:rsidRPr="0FDB39C2">
        <w:rPr>
          <w:lang w:val="en-US"/>
        </w:rPr>
        <w:t>Adăugarea</w:t>
      </w:r>
      <w:proofErr w:type="spellEnd"/>
      <w:r w:rsidRPr="0FDB39C2">
        <w:rPr>
          <w:lang w:val="en-US"/>
        </w:rPr>
        <w:t xml:space="preserve"> </w:t>
      </w:r>
      <w:proofErr w:type="spellStart"/>
      <w:r w:rsidRPr="0FDB39C2">
        <w:rPr>
          <w:lang w:val="en-US"/>
        </w:rPr>
        <w:t>unui</w:t>
      </w:r>
      <w:proofErr w:type="spellEnd"/>
      <w:r w:rsidRPr="0FDB39C2">
        <w:rPr>
          <w:lang w:val="en-US"/>
        </w:rPr>
        <w:t xml:space="preserve"> </w:t>
      </w:r>
      <w:r w:rsidR="00A33DD5">
        <w:rPr>
          <w:lang w:val="en-US"/>
        </w:rPr>
        <w:t>donator</w:t>
      </w:r>
      <w:bookmarkEnd w:id="166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323"/>
        <w:gridCol w:w="7693"/>
      </w:tblGrid>
      <w:tr w:rsidRPr="003C3535" w:rsidR="003C3535" w:rsidTr="0A7FB68B" w14:paraId="00C387A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23" w:type="dxa"/>
            <w:tcMar/>
          </w:tcPr>
          <w:p w:rsidRPr="00256FAD" w:rsidR="003C3535" w:rsidP="000832BB" w:rsidRDefault="003C3535" w14:paraId="771F368E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93" w:type="dxa"/>
            <w:tcMar/>
          </w:tcPr>
          <w:p w:rsidRPr="00256FAD" w:rsidR="003C3535" w:rsidP="000832BB" w:rsidRDefault="77506C22" w14:paraId="037CE5DE" w14:textId="464399A7">
            <w:pPr>
              <w:rPr>
                <w:sz w:val="24"/>
                <w:szCs w:val="24"/>
              </w:rPr>
            </w:pPr>
            <w:proofErr w:type="spellStart"/>
            <w:r w:rsidRPr="00C75491">
              <w:rPr>
                <w:sz w:val="24"/>
                <w:szCs w:val="24"/>
              </w:rPr>
              <w:t>Adaugare</w:t>
            </w:r>
            <w:proofErr w:type="spellEnd"/>
            <w:r w:rsidRPr="00C75491">
              <w:rPr>
                <w:sz w:val="24"/>
                <w:szCs w:val="24"/>
              </w:rPr>
              <w:t xml:space="preserve"> </w:t>
            </w:r>
            <w:proofErr w:type="spellStart"/>
            <w:r w:rsidR="00A33DD5">
              <w:rPr>
                <w:sz w:val="24"/>
                <w:szCs w:val="24"/>
              </w:rPr>
              <w:t>donator</w:t>
            </w:r>
            <w:proofErr w:type="spellEnd"/>
          </w:p>
        </w:tc>
      </w:tr>
      <w:tr w:rsidRPr="003C3535" w:rsidR="003C3535" w:rsidTr="0A7FB68B" w14:paraId="4EA105F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23" w:type="dxa"/>
            <w:tcMar/>
          </w:tcPr>
          <w:p w:rsidRPr="00256FAD" w:rsidR="003C3535" w:rsidP="000832BB" w:rsidRDefault="003C3535" w14:paraId="1A87845E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93" w:type="dxa"/>
            <w:tcMar/>
          </w:tcPr>
          <w:p w:rsidRPr="00256FAD" w:rsidR="003C3535" w:rsidP="000832BB" w:rsidRDefault="00383A35" w14:paraId="5BEDD8BF" w14:textId="7C8B92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3C3535">
              <w:rPr>
                <w:sz w:val="24"/>
                <w:szCs w:val="24"/>
              </w:rPr>
              <w:t xml:space="preserve"> - 010</w:t>
            </w:r>
          </w:p>
        </w:tc>
      </w:tr>
      <w:tr w:rsidRPr="003C3535" w:rsidR="003C3535" w:rsidTr="0A7FB68B" w14:paraId="382809E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23" w:type="dxa"/>
            <w:tcMar/>
          </w:tcPr>
          <w:p w:rsidRPr="00256FAD" w:rsidR="003C3535" w:rsidP="000832BB" w:rsidRDefault="003C3535" w14:paraId="126F4BEC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93" w:type="dxa"/>
            <w:tcMar/>
          </w:tcPr>
          <w:p w:rsidRPr="00256FAD" w:rsidR="003C3535" w:rsidP="000832BB" w:rsidRDefault="00A33DD5" w14:paraId="52C05920" w14:textId="09822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BENEF</w:t>
            </w:r>
            <w:r w:rsidRPr="0FDB39C2" w:rsidR="005C6993">
              <w:rPr>
                <w:sz w:val="24"/>
                <w:szCs w:val="24"/>
              </w:rPr>
              <w:t>_MANAGEMENT</w:t>
            </w:r>
          </w:p>
        </w:tc>
      </w:tr>
      <w:tr w:rsidRPr="006B45B4" w:rsidR="00A75695" w:rsidTr="0A7FB68B" w14:paraId="69B0ADF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23" w:type="dxa"/>
            <w:tcMar/>
          </w:tcPr>
          <w:p w:rsidRPr="00256FAD" w:rsidR="003C3535" w:rsidP="000832BB" w:rsidRDefault="003C3535" w14:paraId="73109E42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93" w:type="dxa"/>
            <w:tcMar/>
          </w:tcPr>
          <w:p w:rsidRPr="00256FAD" w:rsidR="003C3535" w:rsidP="000832BB" w:rsidRDefault="003C3535" w14:paraId="561FA1C5" w14:textId="29C8D677">
            <w:pPr>
              <w:rPr>
                <w:sz w:val="24"/>
                <w:szCs w:val="24"/>
                <w:lang w:val="en-US"/>
              </w:rPr>
            </w:pPr>
            <w:r w:rsidRPr="0A7FB68B" w:rsidR="268CE97E">
              <w:rPr>
                <w:sz w:val="24"/>
                <w:szCs w:val="24"/>
                <w:lang w:val="en-US"/>
              </w:rPr>
              <w:t xml:space="preserve">La </w:t>
            </w:r>
            <w:r w:rsidRPr="0A7FB68B" w:rsidR="268CE97E">
              <w:rPr>
                <w:sz w:val="24"/>
                <w:szCs w:val="24"/>
                <w:lang w:val="en-US"/>
              </w:rPr>
              <w:t>adaugare</w:t>
            </w:r>
            <w:r w:rsidRPr="0A7FB68B" w:rsidR="06886F3D">
              <w:rPr>
                <w:sz w:val="24"/>
                <w:szCs w:val="24"/>
                <w:lang w:val="en-US"/>
              </w:rPr>
              <w:t>a</w:t>
            </w:r>
            <w:r w:rsidRPr="0A7FB68B" w:rsidR="268CE97E">
              <w:rPr>
                <w:sz w:val="24"/>
                <w:szCs w:val="24"/>
                <w:lang w:val="en-US"/>
              </w:rPr>
              <w:t xml:space="preserve"> </w:t>
            </w:r>
            <w:r w:rsidRPr="0A7FB68B" w:rsidR="268CE97E">
              <w:rPr>
                <w:sz w:val="24"/>
                <w:szCs w:val="24"/>
                <w:lang w:val="en-US"/>
              </w:rPr>
              <w:t>unui</w:t>
            </w:r>
            <w:r w:rsidRPr="0A7FB68B" w:rsidR="268CE97E">
              <w:rPr>
                <w:sz w:val="24"/>
                <w:szCs w:val="24"/>
                <w:lang w:val="en-US"/>
              </w:rPr>
              <w:t xml:space="preserve"> </w:t>
            </w:r>
            <w:r w:rsidRPr="0A7FB68B" w:rsidR="00A33DD5">
              <w:rPr>
                <w:sz w:val="24"/>
                <w:szCs w:val="24"/>
                <w:lang w:val="en-US"/>
              </w:rPr>
              <w:t>donator</w:t>
            </w:r>
            <w:r w:rsidRPr="0A7FB68B" w:rsidR="268CE97E">
              <w:rPr>
                <w:sz w:val="24"/>
                <w:szCs w:val="24"/>
                <w:lang w:val="en-US"/>
              </w:rPr>
              <w:t xml:space="preserve"> se </w:t>
            </w:r>
            <w:r w:rsidRPr="0A7FB68B" w:rsidR="268CE97E">
              <w:rPr>
                <w:sz w:val="24"/>
                <w:szCs w:val="24"/>
                <w:lang w:val="en-US"/>
              </w:rPr>
              <w:t>vor</w:t>
            </w:r>
            <w:r w:rsidRPr="0A7FB68B" w:rsidR="268CE97E">
              <w:rPr>
                <w:sz w:val="24"/>
                <w:szCs w:val="24"/>
                <w:lang w:val="en-US"/>
              </w:rPr>
              <w:t xml:space="preserve"> </w:t>
            </w:r>
            <w:r w:rsidRPr="0A7FB68B" w:rsidR="268CE97E">
              <w:rPr>
                <w:sz w:val="24"/>
                <w:szCs w:val="24"/>
                <w:lang w:val="en-US"/>
              </w:rPr>
              <w:t>specifica</w:t>
            </w:r>
            <w:r w:rsidRPr="0A7FB68B" w:rsidR="268CE97E">
              <w:rPr>
                <w:sz w:val="24"/>
                <w:szCs w:val="24"/>
                <w:lang w:val="en-US"/>
              </w:rPr>
              <w:t>:</w:t>
            </w:r>
          </w:p>
          <w:p w:rsidRPr="00D94C4A" w:rsidR="003C3535" w:rsidP="000832BB" w:rsidRDefault="00A33DD5" w14:paraId="168DD8BD" w14:textId="5FECA5D1">
            <w:pPr>
              <w:rPr>
                <w:sz w:val="24"/>
                <w:szCs w:val="24"/>
                <w:lang w:val="en-US"/>
              </w:rPr>
            </w:pPr>
            <w:proofErr w:type="spellStart"/>
            <w:r w:rsidRPr="00D94C4A">
              <w:rPr>
                <w:b/>
                <w:bCs/>
                <w:sz w:val="24"/>
                <w:szCs w:val="24"/>
                <w:lang w:val="en-US"/>
              </w:rPr>
              <w:t>Firstname</w:t>
            </w:r>
            <w:proofErr w:type="spellEnd"/>
            <w:r w:rsidRPr="00D94C4A" w:rsidR="003C3535">
              <w:rPr>
                <w:b/>
                <w:bCs/>
                <w:sz w:val="24"/>
                <w:szCs w:val="24"/>
                <w:lang w:val="en-US"/>
              </w:rPr>
              <w:t>*</w:t>
            </w:r>
            <w:r w:rsidRPr="00D94C4A" w:rsidR="003C3535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D94C4A">
              <w:rPr>
                <w:sz w:val="24"/>
                <w:szCs w:val="24"/>
                <w:lang w:val="en-US"/>
              </w:rPr>
              <w:t>prenume</w:t>
            </w:r>
            <w:proofErr w:type="spellEnd"/>
          </w:p>
          <w:p w:rsidRPr="00D94C4A" w:rsidR="00A33DD5" w:rsidP="000832BB" w:rsidRDefault="00A33DD5" w14:paraId="21474619" w14:textId="05CFC63C">
            <w:pPr>
              <w:rPr>
                <w:sz w:val="24"/>
                <w:szCs w:val="24"/>
                <w:lang w:val="en-US"/>
              </w:rPr>
            </w:pPr>
            <w:proofErr w:type="spellStart"/>
            <w:r w:rsidRPr="00D94C4A">
              <w:rPr>
                <w:b/>
                <w:bCs/>
                <w:sz w:val="24"/>
                <w:szCs w:val="24"/>
                <w:lang w:val="en-US"/>
              </w:rPr>
              <w:t>Lastname</w:t>
            </w:r>
            <w:proofErr w:type="spellEnd"/>
            <w:r w:rsidRPr="00D94C4A">
              <w:rPr>
                <w:b/>
                <w:bCs/>
                <w:sz w:val="24"/>
                <w:szCs w:val="24"/>
                <w:lang w:val="en-US"/>
              </w:rPr>
              <w:t>*</w:t>
            </w:r>
            <w:r w:rsidRPr="00D94C4A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D94C4A">
              <w:rPr>
                <w:sz w:val="24"/>
                <w:szCs w:val="24"/>
                <w:lang w:val="en-US"/>
              </w:rPr>
              <w:t>nume</w:t>
            </w:r>
            <w:proofErr w:type="spellEnd"/>
          </w:p>
          <w:p w:rsidRPr="00D94C4A" w:rsidR="003C3535" w:rsidP="000832BB" w:rsidRDefault="003C3535" w14:paraId="5AC079CA" w14:textId="035558B5">
            <w:pPr>
              <w:rPr>
                <w:sz w:val="24"/>
                <w:szCs w:val="24"/>
                <w:lang w:val="en-US"/>
              </w:rPr>
            </w:pPr>
            <w:r w:rsidRPr="00D94C4A">
              <w:rPr>
                <w:b/>
                <w:bCs/>
                <w:sz w:val="24"/>
                <w:szCs w:val="24"/>
                <w:lang w:val="en-US"/>
              </w:rPr>
              <w:t>Additional Name</w:t>
            </w:r>
            <w:r w:rsidRPr="00D94C4A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D94C4A">
              <w:rPr>
                <w:sz w:val="24"/>
                <w:szCs w:val="24"/>
                <w:lang w:val="en-US"/>
              </w:rPr>
              <w:t>nume</w:t>
            </w:r>
            <w:proofErr w:type="spellEnd"/>
            <w:r w:rsidRPr="00D94C4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94C4A">
              <w:rPr>
                <w:sz w:val="24"/>
                <w:szCs w:val="24"/>
                <w:lang w:val="en-US"/>
              </w:rPr>
              <w:t>aditional</w:t>
            </w:r>
            <w:proofErr w:type="spellEnd"/>
          </w:p>
          <w:p w:rsidRPr="00A33DD5" w:rsidR="003C3535" w:rsidP="00D94C4A" w:rsidRDefault="003C3535" w14:paraId="72307E3A" w14:textId="6690ECE3">
            <w:pPr>
              <w:rPr>
                <w:b/>
                <w:bCs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D94C4A">
              <w:rPr>
                <w:b/>
                <w:bCs/>
                <w:sz w:val="24"/>
                <w:szCs w:val="24"/>
                <w:lang w:val="en-US"/>
              </w:rPr>
              <w:t>Maidenname</w:t>
            </w:r>
            <w:proofErr w:type="spellEnd"/>
            <w:r w:rsidRPr="00D94C4A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D94C4A">
              <w:rPr>
                <w:sz w:val="24"/>
                <w:szCs w:val="24"/>
                <w:lang w:val="en-US"/>
              </w:rPr>
              <w:t>numele</w:t>
            </w:r>
            <w:proofErr w:type="spellEnd"/>
            <w:r w:rsidRPr="00D94C4A">
              <w:rPr>
                <w:sz w:val="24"/>
                <w:szCs w:val="24"/>
                <w:lang w:val="en-US"/>
              </w:rPr>
              <w:t xml:space="preserve"> de fata</w:t>
            </w:r>
            <w:r w:rsidRPr="00804E4C">
              <w:rPr>
                <w:sz w:val="24"/>
                <w:szCs w:val="24"/>
                <w:highlight w:val="yellow"/>
                <w:lang w:val="en-US"/>
              </w:rPr>
              <w:t xml:space="preserve"> </w:t>
            </w:r>
          </w:p>
        </w:tc>
      </w:tr>
    </w:tbl>
    <w:p w:rsidR="00900B59" w:rsidP="00916615" w:rsidRDefault="00916615" w14:paraId="58B6684F" w14:textId="6710A003">
      <w:pPr>
        <w:pStyle w:val="Heading3"/>
        <w:rPr>
          <w:lang w:val="en-US"/>
        </w:rPr>
      </w:pPr>
      <w:bookmarkStart w:name="_Toc140779809" w:id="167"/>
      <w:proofErr w:type="spellStart"/>
      <w:r w:rsidRPr="0FDB39C2">
        <w:rPr>
          <w:lang w:val="en-US"/>
        </w:rPr>
        <w:t>Editare</w:t>
      </w:r>
      <w:proofErr w:type="spellEnd"/>
      <w:r w:rsidRPr="0FDB39C2">
        <w:rPr>
          <w:lang w:val="en-US"/>
        </w:rPr>
        <w:t xml:space="preserve"> </w:t>
      </w:r>
      <w:r w:rsidR="00A33DD5">
        <w:rPr>
          <w:lang w:val="en-US"/>
        </w:rPr>
        <w:t>donator</w:t>
      </w:r>
      <w:bookmarkEnd w:id="167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311"/>
        <w:gridCol w:w="7705"/>
      </w:tblGrid>
      <w:tr w:rsidR="00916615" w:rsidTr="0FDB39C2" w14:paraId="0D3E416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:rsidRPr="00256FAD" w:rsidR="00916615" w:rsidP="000832BB" w:rsidRDefault="00916615" w14:paraId="00905C30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tcW w:w="7745" w:type="dxa"/>
          </w:tcPr>
          <w:p w:rsidRPr="00256FAD" w:rsidR="00916615" w:rsidP="000832BB" w:rsidRDefault="00916615" w14:paraId="3D2D485F" w14:textId="24516F21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Editare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="00A33DD5">
              <w:rPr>
                <w:sz w:val="24"/>
                <w:szCs w:val="24"/>
              </w:rPr>
              <w:t>donator</w:t>
            </w:r>
            <w:proofErr w:type="spellEnd"/>
          </w:p>
        </w:tc>
      </w:tr>
      <w:tr w:rsidR="00916615" w:rsidTr="0FDB39C2" w14:paraId="4496E4F1" w14:textId="77777777">
        <w:tc>
          <w:tcPr>
            <w:tcW w:w="1271" w:type="dxa"/>
          </w:tcPr>
          <w:p w:rsidRPr="00256FAD" w:rsidR="00916615" w:rsidP="000832BB" w:rsidRDefault="00916615" w14:paraId="2860BA88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tcW w:w="7745" w:type="dxa"/>
          </w:tcPr>
          <w:p w:rsidRPr="00256FAD" w:rsidR="00916615" w:rsidP="000832BB" w:rsidRDefault="00D94C4A" w14:paraId="21E0B545" w14:textId="2F0DC3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916615">
              <w:rPr>
                <w:sz w:val="24"/>
                <w:szCs w:val="24"/>
              </w:rPr>
              <w:t xml:space="preserve"> - 011</w:t>
            </w:r>
          </w:p>
        </w:tc>
      </w:tr>
      <w:tr w:rsidR="00916615" w:rsidTr="0FDB39C2" w14:paraId="21C3020E" w14:textId="77777777">
        <w:tc>
          <w:tcPr>
            <w:tcW w:w="1271" w:type="dxa"/>
          </w:tcPr>
          <w:p w:rsidRPr="00256FAD" w:rsidR="00916615" w:rsidP="000832BB" w:rsidRDefault="00916615" w14:paraId="6BD9D953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745" w:type="dxa"/>
          </w:tcPr>
          <w:p w:rsidRPr="00256FAD" w:rsidR="00916615" w:rsidP="000832BB" w:rsidRDefault="00A33DD5" w14:paraId="1F7334F3" w14:textId="4C2DAF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BENEF</w:t>
            </w:r>
            <w:r w:rsidRPr="00256FAD" w:rsidR="00916615">
              <w:rPr>
                <w:sz w:val="24"/>
                <w:szCs w:val="24"/>
              </w:rPr>
              <w:t>_MANAGEMENT</w:t>
            </w:r>
          </w:p>
        </w:tc>
      </w:tr>
      <w:tr w:rsidRPr="006B45B4" w:rsidR="00916615" w:rsidTr="0FDB39C2" w14:paraId="639F4D2E" w14:textId="77777777">
        <w:tc>
          <w:tcPr>
            <w:tcW w:w="1271" w:type="dxa"/>
          </w:tcPr>
          <w:p w:rsidRPr="00256FAD" w:rsidR="00916615" w:rsidP="000832BB" w:rsidRDefault="00916615" w14:paraId="51329A44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745" w:type="dxa"/>
          </w:tcPr>
          <w:p w:rsidRPr="00256FAD" w:rsidR="00916615" w:rsidP="000832BB" w:rsidRDefault="00916615" w14:paraId="1D5511F9" w14:textId="319C98EC">
            <w:pPr>
              <w:rPr>
                <w:sz w:val="24"/>
                <w:szCs w:val="24"/>
                <w:lang w:val="en-US"/>
              </w:rPr>
            </w:pPr>
            <w:proofErr w:type="spellStart"/>
            <w:r w:rsidRPr="0FDB39C2">
              <w:rPr>
                <w:sz w:val="24"/>
                <w:szCs w:val="24"/>
                <w:lang w:val="en-US"/>
              </w:rPr>
              <w:t>Editarea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face cu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validările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de la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crearea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un</w:t>
            </w:r>
            <w:r w:rsidRPr="0FDB39C2" w:rsidR="2236E070">
              <w:rPr>
                <w:sz w:val="24"/>
                <w:szCs w:val="24"/>
                <w:lang w:val="en-US"/>
              </w:rPr>
              <w:t>u</w:t>
            </w:r>
            <w:r w:rsidRPr="0FDB39C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</w:t>
            </w:r>
            <w:r w:rsidR="00A33DD5">
              <w:rPr>
                <w:sz w:val="24"/>
                <w:szCs w:val="24"/>
                <w:lang w:val="en-US"/>
              </w:rPr>
              <w:t>donator</w:t>
            </w:r>
            <w:r w:rsidRPr="0FDB39C2" w:rsidR="6A78DF3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no</w:t>
            </w:r>
            <w:r w:rsidRPr="0FDB39C2" w:rsidR="6092A469">
              <w:rPr>
                <w:sz w:val="24"/>
                <w:szCs w:val="24"/>
                <w:lang w:val="en-US"/>
              </w:rPr>
              <w:t>u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>.</w:t>
            </w:r>
          </w:p>
        </w:tc>
      </w:tr>
    </w:tbl>
    <w:p w:rsidR="00916615" w:rsidP="00916615" w:rsidRDefault="00916615" w14:paraId="25A0BA64" w14:textId="03C323C0">
      <w:pPr>
        <w:rPr>
          <w:lang w:val="en-US"/>
        </w:rPr>
      </w:pPr>
    </w:p>
    <w:p w:rsidRPr="007E7B74" w:rsidR="00B86DFE" w:rsidP="00256FAD" w:rsidRDefault="00B86DFE" w14:paraId="0AEF79CE" w14:textId="3E90B69F">
      <w:pPr>
        <w:pStyle w:val="Heading3"/>
      </w:pPr>
      <w:bookmarkStart w:name="_Toc140779810" w:id="168"/>
      <w:proofErr w:type="spellStart"/>
      <w:r>
        <w:t>Stergerea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 w:rsidR="00A33DD5">
        <w:t>donator</w:t>
      </w:r>
      <w:bookmarkEnd w:id="168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311"/>
        <w:gridCol w:w="7705"/>
      </w:tblGrid>
      <w:tr w:rsidRPr="0038581E" w:rsidR="0038581E" w:rsidTr="0038581E" w14:paraId="3FDDD05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:rsidRPr="00256FAD" w:rsidR="00B86DFE" w:rsidP="000832BB" w:rsidRDefault="00B86DFE" w14:paraId="20208B23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tcW w:w="7745" w:type="dxa"/>
          </w:tcPr>
          <w:p w:rsidRPr="00256FAD" w:rsidR="00B86DFE" w:rsidP="000832BB" w:rsidRDefault="00B86DFE" w14:paraId="1B867324" w14:textId="11FD0C09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Stergere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="00A33DD5">
              <w:rPr>
                <w:sz w:val="24"/>
                <w:szCs w:val="24"/>
              </w:rPr>
              <w:t>donator</w:t>
            </w:r>
            <w:proofErr w:type="spellEnd"/>
          </w:p>
        </w:tc>
      </w:tr>
      <w:tr w:rsidRPr="0038581E" w:rsidR="00B86DFE" w:rsidTr="00256FAD" w14:paraId="33974E4C" w14:textId="77777777">
        <w:tc>
          <w:tcPr>
            <w:tcW w:w="1271" w:type="dxa"/>
          </w:tcPr>
          <w:p w:rsidRPr="00256FAD" w:rsidR="00B86DFE" w:rsidP="000832BB" w:rsidRDefault="00B86DFE" w14:paraId="4FAA5A81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tcW w:w="7745" w:type="dxa"/>
          </w:tcPr>
          <w:p w:rsidRPr="00256FAD" w:rsidR="00B86DFE" w:rsidP="000832BB" w:rsidRDefault="00D94C4A" w14:paraId="555EDED4" w14:textId="232DC6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B86DFE">
              <w:rPr>
                <w:sz w:val="24"/>
                <w:szCs w:val="24"/>
              </w:rPr>
              <w:t xml:space="preserve"> - 012</w:t>
            </w:r>
          </w:p>
        </w:tc>
      </w:tr>
      <w:tr w:rsidRPr="0038581E" w:rsidR="00B86DFE" w:rsidTr="00256FAD" w14:paraId="29FD256E" w14:textId="77777777">
        <w:tc>
          <w:tcPr>
            <w:tcW w:w="1271" w:type="dxa"/>
          </w:tcPr>
          <w:p w:rsidRPr="00256FAD" w:rsidR="00B86DFE" w:rsidP="000832BB" w:rsidRDefault="00B86DFE" w14:paraId="4EA386EF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745" w:type="dxa"/>
          </w:tcPr>
          <w:p w:rsidRPr="00256FAD" w:rsidR="00B86DFE" w:rsidP="000832BB" w:rsidRDefault="00A33DD5" w14:paraId="727C6A0B" w14:textId="64F805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BENEF</w:t>
            </w:r>
            <w:r w:rsidRPr="00256FAD" w:rsidR="00B86DFE">
              <w:rPr>
                <w:sz w:val="24"/>
                <w:szCs w:val="24"/>
              </w:rPr>
              <w:t>_MANAGEMENT</w:t>
            </w:r>
          </w:p>
        </w:tc>
      </w:tr>
      <w:tr w:rsidRPr="00D94C4A" w:rsidR="00B86DFE" w:rsidTr="00256FAD" w14:paraId="58151906" w14:textId="77777777">
        <w:tc>
          <w:tcPr>
            <w:tcW w:w="1271" w:type="dxa"/>
          </w:tcPr>
          <w:p w:rsidRPr="00256FAD" w:rsidR="00B86DFE" w:rsidP="000832BB" w:rsidRDefault="00B86DFE" w14:paraId="6F91A322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745" w:type="dxa"/>
          </w:tcPr>
          <w:p w:rsidRPr="00D94C4A" w:rsidR="00B86DFE" w:rsidP="000832BB" w:rsidRDefault="00B86DFE" w14:paraId="412C35B4" w14:textId="471D8096">
            <w:pPr>
              <w:rPr>
                <w:sz w:val="24"/>
                <w:szCs w:val="24"/>
                <w:lang w:val="en-US"/>
              </w:rPr>
            </w:pPr>
            <w:r w:rsidRPr="00C75491">
              <w:rPr>
                <w:sz w:val="24"/>
                <w:szCs w:val="24"/>
                <w:lang w:val="en-US"/>
              </w:rPr>
              <w:t xml:space="preserve">La </w:t>
            </w:r>
            <w:proofErr w:type="spellStart"/>
            <w:r w:rsidRPr="00C75491">
              <w:rPr>
                <w:sz w:val="24"/>
                <w:szCs w:val="24"/>
                <w:lang w:val="en-US"/>
              </w:rPr>
              <w:t>stergere</w:t>
            </w:r>
            <w:proofErr w:type="spellEnd"/>
            <w:r w:rsidRPr="00C7549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5491" w:rsidR="00A33DD5">
              <w:rPr>
                <w:sz w:val="24"/>
                <w:szCs w:val="24"/>
                <w:lang w:val="en-US"/>
              </w:rPr>
              <w:t>donatorul</w:t>
            </w:r>
            <w:proofErr w:type="spellEnd"/>
            <w:r w:rsidRPr="00C7549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5491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C75491">
              <w:rPr>
                <w:sz w:val="24"/>
                <w:szCs w:val="24"/>
                <w:lang w:val="en-US"/>
              </w:rPr>
              <w:t xml:space="preserve"> fi </w:t>
            </w:r>
            <w:proofErr w:type="spellStart"/>
            <w:r w:rsidRPr="00C75491">
              <w:rPr>
                <w:sz w:val="24"/>
                <w:szCs w:val="24"/>
                <w:lang w:val="en-US"/>
              </w:rPr>
              <w:t>sters</w:t>
            </w:r>
            <w:proofErr w:type="spellEnd"/>
            <w:r w:rsidRPr="00C75491">
              <w:rPr>
                <w:sz w:val="24"/>
                <w:szCs w:val="24"/>
                <w:lang w:val="en-US"/>
              </w:rPr>
              <w:t xml:space="preserve"> permanent din </w:t>
            </w:r>
            <w:proofErr w:type="spellStart"/>
            <w:r w:rsidRPr="00C75491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C75491">
              <w:rPr>
                <w:sz w:val="24"/>
                <w:szCs w:val="24"/>
                <w:lang w:val="en-US"/>
              </w:rPr>
              <w:t xml:space="preserve">. </w:t>
            </w:r>
            <w:r w:rsidRPr="00D94C4A" w:rsidR="00D94C4A">
              <w:rPr>
                <w:sz w:val="24"/>
                <w:szCs w:val="24"/>
                <w:lang w:val="en-US"/>
              </w:rPr>
              <w:t xml:space="preserve">Daca sunt </w:t>
            </w:r>
            <w:proofErr w:type="spellStart"/>
            <w:r w:rsidRPr="00D94C4A" w:rsidR="00D94C4A">
              <w:rPr>
                <w:sz w:val="24"/>
                <w:szCs w:val="24"/>
                <w:lang w:val="en-US"/>
              </w:rPr>
              <w:t>donatii</w:t>
            </w:r>
            <w:proofErr w:type="spellEnd"/>
            <w:r w:rsidRPr="00D94C4A" w:rsidR="00D94C4A">
              <w:rPr>
                <w:sz w:val="24"/>
                <w:szCs w:val="24"/>
                <w:lang w:val="en-US"/>
              </w:rPr>
              <w:t xml:space="preserve"> de la </w:t>
            </w:r>
            <w:proofErr w:type="spellStart"/>
            <w:r w:rsidRPr="00D94C4A" w:rsidR="00D94C4A">
              <w:rPr>
                <w:sz w:val="24"/>
                <w:szCs w:val="24"/>
                <w:lang w:val="en-US"/>
              </w:rPr>
              <w:t>donatorul</w:t>
            </w:r>
            <w:proofErr w:type="spellEnd"/>
            <w:r w:rsidRPr="00D94C4A" w:rsidR="00D94C4A">
              <w:rPr>
                <w:sz w:val="24"/>
                <w:szCs w:val="24"/>
                <w:lang w:val="en-US"/>
              </w:rPr>
              <w:t xml:space="preserve"> </w:t>
            </w:r>
            <w:r w:rsidR="00255939">
              <w:rPr>
                <w:sz w:val="24"/>
                <w:szCs w:val="24"/>
                <w:lang w:val="en-US"/>
              </w:rPr>
              <w:t>respectiv</w:t>
            </w:r>
            <w:r w:rsidR="00D94C4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4C4A">
              <w:rPr>
                <w:sz w:val="24"/>
                <w:szCs w:val="24"/>
                <w:lang w:val="en-US"/>
              </w:rPr>
              <w:t>va</w:t>
            </w:r>
            <w:proofErr w:type="spellEnd"/>
            <w:r w:rsidR="00D94C4A">
              <w:rPr>
                <w:sz w:val="24"/>
                <w:szCs w:val="24"/>
                <w:lang w:val="en-US"/>
              </w:rPr>
              <w:t xml:space="preserve"> fi </w:t>
            </w:r>
            <w:proofErr w:type="spellStart"/>
            <w:r w:rsidR="00D94C4A">
              <w:rPr>
                <w:sz w:val="24"/>
                <w:szCs w:val="24"/>
                <w:lang w:val="en-US"/>
              </w:rPr>
              <w:t>setat</w:t>
            </w:r>
            <w:proofErr w:type="spellEnd"/>
            <w:r w:rsidR="00D94C4A">
              <w:rPr>
                <w:sz w:val="24"/>
                <w:szCs w:val="24"/>
                <w:lang w:val="en-US"/>
              </w:rPr>
              <w:t xml:space="preserve"> la </w:t>
            </w:r>
            <w:r w:rsidR="00255939">
              <w:rPr>
                <w:sz w:val="24"/>
                <w:szCs w:val="24"/>
                <w:lang w:val="en-US"/>
              </w:rPr>
              <w:t>“Unknown”.</w:t>
            </w:r>
            <w:r w:rsidR="001163E1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="001163E1">
              <w:rPr>
                <w:sz w:val="24"/>
                <w:szCs w:val="24"/>
                <w:lang w:val="en-US"/>
              </w:rPr>
              <w:t>Numele</w:t>
            </w:r>
            <w:proofErr w:type="spellEnd"/>
            <w:r w:rsidR="001163E1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1163E1">
              <w:rPr>
                <w:sz w:val="24"/>
                <w:szCs w:val="24"/>
                <w:lang w:val="en-US"/>
              </w:rPr>
              <w:t>prenumele</w:t>
            </w:r>
            <w:proofErr w:type="spellEnd"/>
            <w:r w:rsidR="001163E1">
              <w:rPr>
                <w:sz w:val="24"/>
                <w:szCs w:val="24"/>
                <w:lang w:val="en-US"/>
              </w:rPr>
              <w:t>, additional name, maidenname)</w:t>
            </w:r>
          </w:p>
        </w:tc>
      </w:tr>
    </w:tbl>
    <w:p w:rsidRPr="00D94C4A" w:rsidR="00B86DFE" w:rsidP="00B86DFE" w:rsidRDefault="00B86DFE" w14:paraId="3C6DE4D4" w14:textId="77777777">
      <w:pPr>
        <w:rPr>
          <w:lang w:val="en-US"/>
        </w:rPr>
      </w:pPr>
    </w:p>
    <w:p w:rsidR="00B86DFE" w:rsidP="00256FAD" w:rsidRDefault="00B86DFE" w14:paraId="2D0FA758" w14:textId="755DC60A">
      <w:pPr>
        <w:pStyle w:val="Heading3"/>
      </w:pPr>
      <w:bookmarkStart w:name="_Toc140779811" w:id="169"/>
      <w:proofErr w:type="spellStart"/>
      <w:r>
        <w:t>Adaugare</w:t>
      </w:r>
      <w:proofErr w:type="spellEnd"/>
      <w:r>
        <w:t xml:space="preserve"> </w:t>
      </w:r>
      <w:proofErr w:type="spellStart"/>
      <w:r w:rsidR="00A33DD5">
        <w:t>donatie</w:t>
      </w:r>
      <w:bookmarkEnd w:id="169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Pr="0038581E" w:rsidR="00162499" w:rsidTr="0FDB39C2" w14:paraId="0088ECD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:rsidRPr="00256FAD" w:rsidR="00B86DFE" w:rsidP="000832BB" w:rsidRDefault="00B86DFE" w14:paraId="55170E36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B86DFE" w14:paraId="70891FCE" w14:textId="3D976C92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Adaugare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="00A33DD5">
              <w:rPr>
                <w:sz w:val="24"/>
                <w:szCs w:val="24"/>
              </w:rPr>
              <w:t>donatie</w:t>
            </w:r>
            <w:proofErr w:type="spellEnd"/>
          </w:p>
        </w:tc>
      </w:tr>
      <w:tr w:rsidRPr="0038581E" w:rsidR="00B86DFE" w:rsidTr="0FDB39C2" w14:paraId="1BCB4D09" w14:textId="77777777">
        <w:tc>
          <w:tcPr>
            <w:tcW w:w="1413" w:type="dxa"/>
          </w:tcPr>
          <w:p w:rsidRPr="00256FAD" w:rsidR="00B86DFE" w:rsidP="000832BB" w:rsidRDefault="00B86DFE" w14:paraId="349C3747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tcW w:w="7603" w:type="dxa"/>
          </w:tcPr>
          <w:p w:rsidRPr="00256FAD" w:rsidR="00B86DFE" w:rsidP="000832BB" w:rsidRDefault="00E31B8C" w14:paraId="68017AA7" w14:textId="283AEF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B86DFE">
              <w:rPr>
                <w:sz w:val="24"/>
                <w:szCs w:val="24"/>
              </w:rPr>
              <w:t xml:space="preserve"> - 01</w:t>
            </w:r>
            <w:r>
              <w:rPr>
                <w:sz w:val="24"/>
                <w:szCs w:val="24"/>
              </w:rPr>
              <w:t>3</w:t>
            </w:r>
          </w:p>
        </w:tc>
      </w:tr>
      <w:tr w:rsidRPr="0038581E" w:rsidR="00B86DFE" w:rsidTr="0FDB39C2" w14:paraId="6947AFEB" w14:textId="77777777">
        <w:tc>
          <w:tcPr>
            <w:tcW w:w="1413" w:type="dxa"/>
          </w:tcPr>
          <w:p w:rsidRPr="00256FAD" w:rsidR="00B86DFE" w:rsidP="000832BB" w:rsidRDefault="00B86DFE" w14:paraId="6157091E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A33DD5" w14:paraId="63059C3D" w14:textId="2B730C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DONATION</w:t>
            </w:r>
            <w:r w:rsidRPr="00256FAD" w:rsidR="00B86DFE">
              <w:rPr>
                <w:sz w:val="24"/>
                <w:szCs w:val="24"/>
              </w:rPr>
              <w:t>_MANAGEMENT</w:t>
            </w:r>
          </w:p>
        </w:tc>
      </w:tr>
      <w:tr w:rsidRPr="00907492" w:rsidR="002B3A4E" w:rsidTr="0FDB39C2" w14:paraId="5CF74C5E" w14:textId="77777777">
        <w:tc>
          <w:tcPr>
            <w:tcW w:w="1413" w:type="dxa"/>
          </w:tcPr>
          <w:p w:rsidRPr="00256FAD" w:rsidR="00B86DFE" w:rsidP="000832BB" w:rsidRDefault="00B86DFE" w14:paraId="7E34A974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B86DFE" w14:paraId="4555B43C" w14:textId="77777777">
            <w:pPr>
              <w:rPr>
                <w:sz w:val="24"/>
                <w:szCs w:val="24"/>
                <w:lang w:val="en-US"/>
              </w:rPr>
            </w:pPr>
            <w:r w:rsidRPr="00256FAD">
              <w:rPr>
                <w:sz w:val="24"/>
                <w:szCs w:val="24"/>
                <w:lang w:val="en-US"/>
              </w:rPr>
              <w:t xml:space="preserve">La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adaugare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vor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specifica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>:</w:t>
            </w:r>
          </w:p>
          <w:p w:rsidRPr="00256FAD" w:rsidR="00B86DFE" w:rsidP="000832BB" w:rsidRDefault="00B86DFE" w14:paraId="03F04D9F" w14:textId="77777777">
            <w:pPr>
              <w:rPr>
                <w:sz w:val="24"/>
                <w:szCs w:val="24"/>
                <w:lang w:val="en-US"/>
              </w:rPr>
            </w:pPr>
          </w:p>
          <w:p w:rsidRPr="00256FAD" w:rsidR="00B86DFE" w:rsidP="000832BB" w:rsidRDefault="00B86DFE" w14:paraId="34DE8ED9" w14:textId="1264E4E2">
            <w:pPr>
              <w:rPr>
                <w:sz w:val="24"/>
                <w:szCs w:val="24"/>
                <w:lang w:val="en-US"/>
              </w:rPr>
            </w:pPr>
            <w:r w:rsidRPr="00256FAD">
              <w:rPr>
                <w:b/>
                <w:bCs/>
                <w:sz w:val="24"/>
                <w:szCs w:val="24"/>
                <w:lang w:val="en-US"/>
              </w:rPr>
              <w:t>Amount</w:t>
            </w:r>
            <w:r w:rsidR="00A33DD5">
              <w:rPr>
                <w:b/>
                <w:bCs/>
                <w:sz w:val="24"/>
                <w:szCs w:val="24"/>
                <w:lang w:val="en-US"/>
              </w:rPr>
              <w:t>*</w:t>
            </w:r>
            <w:r w:rsidRPr="00256FA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suma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platita</w:t>
            </w:r>
            <w:proofErr w:type="spellEnd"/>
          </w:p>
          <w:p w:rsidRPr="00256FAD" w:rsidR="00B86DFE" w:rsidP="000832BB" w:rsidRDefault="00B86DFE" w14:paraId="591AFC9D" w14:textId="43AD6B46">
            <w:pPr>
              <w:rPr>
                <w:sz w:val="24"/>
                <w:szCs w:val="24"/>
                <w:lang w:val="en-US"/>
              </w:rPr>
            </w:pPr>
            <w:r w:rsidRPr="00256FAD">
              <w:rPr>
                <w:b/>
                <w:bCs/>
                <w:sz w:val="24"/>
                <w:szCs w:val="24"/>
                <w:lang w:val="en-US"/>
              </w:rPr>
              <w:t>Currency</w:t>
            </w:r>
            <w:r w:rsidR="00A33DD5">
              <w:rPr>
                <w:b/>
                <w:bCs/>
                <w:sz w:val="24"/>
                <w:szCs w:val="24"/>
                <w:lang w:val="en-US"/>
              </w:rPr>
              <w:t>*</w:t>
            </w:r>
            <w:r w:rsidRPr="00256FAD">
              <w:rPr>
                <w:sz w:val="24"/>
                <w:szCs w:val="24"/>
                <w:lang w:val="en-US"/>
              </w:rPr>
              <w:t>: valuta</w:t>
            </w:r>
          </w:p>
          <w:p w:rsidRPr="00256FAD" w:rsidR="00B86DFE" w:rsidP="000832BB" w:rsidRDefault="00A33DD5" w14:paraId="7B59EE72" w14:textId="6EF9269B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Campanie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>*</w:t>
            </w:r>
            <w:r w:rsidRPr="0FDB39C2" w:rsidR="00B86DFE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FDB39C2" w:rsidR="69D3AE5C">
              <w:rPr>
                <w:sz w:val="24"/>
                <w:szCs w:val="24"/>
                <w:lang w:val="en-US"/>
              </w:rPr>
              <w:t>pentru</w:t>
            </w:r>
            <w:proofErr w:type="spellEnd"/>
            <w:r w:rsidRPr="0FDB39C2" w:rsidR="69D3AE5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 w:rsidR="69D3AE5C">
              <w:rPr>
                <w:sz w:val="24"/>
                <w:szCs w:val="24"/>
                <w:lang w:val="en-US"/>
              </w:rPr>
              <w:t>ce</w:t>
            </w:r>
            <w:proofErr w:type="spellEnd"/>
            <w:r w:rsidRPr="0FDB39C2" w:rsidR="69D3AE5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campanie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a </w:t>
            </w:r>
            <w:proofErr w:type="spellStart"/>
            <w:r>
              <w:rPr>
                <w:sz w:val="24"/>
                <w:szCs w:val="24"/>
                <w:lang w:val="en-US"/>
              </w:rPr>
              <w:t>fost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platita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donatia</w:t>
            </w:r>
            <w:proofErr w:type="spellEnd"/>
          </w:p>
          <w:p w:rsidRPr="00256FAD" w:rsidR="00B86DFE" w:rsidP="000832BB" w:rsidRDefault="00B86DFE" w14:paraId="441D7C55" w14:textId="674B01C4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  <w:lang w:val="en-US"/>
              </w:rPr>
              <w:t>CreatedBy</w:t>
            </w:r>
            <w:proofErr w:type="spellEnd"/>
            <w:r w:rsidR="00A33DD5">
              <w:rPr>
                <w:b/>
                <w:bCs/>
                <w:sz w:val="24"/>
                <w:szCs w:val="24"/>
                <w:lang w:val="en-US"/>
              </w:rPr>
              <w:t>*</w:t>
            </w:r>
            <w:r w:rsidRPr="00256FA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utilizatorul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technic care a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creat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intrarea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fi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setat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automat.</w:t>
            </w:r>
          </w:p>
          <w:p w:rsidR="00B86DFE" w:rsidP="000832BB" w:rsidRDefault="00B86DFE" w14:paraId="3A379887" w14:textId="438FA6FA">
            <w:pPr>
              <w:rPr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  <w:lang w:val="en-US"/>
              </w:rPr>
              <w:t>CreatedDate</w:t>
            </w:r>
            <w:proofErr w:type="spellEnd"/>
            <w:r w:rsidR="00A33DD5">
              <w:rPr>
                <w:b/>
                <w:bCs/>
                <w:sz w:val="24"/>
                <w:szCs w:val="24"/>
                <w:lang w:val="en-US"/>
              </w:rPr>
              <w:t>*</w:t>
            </w:r>
            <w:r w:rsidRPr="00256FAD">
              <w:rPr>
                <w:sz w:val="24"/>
                <w:szCs w:val="24"/>
                <w:lang w:val="en-US"/>
              </w:rPr>
              <w:t xml:space="preserve">: data cand a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fost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creata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intrarea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fi </w:t>
            </w:r>
            <w:proofErr w:type="spellStart"/>
            <w:r w:rsidRPr="1DC1686C">
              <w:rPr>
                <w:sz w:val="24"/>
                <w:szCs w:val="24"/>
                <w:lang w:val="en-US"/>
              </w:rPr>
              <w:t>setat</w:t>
            </w:r>
            <w:r w:rsidRPr="1DC1686C" w:rsidR="35721B14">
              <w:rPr>
                <w:sz w:val="24"/>
                <w:szCs w:val="24"/>
                <w:lang w:val="en-US"/>
              </w:rPr>
              <w:t>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automat.</w:t>
            </w:r>
          </w:p>
          <w:p w:rsidRPr="00A33DD5" w:rsidR="00A33DD5" w:rsidP="000832BB" w:rsidRDefault="00A33DD5" w14:paraId="66B5F5CC" w14:textId="4F3F8164">
            <w:pPr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Benefactor</w:t>
            </w:r>
            <w:r w:rsidR="00E31B8C">
              <w:rPr>
                <w:b/>
                <w:bCs/>
                <w:sz w:val="24"/>
                <w:szCs w:val="24"/>
                <w:lang w:val="en-US"/>
              </w:rPr>
              <w:t>*</w:t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en-US"/>
              </w:rPr>
              <w:t>donatorul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cine a </w:t>
            </w:r>
            <w:proofErr w:type="spellStart"/>
            <w:r>
              <w:rPr>
                <w:sz w:val="24"/>
                <w:szCs w:val="24"/>
                <w:lang w:val="en-US"/>
              </w:rPr>
              <w:t>platit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donatia</w:t>
            </w:r>
            <w:proofErr w:type="spellEnd"/>
          </w:p>
          <w:p w:rsidRPr="00256FAD" w:rsidR="00B86DFE" w:rsidP="000832BB" w:rsidRDefault="00B86DFE" w14:paraId="01E3501C" w14:textId="61D3BA98">
            <w:pPr>
              <w:rPr>
                <w:b/>
                <w:bCs/>
                <w:sz w:val="24"/>
                <w:szCs w:val="24"/>
                <w:lang w:val="en-US"/>
              </w:rPr>
            </w:pPr>
            <w:r w:rsidRPr="00256FAD">
              <w:rPr>
                <w:b/>
                <w:bCs/>
                <w:sz w:val="24"/>
                <w:szCs w:val="24"/>
                <w:lang w:val="en-US"/>
              </w:rPr>
              <w:t>Approved</w:t>
            </w:r>
            <w:r w:rsidRPr="00256FA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daca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intrarea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esta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aprobata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sau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nu.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Pentru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aprobare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este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un alt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rol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1DC1686C">
              <w:rPr>
                <w:sz w:val="24"/>
                <w:szCs w:val="24"/>
                <w:lang w:val="en-US"/>
              </w:rPr>
              <w:t>necesar</w:t>
            </w:r>
            <w:proofErr w:type="spellEnd"/>
            <w:r w:rsidRPr="1DC1686C">
              <w:rPr>
                <w:sz w:val="24"/>
                <w:szCs w:val="24"/>
                <w:lang w:val="en-US"/>
              </w:rPr>
              <w:t>.</w:t>
            </w:r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Dupa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aprobare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intrarea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nu se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poate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modifica</w:t>
            </w:r>
            <w:proofErr w:type="spellEnd"/>
          </w:p>
          <w:p w:rsidRPr="00256FAD" w:rsidR="00B86DFE" w:rsidP="000832BB" w:rsidRDefault="00B86DFE" w14:paraId="0884E637" w14:textId="68DBBA17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  <w:lang w:val="en-US"/>
              </w:rPr>
              <w:t>ApprovedBy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utilizatorul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technic care </w:t>
            </w:r>
            <w:proofErr w:type="gramStart"/>
            <w:r w:rsidRPr="00256FAD">
              <w:rPr>
                <w:sz w:val="24"/>
                <w:szCs w:val="24"/>
                <w:lang w:val="en-US"/>
              </w:rPr>
              <w:t>a</w:t>
            </w:r>
            <w:proofErr w:type="gram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aprobat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intrarea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Utilzatorul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care a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creat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intrarea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si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utilizatorul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care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aproba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intrarea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nu pot fi </w:t>
            </w:r>
            <w:proofErr w:type="spellStart"/>
            <w:r w:rsidRPr="1DC1686C">
              <w:rPr>
                <w:sz w:val="24"/>
                <w:szCs w:val="24"/>
                <w:lang w:val="en-US"/>
              </w:rPr>
              <w:t>identic</w:t>
            </w:r>
            <w:r w:rsidRPr="1DC1686C" w:rsidR="3C477A22">
              <w:rPr>
                <w:sz w:val="24"/>
                <w:szCs w:val="24"/>
                <w:lang w:val="en-US"/>
              </w:rPr>
              <w:t>i</w:t>
            </w:r>
            <w:proofErr w:type="spellEnd"/>
            <w:r w:rsidRPr="1DC1686C">
              <w:rPr>
                <w:sz w:val="24"/>
                <w:szCs w:val="24"/>
                <w:lang w:val="en-US"/>
              </w:rPr>
              <w:t>.</w:t>
            </w:r>
            <w:r w:rsidRPr="00256FAD">
              <w:rPr>
                <w:sz w:val="24"/>
                <w:szCs w:val="24"/>
                <w:lang w:val="en-US"/>
              </w:rPr>
              <w:t xml:space="preserve"> (4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Augen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Prinzip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>)</w:t>
            </w:r>
          </w:p>
          <w:p w:rsidRPr="00256FAD" w:rsidR="00B86DFE" w:rsidP="000832BB" w:rsidRDefault="00B86DFE" w14:paraId="6D808D9E" w14:textId="77777777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  <w:lang w:val="en-US"/>
              </w:rPr>
              <w:t>ApproveDate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: data cand a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fost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aprobata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intrarea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fi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setat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automat</w:t>
            </w:r>
          </w:p>
          <w:p w:rsidRPr="00256FAD" w:rsidR="00B86DFE" w:rsidP="000832BB" w:rsidRDefault="00B86DFE" w14:paraId="7C8B4A81" w14:textId="70B95E55">
            <w:pPr>
              <w:rPr>
                <w:sz w:val="24"/>
                <w:szCs w:val="24"/>
                <w:lang w:val="en-US"/>
              </w:rPr>
            </w:pPr>
            <w:r w:rsidRPr="00256FAD">
              <w:rPr>
                <w:b/>
                <w:bCs/>
                <w:sz w:val="24"/>
                <w:szCs w:val="24"/>
                <w:lang w:val="en-US"/>
              </w:rPr>
              <w:t>Notes</w:t>
            </w:r>
            <w:r w:rsidRPr="00256FAD">
              <w:rPr>
                <w:sz w:val="24"/>
                <w:szCs w:val="24"/>
                <w:lang w:val="en-US"/>
              </w:rPr>
              <w:t xml:space="preserve">: </w:t>
            </w:r>
            <w:r w:rsidR="00A33DD5">
              <w:rPr>
                <w:sz w:val="24"/>
                <w:szCs w:val="24"/>
                <w:lang w:val="en-US"/>
              </w:rPr>
              <w:t>commentary</w:t>
            </w:r>
          </w:p>
        </w:tc>
      </w:tr>
    </w:tbl>
    <w:p w:rsidR="00B86DFE" w:rsidP="00256FAD" w:rsidRDefault="00B86DFE" w14:paraId="7AA4BD16" w14:textId="60C04474">
      <w:pPr>
        <w:pStyle w:val="Heading3"/>
      </w:pPr>
      <w:bookmarkStart w:name="_Toc140779812" w:id="170"/>
      <w:proofErr w:type="spellStart"/>
      <w:r>
        <w:t>Editare</w:t>
      </w:r>
      <w:proofErr w:type="spellEnd"/>
      <w:r>
        <w:t xml:space="preserve"> </w:t>
      </w:r>
      <w:proofErr w:type="spellStart"/>
      <w:r w:rsidR="00A33DD5">
        <w:t>donatie</w:t>
      </w:r>
      <w:bookmarkEnd w:id="170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Pr="0038581E" w:rsidR="00162499" w:rsidTr="0A7FB68B" w14:paraId="4352514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48F5933D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B86DFE" w14:paraId="101E68F9" w14:textId="1736833D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Adaugare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="00A33DD5">
              <w:rPr>
                <w:sz w:val="24"/>
                <w:szCs w:val="24"/>
              </w:rPr>
              <w:t>donatie</w:t>
            </w:r>
            <w:proofErr w:type="spellEnd"/>
          </w:p>
        </w:tc>
      </w:tr>
      <w:tr w:rsidRPr="0038581E" w:rsidR="00B86DFE" w:rsidTr="0A7FB68B" w14:paraId="031A1A0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1DD6C615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E31B8C" w14:paraId="5379CF7F" w14:textId="269F43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B86DFE">
              <w:rPr>
                <w:sz w:val="24"/>
                <w:szCs w:val="24"/>
              </w:rPr>
              <w:t xml:space="preserve"> – 01</w:t>
            </w:r>
            <w:r>
              <w:rPr>
                <w:sz w:val="24"/>
                <w:szCs w:val="24"/>
              </w:rPr>
              <w:t>4</w:t>
            </w:r>
          </w:p>
        </w:tc>
      </w:tr>
      <w:tr w:rsidRPr="0038581E" w:rsidR="00B86DFE" w:rsidTr="0A7FB68B" w14:paraId="251A091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1B6423D4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A33DD5" w14:paraId="6BBF4DD6" w14:textId="4BE04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DONATION</w:t>
            </w:r>
            <w:r w:rsidRPr="00256FAD" w:rsidR="00B86DFE">
              <w:rPr>
                <w:sz w:val="24"/>
                <w:szCs w:val="24"/>
              </w:rPr>
              <w:t>_MANAGEMENT</w:t>
            </w:r>
          </w:p>
        </w:tc>
      </w:tr>
      <w:tr w:rsidRPr="006B45B4" w:rsidR="0041770C" w:rsidTr="0A7FB68B" w14:paraId="647289D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72DADAF7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="00B86DFE" w:rsidP="000832BB" w:rsidRDefault="00B86DFE" w14:paraId="2F739E2D" w14:textId="77777777">
            <w:pPr>
              <w:rPr>
                <w:sz w:val="24"/>
                <w:szCs w:val="24"/>
                <w:lang w:val="en-US"/>
              </w:rPr>
            </w:pPr>
            <w:r w:rsidRPr="38F35482">
              <w:rPr>
                <w:sz w:val="24"/>
                <w:szCs w:val="24"/>
                <w:lang w:val="en-US"/>
              </w:rPr>
              <w:t xml:space="preserve">O </w:t>
            </w:r>
            <w:proofErr w:type="spellStart"/>
            <w:r w:rsidR="00A33DD5">
              <w:rPr>
                <w:sz w:val="24"/>
                <w:szCs w:val="24"/>
                <w:lang w:val="en-US"/>
              </w:rPr>
              <w:t>donatie</w:t>
            </w:r>
            <w:proofErr w:type="spellEnd"/>
            <w:r w:rsidR="00A33DD5">
              <w:rPr>
                <w:sz w:val="24"/>
                <w:szCs w:val="24"/>
                <w:lang w:val="en-US"/>
              </w:rPr>
              <w:t xml:space="preserve"> </w:t>
            </w:r>
            <w:r w:rsidRPr="38F35482">
              <w:rPr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38F35482">
              <w:rPr>
                <w:sz w:val="24"/>
                <w:szCs w:val="24"/>
                <w:lang w:val="en-US"/>
              </w:rPr>
              <w:t>poate</w:t>
            </w:r>
            <w:proofErr w:type="spellEnd"/>
            <w:r w:rsidRPr="38F354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>
              <w:rPr>
                <w:sz w:val="24"/>
                <w:szCs w:val="24"/>
                <w:lang w:val="en-US"/>
              </w:rPr>
              <w:t>modifica</w:t>
            </w:r>
            <w:proofErr w:type="spellEnd"/>
            <w:r w:rsidRPr="38F354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 w:rsidR="27CE0444">
              <w:rPr>
                <w:sz w:val="24"/>
                <w:szCs w:val="24"/>
                <w:lang w:val="en-US"/>
              </w:rPr>
              <w:t>doar</w:t>
            </w:r>
            <w:proofErr w:type="spellEnd"/>
            <w:r w:rsidRPr="38F35482" w:rsidR="27CE044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>
              <w:rPr>
                <w:sz w:val="24"/>
                <w:szCs w:val="24"/>
                <w:lang w:val="en-US"/>
              </w:rPr>
              <w:t>daca</w:t>
            </w:r>
            <w:proofErr w:type="spellEnd"/>
            <w:r w:rsidRPr="38F354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>
              <w:rPr>
                <w:sz w:val="24"/>
                <w:szCs w:val="24"/>
                <w:lang w:val="en-US"/>
              </w:rPr>
              <w:t>inca</w:t>
            </w:r>
            <w:proofErr w:type="spellEnd"/>
            <w:r w:rsidRPr="38F35482">
              <w:rPr>
                <w:sz w:val="24"/>
                <w:szCs w:val="24"/>
                <w:lang w:val="en-US"/>
              </w:rPr>
              <w:t xml:space="preserve"> nu </w:t>
            </w:r>
            <w:proofErr w:type="spellStart"/>
            <w:r w:rsidRPr="38F35482">
              <w:rPr>
                <w:sz w:val="24"/>
                <w:szCs w:val="24"/>
                <w:lang w:val="en-US"/>
              </w:rPr>
              <w:t>este</w:t>
            </w:r>
            <w:proofErr w:type="spellEnd"/>
            <w:r w:rsidRPr="38F354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>
              <w:rPr>
                <w:sz w:val="24"/>
                <w:szCs w:val="24"/>
                <w:lang w:val="en-US"/>
              </w:rPr>
              <w:t>aprobata</w:t>
            </w:r>
            <w:proofErr w:type="spellEnd"/>
            <w:r w:rsidRPr="38F35482">
              <w:rPr>
                <w:sz w:val="24"/>
                <w:szCs w:val="24"/>
                <w:lang w:val="en-US"/>
              </w:rPr>
              <w:t>.</w:t>
            </w:r>
          </w:p>
          <w:p w:rsidRPr="00256FAD" w:rsidR="00E31B8C" w:rsidP="000832BB" w:rsidRDefault="00E31B8C" w14:paraId="510F375B" w14:textId="4244A7D7">
            <w:pPr>
              <w:rPr>
                <w:sz w:val="24"/>
                <w:szCs w:val="24"/>
                <w:lang w:val="en-US"/>
              </w:rPr>
            </w:pPr>
            <w:r w:rsidRPr="0A7FB68B" w:rsidR="0125EADE">
              <w:rPr>
                <w:sz w:val="24"/>
                <w:szCs w:val="24"/>
                <w:lang w:val="en-US"/>
              </w:rPr>
              <w:t>Editarea</w:t>
            </w:r>
            <w:r w:rsidRPr="0A7FB68B" w:rsidR="0125EADE">
              <w:rPr>
                <w:sz w:val="24"/>
                <w:szCs w:val="24"/>
                <w:lang w:val="en-US"/>
              </w:rPr>
              <w:t xml:space="preserve"> se </w:t>
            </w:r>
            <w:r w:rsidRPr="0A7FB68B" w:rsidR="0125EADE">
              <w:rPr>
                <w:sz w:val="24"/>
                <w:szCs w:val="24"/>
                <w:lang w:val="en-US"/>
              </w:rPr>
              <w:t>va</w:t>
            </w:r>
            <w:r w:rsidRPr="0A7FB68B" w:rsidR="0125EADE">
              <w:rPr>
                <w:sz w:val="24"/>
                <w:szCs w:val="24"/>
                <w:lang w:val="en-US"/>
              </w:rPr>
              <w:t xml:space="preserve"> face cu </w:t>
            </w:r>
            <w:r w:rsidRPr="0A7FB68B" w:rsidR="0125EADE">
              <w:rPr>
                <w:sz w:val="24"/>
                <w:szCs w:val="24"/>
                <w:lang w:val="en-US"/>
              </w:rPr>
              <w:t>validările</w:t>
            </w:r>
            <w:r w:rsidRPr="0A7FB68B" w:rsidR="0125EADE">
              <w:rPr>
                <w:sz w:val="24"/>
                <w:szCs w:val="24"/>
                <w:lang w:val="en-US"/>
              </w:rPr>
              <w:t xml:space="preserve"> de la </w:t>
            </w:r>
            <w:r w:rsidRPr="0A7FB68B" w:rsidR="0125EADE">
              <w:rPr>
                <w:sz w:val="24"/>
                <w:szCs w:val="24"/>
                <w:lang w:val="en-US"/>
              </w:rPr>
              <w:t>crearea</w:t>
            </w:r>
            <w:r w:rsidRPr="0A7FB68B" w:rsidR="0125EADE">
              <w:rPr>
                <w:sz w:val="24"/>
                <w:szCs w:val="24"/>
                <w:lang w:val="en-US"/>
              </w:rPr>
              <w:t xml:space="preserve"> </w:t>
            </w:r>
            <w:r w:rsidRPr="0A7FB68B" w:rsidR="0125EADE">
              <w:rPr>
                <w:sz w:val="24"/>
                <w:szCs w:val="24"/>
                <w:lang w:val="en-US"/>
              </w:rPr>
              <w:t>un</w:t>
            </w:r>
            <w:r w:rsidRPr="0A7FB68B" w:rsidR="2F9604C3">
              <w:rPr>
                <w:sz w:val="24"/>
                <w:szCs w:val="24"/>
                <w:lang w:val="en-US"/>
              </w:rPr>
              <w:t>ei</w:t>
            </w:r>
            <w:r w:rsidRPr="0A7FB68B" w:rsidR="0125EADE">
              <w:rPr>
                <w:sz w:val="24"/>
                <w:szCs w:val="24"/>
                <w:lang w:val="en-US"/>
              </w:rPr>
              <w:t xml:space="preserve"> </w:t>
            </w:r>
            <w:r w:rsidRPr="0A7FB68B" w:rsidR="0125EADE">
              <w:rPr>
                <w:sz w:val="24"/>
                <w:szCs w:val="24"/>
                <w:lang w:val="en-US"/>
              </w:rPr>
              <w:t>donati</w:t>
            </w:r>
            <w:r w:rsidRPr="0A7FB68B" w:rsidR="3522A49D">
              <w:rPr>
                <w:sz w:val="24"/>
                <w:szCs w:val="24"/>
                <w:lang w:val="en-US"/>
              </w:rPr>
              <w:t>i</w:t>
            </w:r>
            <w:r w:rsidRPr="0A7FB68B" w:rsidR="0125EADE">
              <w:rPr>
                <w:sz w:val="24"/>
                <w:szCs w:val="24"/>
                <w:lang w:val="en-US"/>
              </w:rPr>
              <w:t xml:space="preserve"> </w:t>
            </w:r>
            <w:r w:rsidRPr="0A7FB68B" w:rsidR="0125EADE">
              <w:rPr>
                <w:sz w:val="24"/>
                <w:szCs w:val="24"/>
                <w:lang w:val="en-US"/>
              </w:rPr>
              <w:t>no</w:t>
            </w:r>
            <w:r w:rsidRPr="0A7FB68B" w:rsidR="785CCE79">
              <w:rPr>
                <w:sz w:val="24"/>
                <w:szCs w:val="24"/>
                <w:lang w:val="en-US"/>
              </w:rPr>
              <w:t>i</w:t>
            </w:r>
            <w:r w:rsidRPr="0A7FB68B" w:rsidR="0125EADE">
              <w:rPr>
                <w:sz w:val="24"/>
                <w:szCs w:val="24"/>
                <w:lang w:val="en-US"/>
              </w:rPr>
              <w:t>.</w:t>
            </w:r>
          </w:p>
        </w:tc>
      </w:tr>
    </w:tbl>
    <w:p w:rsidRPr="00C04FC8" w:rsidR="00B86DFE" w:rsidP="00256FAD" w:rsidRDefault="00B86DFE" w14:paraId="0E5B1C3D" w14:textId="2AEC41E9">
      <w:pPr>
        <w:pStyle w:val="Heading3"/>
      </w:pPr>
      <w:bookmarkStart w:name="_Toc140779813" w:id="171"/>
      <w:proofErr w:type="spellStart"/>
      <w:r>
        <w:t>Stergerea</w:t>
      </w:r>
      <w:proofErr w:type="spellEnd"/>
      <w:r>
        <w:t xml:space="preserve"> </w:t>
      </w:r>
      <w:proofErr w:type="spellStart"/>
      <w:r w:rsidR="00A33DD5">
        <w:t>donatie</w:t>
      </w:r>
      <w:bookmarkEnd w:id="171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Pr="0038581E" w:rsidR="00162499" w:rsidTr="0038581E" w14:paraId="5A0CA21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:rsidRPr="00256FAD" w:rsidR="00B86DFE" w:rsidP="000832BB" w:rsidRDefault="00B86DFE" w14:paraId="58570D3A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A33DD5" w14:paraId="1EA34556" w14:textId="3FDB527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Stergere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donatie</w:t>
            </w:r>
            <w:proofErr w:type="spellEnd"/>
          </w:p>
        </w:tc>
      </w:tr>
      <w:tr w:rsidRPr="0038581E" w:rsidR="00B86DFE" w:rsidTr="00256FAD" w14:paraId="1B817AEF" w14:textId="77777777">
        <w:tc>
          <w:tcPr>
            <w:tcW w:w="1413" w:type="dxa"/>
          </w:tcPr>
          <w:p w:rsidRPr="00256FAD" w:rsidR="00B86DFE" w:rsidP="000832BB" w:rsidRDefault="00B86DFE" w14:paraId="5438BFBD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tcW w:w="7603" w:type="dxa"/>
          </w:tcPr>
          <w:p w:rsidRPr="00256FAD" w:rsidR="00B86DFE" w:rsidP="000832BB" w:rsidRDefault="00E31B8C" w14:paraId="20208B01" w14:textId="0D4349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B86DFE">
              <w:rPr>
                <w:sz w:val="24"/>
                <w:szCs w:val="24"/>
              </w:rPr>
              <w:t xml:space="preserve"> - 01</w:t>
            </w:r>
            <w:r w:rsidR="00904E3B">
              <w:rPr>
                <w:sz w:val="24"/>
                <w:szCs w:val="24"/>
              </w:rPr>
              <w:t>5</w:t>
            </w:r>
          </w:p>
        </w:tc>
      </w:tr>
      <w:tr w:rsidRPr="0038581E" w:rsidR="00B86DFE" w:rsidTr="00256FAD" w14:paraId="16F37C10" w14:textId="77777777">
        <w:tc>
          <w:tcPr>
            <w:tcW w:w="1413" w:type="dxa"/>
          </w:tcPr>
          <w:p w:rsidRPr="00256FAD" w:rsidR="00B86DFE" w:rsidP="000832BB" w:rsidRDefault="00B86DFE" w14:paraId="5155E6EF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A33DD5" w14:paraId="67893CEF" w14:textId="59B22E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DONATION</w:t>
            </w:r>
            <w:r w:rsidRPr="00256FAD" w:rsidR="00B86DFE">
              <w:rPr>
                <w:sz w:val="24"/>
                <w:szCs w:val="24"/>
              </w:rPr>
              <w:t>_MANAGEMENT</w:t>
            </w:r>
          </w:p>
        </w:tc>
      </w:tr>
      <w:tr w:rsidRPr="0038581E" w:rsidR="00B86DFE" w:rsidTr="00256FAD" w14:paraId="3137EB85" w14:textId="77777777">
        <w:tc>
          <w:tcPr>
            <w:tcW w:w="1413" w:type="dxa"/>
          </w:tcPr>
          <w:p w:rsidRPr="00256FAD" w:rsidR="00B86DFE" w:rsidP="000832BB" w:rsidRDefault="00B86DFE" w14:paraId="15EB201F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B86DFE" w14:paraId="783C027A" w14:textId="65C1DE74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 xml:space="preserve">Se </w:t>
            </w:r>
            <w:proofErr w:type="spellStart"/>
            <w:r w:rsidRPr="00256FAD">
              <w:rPr>
                <w:sz w:val="24"/>
                <w:szCs w:val="24"/>
              </w:rPr>
              <w:t>poate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sterge</w:t>
            </w:r>
            <w:proofErr w:type="spellEnd"/>
            <w:r w:rsidR="00E31B8C">
              <w:rPr>
                <w:sz w:val="24"/>
                <w:szCs w:val="24"/>
              </w:rPr>
              <w:t xml:space="preserve"> </w:t>
            </w:r>
            <w:proofErr w:type="spellStart"/>
            <w:r w:rsidR="00E31B8C">
              <w:rPr>
                <w:sz w:val="24"/>
                <w:szCs w:val="24"/>
              </w:rPr>
              <w:t>donatia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numai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daca</w:t>
            </w:r>
            <w:proofErr w:type="spellEnd"/>
            <w:r w:rsidRPr="00256FAD">
              <w:rPr>
                <w:sz w:val="24"/>
                <w:szCs w:val="24"/>
              </w:rPr>
              <w:t xml:space="preserve"> nu a </w:t>
            </w:r>
            <w:proofErr w:type="spellStart"/>
            <w:r w:rsidRPr="00256FAD">
              <w:rPr>
                <w:sz w:val="24"/>
                <w:szCs w:val="24"/>
              </w:rPr>
              <w:t>fost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aprobata</w:t>
            </w:r>
            <w:proofErr w:type="spellEnd"/>
            <w:r w:rsidRPr="00256FAD">
              <w:rPr>
                <w:sz w:val="24"/>
                <w:szCs w:val="24"/>
              </w:rPr>
              <w:t>.</w:t>
            </w:r>
          </w:p>
        </w:tc>
      </w:tr>
    </w:tbl>
    <w:p w:rsidR="00B86DFE" w:rsidP="00256FAD" w:rsidRDefault="00B86DFE" w14:paraId="163479A7" w14:textId="76C0F0D8">
      <w:pPr>
        <w:pStyle w:val="Heading3"/>
      </w:pPr>
      <w:bookmarkStart w:name="_Toc140779814" w:id="172"/>
      <w:proofErr w:type="spellStart"/>
      <w:r>
        <w:t>Aprobarea</w:t>
      </w:r>
      <w:proofErr w:type="spellEnd"/>
      <w:r>
        <w:t xml:space="preserve"> </w:t>
      </w:r>
      <w:proofErr w:type="spellStart"/>
      <w:r w:rsidR="00A33DD5">
        <w:t>donatie</w:t>
      </w:r>
      <w:bookmarkEnd w:id="172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Pr="0038581E" w:rsidR="00162499" w:rsidTr="0A7FB68B" w14:paraId="60ABD8F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08F001D1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B86DFE" w14:paraId="7A8276C7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Aprobare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taxa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platita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</w:p>
        </w:tc>
      </w:tr>
      <w:tr w:rsidRPr="0038581E" w:rsidR="00B86DFE" w:rsidTr="0A7FB68B" w14:paraId="2A329DC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61835D27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E31B8C" w14:paraId="07999696" w14:textId="046E73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B86DFE">
              <w:rPr>
                <w:sz w:val="24"/>
                <w:szCs w:val="24"/>
              </w:rPr>
              <w:t xml:space="preserve"> - 01</w:t>
            </w:r>
            <w:r w:rsidR="00904E3B">
              <w:rPr>
                <w:sz w:val="24"/>
                <w:szCs w:val="24"/>
              </w:rPr>
              <w:t>6</w:t>
            </w:r>
          </w:p>
        </w:tc>
      </w:tr>
      <w:tr w:rsidRPr="0038581E" w:rsidR="00B86DFE" w:rsidTr="0A7FB68B" w14:paraId="2D95211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72DCD335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A33DD5" w14:paraId="1C9F7D42" w14:textId="3B5052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DONATION</w:t>
            </w:r>
            <w:r w:rsidRPr="00256FAD" w:rsidR="00B86DFE">
              <w:rPr>
                <w:sz w:val="24"/>
                <w:szCs w:val="24"/>
              </w:rPr>
              <w:t>_APPROVE</w:t>
            </w:r>
          </w:p>
        </w:tc>
      </w:tr>
      <w:tr w:rsidRPr="006B45B4" w:rsidR="0041770C" w:rsidTr="0A7FB68B" w14:paraId="55F7E08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4D247B6D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38F35482" w:rsidRDefault="00B86DFE" w14:paraId="35929AAA" w14:textId="1CA0CAA3">
            <w:pPr>
              <w:rPr>
                <w:sz w:val="24"/>
                <w:szCs w:val="24"/>
                <w:lang w:val="en-US"/>
              </w:rPr>
            </w:pPr>
            <w:r w:rsidRPr="0A7FB68B" w:rsidR="00B86DFE">
              <w:rPr>
                <w:sz w:val="24"/>
                <w:szCs w:val="24"/>
                <w:lang w:val="en-US"/>
              </w:rPr>
              <w:t xml:space="preserve">Se </w:t>
            </w:r>
            <w:r w:rsidRPr="0A7FB68B" w:rsidR="00B86DFE">
              <w:rPr>
                <w:sz w:val="24"/>
                <w:szCs w:val="24"/>
                <w:lang w:val="en-US"/>
              </w:rPr>
              <w:t>poate</w:t>
            </w:r>
            <w:r w:rsidRPr="0A7FB68B" w:rsidR="00B86DFE">
              <w:rPr>
                <w:sz w:val="24"/>
                <w:szCs w:val="24"/>
                <w:lang w:val="en-US"/>
              </w:rPr>
              <w:t xml:space="preserve"> </w:t>
            </w:r>
            <w:r w:rsidRPr="0A7FB68B" w:rsidR="00B86DFE">
              <w:rPr>
                <w:sz w:val="24"/>
                <w:szCs w:val="24"/>
                <w:lang w:val="en-US"/>
              </w:rPr>
              <w:t>aproba</w:t>
            </w:r>
            <w:r w:rsidRPr="0A7FB68B" w:rsidR="00B86DFE">
              <w:rPr>
                <w:sz w:val="24"/>
                <w:szCs w:val="24"/>
                <w:lang w:val="en-US"/>
              </w:rPr>
              <w:t xml:space="preserve"> o </w:t>
            </w:r>
            <w:r w:rsidRPr="0A7FB68B" w:rsidR="00A33DD5">
              <w:rPr>
                <w:sz w:val="24"/>
                <w:szCs w:val="24"/>
                <w:lang w:val="en-US"/>
              </w:rPr>
              <w:t>donati</w:t>
            </w:r>
            <w:r w:rsidRPr="0A7FB68B" w:rsidR="69A399A7">
              <w:rPr>
                <w:sz w:val="24"/>
                <w:szCs w:val="24"/>
                <w:lang w:val="en-US"/>
              </w:rPr>
              <w:t>e</w:t>
            </w:r>
            <w:r w:rsidRPr="0A7FB68B" w:rsidR="4A2B47C0">
              <w:rPr>
                <w:sz w:val="24"/>
                <w:szCs w:val="24"/>
                <w:lang w:val="en-US"/>
              </w:rPr>
              <w:t xml:space="preserve">. </w:t>
            </w:r>
            <w:r w:rsidRPr="0A7FB68B" w:rsidR="48CE9DC6">
              <w:rPr>
                <w:sz w:val="24"/>
                <w:szCs w:val="24"/>
                <w:lang w:val="en-US"/>
              </w:rPr>
              <w:t>Utilzatorul</w:t>
            </w:r>
            <w:r w:rsidRPr="0A7FB68B" w:rsidR="48CE9DC6">
              <w:rPr>
                <w:sz w:val="24"/>
                <w:szCs w:val="24"/>
                <w:lang w:val="en-US"/>
              </w:rPr>
              <w:t xml:space="preserve"> care a </w:t>
            </w:r>
            <w:r w:rsidRPr="0A7FB68B" w:rsidR="48CE9DC6">
              <w:rPr>
                <w:sz w:val="24"/>
                <w:szCs w:val="24"/>
                <w:lang w:val="en-US"/>
              </w:rPr>
              <w:t>creat</w:t>
            </w:r>
            <w:r w:rsidRPr="0A7FB68B" w:rsidR="48CE9DC6">
              <w:rPr>
                <w:sz w:val="24"/>
                <w:szCs w:val="24"/>
                <w:lang w:val="en-US"/>
              </w:rPr>
              <w:t xml:space="preserve"> </w:t>
            </w:r>
            <w:r w:rsidRPr="0A7FB68B" w:rsidR="48CE9DC6">
              <w:rPr>
                <w:sz w:val="24"/>
                <w:szCs w:val="24"/>
                <w:lang w:val="en-US"/>
              </w:rPr>
              <w:t>intrarea</w:t>
            </w:r>
            <w:r w:rsidRPr="0A7FB68B" w:rsidR="48CE9DC6">
              <w:rPr>
                <w:sz w:val="24"/>
                <w:szCs w:val="24"/>
                <w:lang w:val="en-US"/>
              </w:rPr>
              <w:t xml:space="preserve"> </w:t>
            </w:r>
            <w:r w:rsidRPr="0A7FB68B" w:rsidR="48CE9DC6">
              <w:rPr>
                <w:sz w:val="24"/>
                <w:szCs w:val="24"/>
                <w:lang w:val="en-US"/>
              </w:rPr>
              <w:t>si</w:t>
            </w:r>
            <w:r w:rsidRPr="0A7FB68B" w:rsidR="48CE9DC6">
              <w:rPr>
                <w:sz w:val="24"/>
                <w:szCs w:val="24"/>
                <w:lang w:val="en-US"/>
              </w:rPr>
              <w:t xml:space="preserve"> </w:t>
            </w:r>
            <w:r w:rsidRPr="0A7FB68B" w:rsidR="48CE9DC6">
              <w:rPr>
                <w:sz w:val="24"/>
                <w:szCs w:val="24"/>
                <w:lang w:val="en-US"/>
              </w:rPr>
              <w:t>utilizatorul</w:t>
            </w:r>
            <w:r w:rsidRPr="0A7FB68B" w:rsidR="48CE9DC6">
              <w:rPr>
                <w:sz w:val="24"/>
                <w:szCs w:val="24"/>
                <w:lang w:val="en-US"/>
              </w:rPr>
              <w:t xml:space="preserve"> care </w:t>
            </w:r>
            <w:r w:rsidRPr="0A7FB68B" w:rsidR="48CE9DC6">
              <w:rPr>
                <w:sz w:val="24"/>
                <w:szCs w:val="24"/>
                <w:lang w:val="en-US"/>
              </w:rPr>
              <w:t>aproba</w:t>
            </w:r>
            <w:r w:rsidRPr="0A7FB68B" w:rsidR="48CE9DC6">
              <w:rPr>
                <w:sz w:val="24"/>
                <w:szCs w:val="24"/>
                <w:lang w:val="en-US"/>
              </w:rPr>
              <w:t xml:space="preserve"> </w:t>
            </w:r>
            <w:r w:rsidRPr="0A7FB68B" w:rsidR="48CE9DC6">
              <w:rPr>
                <w:sz w:val="24"/>
                <w:szCs w:val="24"/>
                <w:lang w:val="en-US"/>
              </w:rPr>
              <w:t>intrarea</w:t>
            </w:r>
            <w:r w:rsidRPr="0A7FB68B" w:rsidR="48CE9DC6">
              <w:rPr>
                <w:sz w:val="24"/>
                <w:szCs w:val="24"/>
                <w:lang w:val="en-US"/>
              </w:rPr>
              <w:t xml:space="preserve"> nu pot fi </w:t>
            </w:r>
            <w:r w:rsidRPr="0A7FB68B" w:rsidR="48CE9DC6">
              <w:rPr>
                <w:sz w:val="24"/>
                <w:szCs w:val="24"/>
                <w:lang w:val="en-US"/>
              </w:rPr>
              <w:t>identici</w:t>
            </w:r>
            <w:r w:rsidRPr="0A7FB68B" w:rsidR="48CE9DC6">
              <w:rPr>
                <w:sz w:val="24"/>
                <w:szCs w:val="24"/>
                <w:lang w:val="en-US"/>
              </w:rPr>
              <w:t>.</w:t>
            </w:r>
          </w:p>
          <w:p w:rsidRPr="00256FAD" w:rsidR="00B86DFE" w:rsidP="38F35482" w:rsidRDefault="21EBA002" w14:paraId="5941DF36" w14:textId="437C70CA">
            <w:pPr>
              <w:rPr>
                <w:sz w:val="24"/>
                <w:szCs w:val="24"/>
                <w:lang w:val="en-US"/>
              </w:rPr>
            </w:pPr>
            <w:proofErr w:type="spellStart"/>
            <w:r w:rsidRPr="38F35482">
              <w:rPr>
                <w:sz w:val="24"/>
                <w:szCs w:val="24"/>
                <w:lang w:val="en-US"/>
              </w:rPr>
              <w:t>Campul</w:t>
            </w:r>
            <w:proofErr w:type="spellEnd"/>
            <w:r w:rsidRPr="38F354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>
              <w:rPr>
                <w:b/>
                <w:bCs/>
                <w:sz w:val="24"/>
                <w:szCs w:val="24"/>
                <w:lang w:val="en-US"/>
              </w:rPr>
              <w:t>ApprovedBy</w:t>
            </w:r>
            <w:proofErr w:type="spellEnd"/>
            <w:r w:rsidRPr="38F35482">
              <w:rPr>
                <w:b/>
                <w:bCs/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38F35482">
              <w:rPr>
                <w:b/>
                <w:bCs/>
                <w:sz w:val="24"/>
                <w:szCs w:val="24"/>
                <w:lang w:val="en-US"/>
              </w:rPr>
              <w:t>populeaza</w:t>
            </w:r>
            <w:proofErr w:type="spellEnd"/>
            <w:r w:rsidRPr="38F35482">
              <w:rPr>
                <w:b/>
                <w:bCs/>
                <w:sz w:val="24"/>
                <w:szCs w:val="24"/>
                <w:lang w:val="en-US"/>
              </w:rPr>
              <w:t xml:space="preserve"> cu </w:t>
            </w:r>
            <w:proofErr w:type="spellStart"/>
            <w:r w:rsidRPr="38F35482">
              <w:rPr>
                <w:sz w:val="24"/>
                <w:szCs w:val="24"/>
                <w:lang w:val="en-US"/>
              </w:rPr>
              <w:t>utilizatorul</w:t>
            </w:r>
            <w:proofErr w:type="spellEnd"/>
            <w:r w:rsidRPr="38F35482">
              <w:rPr>
                <w:sz w:val="24"/>
                <w:szCs w:val="24"/>
                <w:lang w:val="en-US"/>
              </w:rPr>
              <w:t xml:space="preserve"> technic care </w:t>
            </w:r>
            <w:proofErr w:type="gramStart"/>
            <w:r w:rsidRPr="38F35482">
              <w:rPr>
                <w:sz w:val="24"/>
                <w:szCs w:val="24"/>
                <w:lang w:val="en-US"/>
              </w:rPr>
              <w:t>a</w:t>
            </w:r>
            <w:proofErr w:type="gramEnd"/>
            <w:r w:rsidRPr="38F354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>
              <w:rPr>
                <w:sz w:val="24"/>
                <w:szCs w:val="24"/>
                <w:lang w:val="en-US"/>
              </w:rPr>
              <w:t>aprobat</w:t>
            </w:r>
            <w:proofErr w:type="spellEnd"/>
            <w:r w:rsidRPr="38F354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>
              <w:rPr>
                <w:sz w:val="24"/>
                <w:szCs w:val="24"/>
                <w:lang w:val="en-US"/>
              </w:rPr>
              <w:t>intrarea</w:t>
            </w:r>
            <w:proofErr w:type="spellEnd"/>
            <w:r w:rsidRPr="38F35482">
              <w:rPr>
                <w:sz w:val="24"/>
                <w:szCs w:val="24"/>
                <w:lang w:val="en-US"/>
              </w:rPr>
              <w:t>.</w:t>
            </w:r>
          </w:p>
          <w:p w:rsidRPr="00256FAD" w:rsidR="00B86DFE" w:rsidP="38F35482" w:rsidRDefault="560D61F1" w14:paraId="372D4E49" w14:textId="17CC0656">
            <w:pPr>
              <w:rPr>
                <w:rFonts w:eastAsia="Arial" w:cs="Arial"/>
                <w:sz w:val="24"/>
                <w:szCs w:val="24"/>
                <w:lang w:val="en-US"/>
              </w:rPr>
            </w:pPr>
            <w:proofErr w:type="spellStart"/>
            <w:r w:rsidRPr="38F35482">
              <w:rPr>
                <w:sz w:val="24"/>
                <w:szCs w:val="24"/>
                <w:lang w:val="en-US"/>
              </w:rPr>
              <w:t>Campul</w:t>
            </w:r>
            <w:proofErr w:type="spellEnd"/>
            <w:r w:rsidRPr="38F354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>
              <w:rPr>
                <w:rFonts w:eastAsia="Arial" w:cs="Arial"/>
                <w:b/>
                <w:bCs/>
                <w:sz w:val="24"/>
                <w:szCs w:val="24"/>
                <w:lang w:val="en-US"/>
              </w:rPr>
              <w:t>ApproveDate</w:t>
            </w:r>
            <w:proofErr w:type="spellEnd"/>
            <w:r w:rsidRPr="38F35482">
              <w:rPr>
                <w:rFonts w:eastAsia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38F35482">
              <w:rPr>
                <w:rFonts w:eastAsia="Arial" w:cs="Arial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38F35482">
              <w:rPr>
                <w:rFonts w:eastAsia="Arial" w:cs="Arial"/>
                <w:sz w:val="24"/>
                <w:szCs w:val="24"/>
                <w:lang w:val="en-US"/>
              </w:rPr>
              <w:t>populeaza</w:t>
            </w:r>
            <w:proofErr w:type="spellEnd"/>
            <w:r w:rsidRPr="38F35482">
              <w:rPr>
                <w:rFonts w:eastAsia="Arial" w:cs="Arial"/>
                <w:sz w:val="24"/>
                <w:szCs w:val="24"/>
                <w:lang w:val="en-US"/>
              </w:rPr>
              <w:t xml:space="preserve"> cu data </w:t>
            </w:r>
            <w:proofErr w:type="spellStart"/>
            <w:r w:rsidRPr="38F35482">
              <w:rPr>
                <w:rFonts w:eastAsia="Arial" w:cs="Arial"/>
                <w:sz w:val="24"/>
                <w:szCs w:val="24"/>
                <w:lang w:val="en-US"/>
              </w:rPr>
              <w:t>sistemului</w:t>
            </w:r>
            <w:proofErr w:type="spellEnd"/>
          </w:p>
          <w:p w:rsidRPr="00256FAD" w:rsidR="00B86DFE" w:rsidP="38F35482" w:rsidRDefault="560D61F1" w14:paraId="0B9FE449" w14:textId="57A78F92">
            <w:pPr>
              <w:rPr>
                <w:rFonts w:eastAsia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38F35482">
              <w:rPr>
                <w:rFonts w:eastAsia="Arial" w:cs="Arial"/>
                <w:sz w:val="24"/>
                <w:szCs w:val="24"/>
                <w:lang w:val="en-US"/>
              </w:rPr>
              <w:t>Campul</w:t>
            </w:r>
            <w:proofErr w:type="spellEnd"/>
            <w:r w:rsidRPr="38F35482">
              <w:rPr>
                <w:rFonts w:eastAsia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>
              <w:rPr>
                <w:rFonts w:eastAsia="Arial" w:cs="Arial"/>
                <w:b/>
                <w:bCs/>
                <w:sz w:val="24"/>
                <w:szCs w:val="24"/>
                <w:lang w:val="en-US"/>
              </w:rPr>
              <w:t>Appoved</w:t>
            </w:r>
            <w:proofErr w:type="spellEnd"/>
            <w:r w:rsidRPr="38F35482">
              <w:rPr>
                <w:rFonts w:eastAsia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>
              <w:rPr>
                <w:rFonts w:eastAsia="Arial" w:cs="Arial"/>
                <w:sz w:val="24"/>
                <w:szCs w:val="24"/>
                <w:lang w:val="en-US"/>
              </w:rPr>
              <w:t>este</w:t>
            </w:r>
            <w:proofErr w:type="spellEnd"/>
            <w:r w:rsidRPr="38F35482">
              <w:rPr>
                <w:rFonts w:eastAsia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38F35482">
              <w:rPr>
                <w:rFonts w:eastAsia="Arial" w:cs="Arial"/>
                <w:sz w:val="24"/>
                <w:szCs w:val="24"/>
                <w:lang w:val="en-US"/>
              </w:rPr>
              <w:t>setat</w:t>
            </w:r>
            <w:proofErr w:type="spellEnd"/>
            <w:r w:rsidRPr="38F35482">
              <w:rPr>
                <w:rFonts w:eastAsia="Arial" w:cs="Arial"/>
                <w:sz w:val="24"/>
                <w:szCs w:val="24"/>
                <w:lang w:val="en-US"/>
              </w:rPr>
              <w:t xml:space="preserve"> la True</w:t>
            </w:r>
          </w:p>
        </w:tc>
      </w:tr>
      <w:tr w:rsidRPr="006B45B4" w:rsidR="00A058E8" w:rsidTr="0A7FB68B" w14:paraId="577D476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A058E8" w:rsidP="000832BB" w:rsidRDefault="00A058E8" w14:paraId="5F3EBAA2" w14:textId="6D19F3C4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Notificări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A058E8" w:rsidP="000832BB" w:rsidRDefault="00A058E8" w14:paraId="048AAF8C" w14:textId="264D0FB6">
            <w:pPr>
              <w:rPr>
                <w:sz w:val="24"/>
                <w:szCs w:val="24"/>
                <w:lang w:val="en-US"/>
              </w:rPr>
            </w:pPr>
            <w:r w:rsidRPr="00F44A57">
              <w:rPr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F44A57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F44A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4A57">
              <w:rPr>
                <w:sz w:val="24"/>
                <w:szCs w:val="24"/>
                <w:lang w:val="en-US"/>
              </w:rPr>
              <w:t>trimite</w:t>
            </w:r>
            <w:proofErr w:type="spellEnd"/>
            <w:r w:rsidRPr="00F44A57"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 w:rsidRPr="00F44A57">
              <w:rPr>
                <w:sz w:val="24"/>
                <w:szCs w:val="24"/>
                <w:lang w:val="en-US"/>
              </w:rPr>
              <w:t>notificare</w:t>
            </w:r>
            <w:proofErr w:type="spellEnd"/>
            <w:r w:rsidRPr="00F44A57">
              <w:rPr>
                <w:sz w:val="24"/>
                <w:szCs w:val="24"/>
                <w:lang w:val="en-US"/>
              </w:rPr>
              <w:t xml:space="preserve"> de tip </w:t>
            </w:r>
            <w:r w:rsidR="00302561">
              <w:rPr>
                <w:sz w:val="24"/>
                <w:szCs w:val="24"/>
                <w:lang w:val="en-US"/>
              </w:rPr>
              <w:t>DONATION</w:t>
            </w:r>
            <w:r w:rsidRPr="00F44A57">
              <w:rPr>
                <w:sz w:val="24"/>
                <w:szCs w:val="24"/>
                <w:lang w:val="en-US"/>
              </w:rPr>
              <w:t>_</w:t>
            </w:r>
            <w:r>
              <w:rPr>
                <w:sz w:val="24"/>
                <w:szCs w:val="24"/>
                <w:lang w:val="en-US"/>
              </w:rPr>
              <w:t>APPROVED</w:t>
            </w:r>
            <w:r w:rsidR="00A33DD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A33DD5">
              <w:rPr>
                <w:sz w:val="24"/>
                <w:szCs w:val="24"/>
                <w:lang w:val="en-US"/>
              </w:rPr>
              <w:t>catre</w:t>
            </w:r>
            <w:proofErr w:type="spellEnd"/>
            <w:r w:rsidR="00A33DD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A33DD5">
              <w:rPr>
                <w:sz w:val="24"/>
                <w:szCs w:val="24"/>
                <w:lang w:val="en-US"/>
              </w:rPr>
              <w:t>userul</w:t>
            </w:r>
            <w:proofErr w:type="spellEnd"/>
            <w:r w:rsidR="00A33DD5">
              <w:rPr>
                <w:sz w:val="24"/>
                <w:szCs w:val="24"/>
                <w:lang w:val="en-US"/>
              </w:rPr>
              <w:t xml:space="preserve"> care a create </w:t>
            </w:r>
            <w:proofErr w:type="spellStart"/>
            <w:r w:rsidR="00A33DD5">
              <w:rPr>
                <w:sz w:val="24"/>
                <w:szCs w:val="24"/>
                <w:lang w:val="en-US"/>
              </w:rPr>
              <w:t>Donatia</w:t>
            </w:r>
            <w:proofErr w:type="spellEnd"/>
          </w:p>
        </w:tc>
      </w:tr>
    </w:tbl>
    <w:p w:rsidRPr="00276D1D" w:rsidR="00B86DFE" w:rsidP="00256FAD" w:rsidRDefault="00B86DFE" w14:paraId="03AD4D3C" w14:textId="3AFF616A">
      <w:pPr>
        <w:pStyle w:val="Heading3"/>
      </w:pPr>
      <w:bookmarkStart w:name="_Toc140779815" w:id="173"/>
      <w:proofErr w:type="spellStart"/>
      <w:r>
        <w:t>Vizualizarea</w:t>
      </w:r>
      <w:proofErr w:type="spellEnd"/>
      <w:r>
        <w:t xml:space="preserve"> </w:t>
      </w:r>
      <w:proofErr w:type="spellStart"/>
      <w:r w:rsidR="00904E3B">
        <w:t>donatiilor</w:t>
      </w:r>
      <w:bookmarkEnd w:id="173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Pr="0038581E" w:rsidR="00162499" w:rsidTr="0A7FB68B" w14:paraId="2A22456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2A78AC99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B86DFE" w14:paraId="72822D17" w14:textId="3386C465">
            <w:pPr>
              <w:rPr>
                <w:sz w:val="24"/>
                <w:szCs w:val="24"/>
              </w:rPr>
            </w:pPr>
            <w:r w:rsidRPr="0A7FB68B" w:rsidR="00B86DFE">
              <w:rPr>
                <w:sz w:val="24"/>
                <w:szCs w:val="24"/>
              </w:rPr>
              <w:t>Vizualizare</w:t>
            </w:r>
            <w:r w:rsidRPr="0A7FB68B" w:rsidR="5E3F299D">
              <w:rPr>
                <w:sz w:val="24"/>
                <w:szCs w:val="24"/>
              </w:rPr>
              <w:t>a</w:t>
            </w:r>
            <w:r w:rsidRPr="0A7FB68B" w:rsidR="00B86DFE">
              <w:rPr>
                <w:sz w:val="24"/>
                <w:szCs w:val="24"/>
              </w:rPr>
              <w:t xml:space="preserve"> </w:t>
            </w:r>
            <w:r w:rsidRPr="0A7FB68B" w:rsidR="0017273E">
              <w:rPr>
                <w:sz w:val="24"/>
                <w:szCs w:val="24"/>
              </w:rPr>
              <w:t>donatiilor</w:t>
            </w:r>
          </w:p>
        </w:tc>
      </w:tr>
      <w:tr w:rsidRPr="0038581E" w:rsidR="00B86DFE" w:rsidTr="0A7FB68B" w14:paraId="12131A1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757EF540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904E3B" w14:paraId="2293904A" w14:textId="054958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B86DFE">
              <w:rPr>
                <w:sz w:val="24"/>
                <w:szCs w:val="24"/>
              </w:rPr>
              <w:t xml:space="preserve"> - </w:t>
            </w:r>
            <w:r>
              <w:rPr>
                <w:sz w:val="24"/>
                <w:szCs w:val="24"/>
              </w:rPr>
              <w:t>017</w:t>
            </w:r>
          </w:p>
        </w:tc>
      </w:tr>
      <w:tr w:rsidRPr="0038581E" w:rsidR="00B86DFE" w:rsidTr="0A7FB68B" w14:paraId="19C75E9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01DB8D9D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17273E" w14:paraId="5ED4838B" w14:textId="57FA63B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DONATION</w:t>
            </w:r>
            <w:r w:rsidRPr="00256FAD" w:rsidR="00B86DFE">
              <w:rPr>
                <w:sz w:val="24"/>
                <w:szCs w:val="24"/>
              </w:rPr>
              <w:t>_REPORTING</w:t>
            </w:r>
          </w:p>
        </w:tc>
      </w:tr>
      <w:tr w:rsidRPr="006B45B4" w:rsidR="00B86DFE" w:rsidTr="0A7FB68B" w14:paraId="4905570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10849156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F91B3E" w:rsidR="00B86DFE" w:rsidP="000832BB" w:rsidRDefault="00B86DFE" w14:paraId="48C858D9" w14:textId="3855A56A">
            <w:pPr>
              <w:rPr>
                <w:sz w:val="24"/>
                <w:szCs w:val="24"/>
                <w:lang w:val="en-US"/>
              </w:rPr>
            </w:pPr>
            <w:r w:rsidRPr="24B1EFE1">
              <w:rPr>
                <w:sz w:val="24"/>
                <w:szCs w:val="24"/>
                <w:lang w:val="en-US"/>
              </w:rPr>
              <w:t>Se p</w:t>
            </w:r>
            <w:r w:rsidRPr="24B1EFE1" w:rsidR="448AA530">
              <w:rPr>
                <w:sz w:val="24"/>
                <w:szCs w:val="24"/>
                <w:lang w:val="en-US"/>
              </w:rPr>
              <w:t xml:space="preserve">ot </w:t>
            </w:r>
            <w:proofErr w:type="spellStart"/>
            <w:r w:rsidRPr="24B1EFE1">
              <w:rPr>
                <w:sz w:val="24"/>
                <w:szCs w:val="24"/>
                <w:lang w:val="en-US"/>
              </w:rPr>
              <w:t>vizualiza</w:t>
            </w:r>
            <w:proofErr w:type="spellEnd"/>
            <w:r w:rsidRPr="24B1EFE1">
              <w:rPr>
                <w:sz w:val="24"/>
                <w:szCs w:val="24"/>
                <w:lang w:val="en-US"/>
              </w:rPr>
              <w:t xml:space="preserve">, filtra, </w:t>
            </w:r>
            <w:proofErr w:type="spellStart"/>
            <w:r w:rsidRPr="24B1EFE1">
              <w:rPr>
                <w:sz w:val="24"/>
                <w:szCs w:val="24"/>
                <w:lang w:val="en-US"/>
              </w:rPr>
              <w:t>cauta</w:t>
            </w:r>
            <w:proofErr w:type="spellEnd"/>
            <w:r w:rsidRPr="24B1EFE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24B1EFE1">
              <w:rPr>
                <w:sz w:val="24"/>
                <w:szCs w:val="24"/>
                <w:lang w:val="en-US"/>
              </w:rPr>
              <w:t>toate</w:t>
            </w:r>
            <w:proofErr w:type="spellEnd"/>
            <w:r w:rsidRPr="24B1EFE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17273E">
              <w:rPr>
                <w:sz w:val="24"/>
                <w:szCs w:val="24"/>
                <w:lang w:val="en-US"/>
              </w:rPr>
              <w:t>donatiile</w:t>
            </w:r>
            <w:proofErr w:type="spellEnd"/>
            <w:r w:rsidRPr="24B1EFE1">
              <w:rPr>
                <w:sz w:val="24"/>
                <w:szCs w:val="24"/>
                <w:lang w:val="en-US"/>
              </w:rPr>
              <w:t xml:space="preserve"> de la </w:t>
            </w:r>
            <w:proofErr w:type="spellStart"/>
            <w:r w:rsidRPr="24B1EFE1">
              <w:rPr>
                <w:sz w:val="24"/>
                <w:szCs w:val="24"/>
                <w:lang w:val="en-US"/>
              </w:rPr>
              <w:t>toate</w:t>
            </w:r>
            <w:proofErr w:type="spellEnd"/>
            <w:r w:rsidRPr="24B1EFE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17273E">
              <w:rPr>
                <w:sz w:val="24"/>
                <w:szCs w:val="24"/>
                <w:lang w:val="en-US"/>
              </w:rPr>
              <w:t>campaniile</w:t>
            </w:r>
            <w:proofErr w:type="spellEnd"/>
            <w:r w:rsidRPr="24B1EFE1">
              <w:rPr>
                <w:sz w:val="24"/>
                <w:szCs w:val="24"/>
                <w:lang w:val="en-US"/>
              </w:rPr>
              <w:t xml:space="preserve">. </w:t>
            </w:r>
          </w:p>
        </w:tc>
      </w:tr>
    </w:tbl>
    <w:p w:rsidR="00B86DFE" w:rsidP="00256FAD" w:rsidRDefault="00B86DFE" w14:paraId="7F3FDE1F" w14:textId="010630EA">
      <w:pPr>
        <w:pStyle w:val="Heading3"/>
      </w:pPr>
      <w:bookmarkStart w:name="_Toc140779816" w:id="174"/>
      <w:r>
        <w:t xml:space="preserve">Exportarea </w:t>
      </w:r>
      <w:proofErr w:type="spellStart"/>
      <w:r w:rsidR="00904E3B">
        <w:t>donatiilor</w:t>
      </w:r>
      <w:bookmarkEnd w:id="174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Pr="0038581E" w:rsidR="00BF4AC2" w:rsidTr="0A7FB68B" w14:paraId="29265FF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503939B5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B86DFE" w14:paraId="3E67A4B4" w14:textId="5A58D8BC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 xml:space="preserve">Exportarea </w:t>
            </w:r>
            <w:proofErr w:type="spellStart"/>
            <w:r w:rsidR="00904E3B">
              <w:rPr>
                <w:sz w:val="24"/>
                <w:szCs w:val="24"/>
              </w:rPr>
              <w:t>donatiilor</w:t>
            </w:r>
            <w:proofErr w:type="spellEnd"/>
          </w:p>
        </w:tc>
      </w:tr>
      <w:tr w:rsidRPr="0038581E" w:rsidR="00B86DFE" w:rsidTr="0A7FB68B" w14:paraId="3E49F41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403C40A6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904E3B" w14:paraId="628909CD" w14:textId="6657AF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B86DFE">
              <w:rPr>
                <w:sz w:val="24"/>
                <w:szCs w:val="24"/>
              </w:rPr>
              <w:t xml:space="preserve"> - 0</w:t>
            </w:r>
            <w:r>
              <w:rPr>
                <w:sz w:val="24"/>
                <w:szCs w:val="24"/>
              </w:rPr>
              <w:t>18</w:t>
            </w:r>
          </w:p>
        </w:tc>
      </w:tr>
      <w:tr w:rsidRPr="0038581E" w:rsidR="00B86DFE" w:rsidTr="0A7FB68B" w14:paraId="673D3E0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3625B813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B86DFE" w:rsidP="000832BB" w:rsidRDefault="0017273E" w14:paraId="601380B3" w14:textId="0A6438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DONATION</w:t>
            </w:r>
            <w:r w:rsidRPr="00256FAD" w:rsidR="00B86DFE">
              <w:rPr>
                <w:sz w:val="24"/>
                <w:szCs w:val="24"/>
              </w:rPr>
              <w:t>_REPORTING</w:t>
            </w:r>
          </w:p>
        </w:tc>
      </w:tr>
      <w:tr w:rsidRPr="006B45B4" w:rsidR="00B86DFE" w:rsidTr="0A7FB68B" w14:paraId="7BAA4A5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B86DFE" w:rsidP="000832BB" w:rsidRDefault="00B86DFE" w14:paraId="338154B5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F91B3E" w:rsidR="00B86DFE" w:rsidP="000832BB" w:rsidRDefault="00B86DFE" w14:paraId="039B6625" w14:textId="2B93EA8B">
            <w:pPr>
              <w:rPr>
                <w:sz w:val="24"/>
                <w:szCs w:val="24"/>
                <w:lang w:val="en-US"/>
              </w:rPr>
            </w:pPr>
            <w:r w:rsidRPr="0A7FB68B" w:rsidR="00B86DFE">
              <w:rPr>
                <w:sz w:val="24"/>
                <w:szCs w:val="24"/>
                <w:lang w:val="en-US"/>
              </w:rPr>
              <w:t xml:space="preserve">Se </w:t>
            </w:r>
            <w:r w:rsidRPr="0A7FB68B" w:rsidR="00B86DFE">
              <w:rPr>
                <w:sz w:val="24"/>
                <w:szCs w:val="24"/>
                <w:lang w:val="en-US"/>
              </w:rPr>
              <w:t>po</w:t>
            </w:r>
            <w:r w:rsidRPr="0A7FB68B" w:rsidR="3FCAD00F">
              <w:rPr>
                <w:sz w:val="24"/>
                <w:szCs w:val="24"/>
                <w:lang w:val="en-US"/>
              </w:rPr>
              <w:t>t</w:t>
            </w:r>
            <w:r w:rsidRPr="0A7FB68B" w:rsidR="00B86DFE">
              <w:rPr>
                <w:sz w:val="24"/>
                <w:szCs w:val="24"/>
                <w:lang w:val="en-US"/>
              </w:rPr>
              <w:t xml:space="preserve"> </w:t>
            </w:r>
            <w:r w:rsidRPr="0A7FB68B" w:rsidR="00B86DFE">
              <w:rPr>
                <w:sz w:val="24"/>
                <w:szCs w:val="24"/>
                <w:lang w:val="en-US"/>
              </w:rPr>
              <w:t>exporta</w:t>
            </w:r>
            <w:r w:rsidRPr="0A7FB68B" w:rsidR="00B86DFE">
              <w:rPr>
                <w:sz w:val="24"/>
                <w:szCs w:val="24"/>
                <w:lang w:val="en-US"/>
              </w:rPr>
              <w:t xml:space="preserve"> pe </w:t>
            </w:r>
            <w:r w:rsidRPr="0A7FB68B" w:rsidR="00B86DFE">
              <w:rPr>
                <w:sz w:val="24"/>
                <w:szCs w:val="24"/>
                <w:lang w:val="en-US"/>
              </w:rPr>
              <w:t>baza</w:t>
            </w:r>
            <w:r w:rsidRPr="0A7FB68B" w:rsidR="00B86DFE">
              <w:rPr>
                <w:sz w:val="24"/>
                <w:szCs w:val="24"/>
                <w:lang w:val="en-US"/>
              </w:rPr>
              <w:t xml:space="preserve"> </w:t>
            </w:r>
            <w:r w:rsidRPr="0A7FB68B" w:rsidR="0A60B0DA">
              <w:rPr>
                <w:sz w:val="24"/>
                <w:szCs w:val="24"/>
                <w:lang w:val="en-US"/>
              </w:rPr>
              <w:t>filtrelor</w:t>
            </w:r>
            <w:r w:rsidRPr="0A7FB68B" w:rsidR="00B86DFE">
              <w:rPr>
                <w:sz w:val="24"/>
                <w:szCs w:val="24"/>
                <w:lang w:val="en-US"/>
              </w:rPr>
              <w:t xml:space="preserve"> </w:t>
            </w:r>
            <w:r w:rsidRPr="0A7FB68B" w:rsidR="00B86DFE">
              <w:rPr>
                <w:sz w:val="24"/>
                <w:szCs w:val="24"/>
                <w:lang w:val="en-US"/>
              </w:rPr>
              <w:t>toate</w:t>
            </w:r>
            <w:r w:rsidRPr="0A7FB68B" w:rsidR="00B86DFE">
              <w:rPr>
                <w:sz w:val="24"/>
                <w:szCs w:val="24"/>
                <w:lang w:val="en-US"/>
              </w:rPr>
              <w:t xml:space="preserve"> </w:t>
            </w:r>
            <w:r w:rsidRPr="0A7FB68B" w:rsidR="0017273E">
              <w:rPr>
                <w:sz w:val="24"/>
                <w:szCs w:val="24"/>
                <w:lang w:val="en-US"/>
              </w:rPr>
              <w:t>donatiile</w:t>
            </w:r>
            <w:r w:rsidRPr="0A7FB68B" w:rsidR="0017273E">
              <w:rPr>
                <w:sz w:val="24"/>
                <w:szCs w:val="24"/>
                <w:lang w:val="en-US"/>
              </w:rPr>
              <w:t xml:space="preserve"> </w:t>
            </w:r>
            <w:r w:rsidRPr="0A7FB68B" w:rsidR="0A60B0DA">
              <w:rPr>
                <w:sz w:val="24"/>
                <w:szCs w:val="24"/>
                <w:lang w:val="en-US"/>
              </w:rPr>
              <w:t>pentru</w:t>
            </w:r>
            <w:r w:rsidRPr="0A7FB68B" w:rsidR="0A60B0DA">
              <w:rPr>
                <w:sz w:val="24"/>
                <w:szCs w:val="24"/>
                <w:lang w:val="en-US"/>
              </w:rPr>
              <w:t xml:space="preserve"> </w:t>
            </w:r>
            <w:r w:rsidRPr="0A7FB68B" w:rsidR="0A60B0DA">
              <w:rPr>
                <w:sz w:val="24"/>
                <w:szCs w:val="24"/>
                <w:lang w:val="en-US"/>
              </w:rPr>
              <w:t>toate</w:t>
            </w:r>
            <w:r w:rsidRPr="0A7FB68B" w:rsidR="0A60B0DA">
              <w:rPr>
                <w:sz w:val="24"/>
                <w:szCs w:val="24"/>
                <w:lang w:val="en-US"/>
              </w:rPr>
              <w:t xml:space="preserve"> </w:t>
            </w:r>
            <w:r w:rsidRPr="0A7FB68B" w:rsidR="0017273E">
              <w:rPr>
                <w:sz w:val="24"/>
                <w:szCs w:val="24"/>
                <w:lang w:val="en-US"/>
              </w:rPr>
              <w:t>campaniile</w:t>
            </w:r>
            <w:r w:rsidRPr="0A7FB68B" w:rsidR="0A60B0DA">
              <w:rPr>
                <w:sz w:val="24"/>
                <w:szCs w:val="24"/>
                <w:lang w:val="en-US"/>
              </w:rPr>
              <w:t>,</w:t>
            </w:r>
            <w:r w:rsidRPr="0A7FB68B" w:rsidR="00B86DFE">
              <w:rPr>
                <w:sz w:val="24"/>
                <w:szCs w:val="24"/>
                <w:lang w:val="en-US"/>
              </w:rPr>
              <w:t xml:space="preserve"> in format csv.</w:t>
            </w:r>
          </w:p>
        </w:tc>
      </w:tr>
    </w:tbl>
    <w:p w:rsidRPr="00CB2EBC" w:rsidR="00CB2EBC" w:rsidP="00CB2EBC" w:rsidRDefault="00B86DFE" w14:paraId="6CD04384" w14:textId="2CF2BE7F">
      <w:pPr>
        <w:pStyle w:val="Heading3"/>
        <w:rPr>
          <w:lang w:val="en-US"/>
        </w:rPr>
      </w:pPr>
      <w:bookmarkStart w:name="_Toc140779817" w:id="175"/>
      <w:proofErr w:type="spellStart"/>
      <w:r w:rsidRPr="0FDB39C2">
        <w:rPr>
          <w:lang w:val="en-US"/>
        </w:rPr>
        <w:t>Exportarea</w:t>
      </w:r>
      <w:proofErr w:type="spellEnd"/>
      <w:r w:rsidRPr="0FDB39C2">
        <w:rPr>
          <w:lang w:val="en-US"/>
        </w:rPr>
        <w:t xml:space="preserve"> </w:t>
      </w:r>
      <w:proofErr w:type="spellStart"/>
      <w:r w:rsidRPr="0FDB39C2" w:rsidR="00313A56">
        <w:rPr>
          <w:lang w:val="en-US"/>
        </w:rPr>
        <w:t>campaniilor</w:t>
      </w:r>
      <w:proofErr w:type="spellEnd"/>
      <w:r w:rsidRPr="0FDB39C2">
        <w:rPr>
          <w:lang w:val="en-US"/>
        </w:rPr>
        <w:t xml:space="preserve"> </w:t>
      </w:r>
      <w:proofErr w:type="spellStart"/>
      <w:r w:rsidRPr="0FDB39C2">
        <w:rPr>
          <w:lang w:val="en-US"/>
        </w:rPr>
        <w:t>si</w:t>
      </w:r>
      <w:proofErr w:type="spellEnd"/>
      <w:r w:rsidRPr="0FDB39C2">
        <w:rPr>
          <w:lang w:val="en-US"/>
        </w:rPr>
        <w:t xml:space="preserve"> </w:t>
      </w:r>
      <w:r w:rsidRPr="0FDB39C2" w:rsidR="00313A56">
        <w:rPr>
          <w:lang w:val="en-US"/>
        </w:rPr>
        <w:t xml:space="preserve">a </w:t>
      </w:r>
      <w:proofErr w:type="spellStart"/>
      <w:r w:rsidR="0017273E">
        <w:rPr>
          <w:lang w:val="en-US"/>
        </w:rPr>
        <w:t>donatorilor</w:t>
      </w:r>
      <w:bookmarkEnd w:id="175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Pr="00104F42" w:rsidR="00605CB5" w:rsidTr="24B1EFE1" w14:paraId="39BC862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:rsidRPr="00256FAD" w:rsidR="00B86DFE" w:rsidP="000832BB" w:rsidRDefault="00B86DFE" w14:paraId="54D30D28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CB2EBC" w14:paraId="3FAC9B7C" w14:textId="1952905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Vizualizarea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="00904E3B">
              <w:rPr>
                <w:sz w:val="24"/>
                <w:szCs w:val="24"/>
              </w:rPr>
              <w:t>campaniilor</w:t>
            </w:r>
            <w:proofErr w:type="spellEnd"/>
          </w:p>
        </w:tc>
      </w:tr>
      <w:tr w:rsidRPr="00104F42" w:rsidR="00B86DFE" w:rsidTr="24B1EFE1" w14:paraId="4CE5C912" w14:textId="77777777">
        <w:tc>
          <w:tcPr>
            <w:tcW w:w="1413" w:type="dxa"/>
          </w:tcPr>
          <w:p w:rsidRPr="00256FAD" w:rsidR="00B86DFE" w:rsidP="000832BB" w:rsidRDefault="00B86DFE" w14:paraId="33A8AAB4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tcW w:w="7603" w:type="dxa"/>
          </w:tcPr>
          <w:p w:rsidRPr="00256FAD" w:rsidR="00B86DFE" w:rsidP="000832BB" w:rsidRDefault="00CB2EBC" w14:paraId="68A995D4" w14:textId="3B7A4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B86DF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  <w:r w:rsidRPr="00256FAD" w:rsidR="00B86DFE">
              <w:rPr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19</w:t>
            </w:r>
          </w:p>
        </w:tc>
      </w:tr>
      <w:tr w:rsidRPr="00104F42" w:rsidR="00B86DFE" w:rsidTr="24B1EFE1" w14:paraId="4FB89BD1" w14:textId="77777777">
        <w:tc>
          <w:tcPr>
            <w:tcW w:w="1413" w:type="dxa"/>
          </w:tcPr>
          <w:p w:rsidRPr="00256FAD" w:rsidR="00B86DFE" w:rsidP="000832BB" w:rsidRDefault="00B86DFE" w14:paraId="265F9653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17273E" w14:paraId="3C16BF60" w14:textId="580FA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</w:t>
            </w:r>
            <w:r w:rsidRPr="0FDB39C2" w:rsidR="00B86DFE">
              <w:rPr>
                <w:sz w:val="24"/>
                <w:szCs w:val="24"/>
              </w:rPr>
              <w:t>_REPORTING</w:t>
            </w:r>
          </w:p>
        </w:tc>
      </w:tr>
      <w:tr w:rsidRPr="006B45B4" w:rsidR="00E97472" w:rsidTr="24B1EFE1" w14:paraId="756C672D" w14:textId="77777777">
        <w:tc>
          <w:tcPr>
            <w:tcW w:w="1413" w:type="dxa"/>
          </w:tcPr>
          <w:p w:rsidRPr="00256FAD" w:rsidR="00B86DFE" w:rsidP="000832BB" w:rsidRDefault="00B86DFE" w14:paraId="783E87E0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75769B" w14:paraId="11EF8C3F" w14:textId="5BFCA820">
            <w:pPr>
              <w:rPr>
                <w:sz w:val="24"/>
                <w:szCs w:val="24"/>
                <w:lang w:val="en-US"/>
              </w:rPr>
            </w:pPr>
            <w:r w:rsidRPr="24B1EFE1">
              <w:rPr>
                <w:sz w:val="24"/>
                <w:szCs w:val="24"/>
                <w:lang w:val="en-US"/>
              </w:rPr>
              <w:t xml:space="preserve">Se pot </w:t>
            </w:r>
            <w:proofErr w:type="spellStart"/>
            <w:r w:rsidRPr="24B1EFE1">
              <w:rPr>
                <w:sz w:val="24"/>
                <w:szCs w:val="24"/>
                <w:lang w:val="en-US"/>
              </w:rPr>
              <w:t>vizualiza</w:t>
            </w:r>
            <w:proofErr w:type="spellEnd"/>
            <w:r w:rsidRPr="24B1EFE1">
              <w:rPr>
                <w:sz w:val="24"/>
                <w:szCs w:val="24"/>
                <w:lang w:val="en-US"/>
              </w:rPr>
              <w:t xml:space="preserve">, filtra, </w:t>
            </w:r>
            <w:proofErr w:type="spellStart"/>
            <w:r w:rsidRPr="24B1EFE1">
              <w:rPr>
                <w:sz w:val="24"/>
                <w:szCs w:val="24"/>
                <w:lang w:val="en-US"/>
              </w:rPr>
              <w:t>cauta</w:t>
            </w:r>
            <w:proofErr w:type="spellEnd"/>
            <w:r w:rsidRPr="24B1EFE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24B1EFE1">
              <w:rPr>
                <w:sz w:val="24"/>
                <w:szCs w:val="24"/>
                <w:lang w:val="en-US"/>
              </w:rPr>
              <w:t>toate</w:t>
            </w:r>
            <w:proofErr w:type="spellEnd"/>
            <w:r w:rsidRPr="24B1EFE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campaniile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</w:tr>
    </w:tbl>
    <w:p w:rsidRPr="00CB2EBC" w:rsidR="00CB2EBC" w:rsidP="00CB2EBC" w:rsidRDefault="00CB2EBC" w14:paraId="1DE8203F" w14:textId="66418787">
      <w:pPr>
        <w:pStyle w:val="Heading3"/>
        <w:rPr>
          <w:lang w:val="en-US"/>
        </w:rPr>
      </w:pPr>
      <w:bookmarkStart w:name="_Toc140779818" w:id="176"/>
      <w:proofErr w:type="spellStart"/>
      <w:r>
        <w:rPr>
          <w:lang w:val="en-US"/>
        </w:rPr>
        <w:t>Vizualizarea</w:t>
      </w:r>
      <w:proofErr w:type="spellEnd"/>
      <w:r>
        <w:rPr>
          <w:lang w:val="en-US"/>
        </w:rPr>
        <w:t xml:space="preserve"> </w:t>
      </w:r>
      <w:proofErr w:type="spellStart"/>
      <w:r w:rsidRPr="0FDB39C2">
        <w:rPr>
          <w:lang w:val="en-US"/>
        </w:rPr>
        <w:t>campaniilor</w:t>
      </w:r>
      <w:proofErr w:type="spellEnd"/>
      <w:r w:rsidRPr="0FDB39C2">
        <w:rPr>
          <w:lang w:val="en-US"/>
        </w:rPr>
        <w:t xml:space="preserve"> </w:t>
      </w:r>
      <w:proofErr w:type="spellStart"/>
      <w:r w:rsidRPr="0FDB39C2">
        <w:rPr>
          <w:lang w:val="en-US"/>
        </w:rPr>
        <w:t>si</w:t>
      </w:r>
      <w:proofErr w:type="spellEnd"/>
      <w:r w:rsidRPr="0FDB39C2">
        <w:rPr>
          <w:lang w:val="en-US"/>
        </w:rPr>
        <w:t xml:space="preserve"> a </w:t>
      </w:r>
      <w:proofErr w:type="spellStart"/>
      <w:r>
        <w:rPr>
          <w:lang w:val="en-US"/>
        </w:rPr>
        <w:t>donatorilor</w:t>
      </w:r>
      <w:bookmarkEnd w:id="176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Pr="00256FAD" w:rsidR="00CB2EBC" w:rsidTr="0A7FB68B" w14:paraId="3B6F669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CB2EBC" w:rsidP="000642E5" w:rsidRDefault="00CB2EBC" w14:paraId="050CFCEE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CB2EBC" w:rsidP="000642E5" w:rsidRDefault="00CB2EBC" w14:paraId="5E4FEE22" w14:textId="009C86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Exportarea</w:t>
            </w:r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campaniilor</w:t>
            </w:r>
            <w:proofErr w:type="spellEnd"/>
          </w:p>
        </w:tc>
      </w:tr>
      <w:tr w:rsidRPr="00256FAD" w:rsidR="00CB2EBC" w:rsidTr="0A7FB68B" w14:paraId="6FE0F84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CB2EBC" w:rsidP="000642E5" w:rsidRDefault="00CB2EBC" w14:paraId="3BC09430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CB2EBC" w:rsidP="000642E5" w:rsidRDefault="00CB2EBC" w14:paraId="6601D8A4" w14:textId="33DEEC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  <w:r w:rsidRPr="00256FAD">
              <w:rPr>
                <w:sz w:val="24"/>
                <w:szCs w:val="24"/>
              </w:rPr>
              <w:t xml:space="preserve"> 0</w:t>
            </w:r>
            <w:r w:rsidR="00371067">
              <w:rPr>
                <w:sz w:val="24"/>
                <w:szCs w:val="24"/>
              </w:rPr>
              <w:t>20</w:t>
            </w:r>
          </w:p>
        </w:tc>
      </w:tr>
      <w:tr w:rsidRPr="00256FAD" w:rsidR="00CB2EBC" w:rsidTr="0A7FB68B" w14:paraId="1323018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CB2EBC" w:rsidP="000642E5" w:rsidRDefault="00CB2EBC" w14:paraId="24A26AF4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CB2EBC" w:rsidP="000642E5" w:rsidRDefault="00CB2EBC" w14:paraId="05EDE97D" w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</w:t>
            </w:r>
            <w:r w:rsidRPr="0FDB39C2">
              <w:rPr>
                <w:sz w:val="24"/>
                <w:szCs w:val="24"/>
              </w:rPr>
              <w:t>_REPORTING</w:t>
            </w:r>
          </w:p>
        </w:tc>
      </w:tr>
      <w:tr w:rsidRPr="00256FAD" w:rsidR="00CB2EBC" w:rsidTr="0A7FB68B" w14:paraId="7D76355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3" w:type="dxa"/>
            <w:tcMar/>
          </w:tcPr>
          <w:p w:rsidRPr="00256FAD" w:rsidR="00CB2EBC" w:rsidP="000642E5" w:rsidRDefault="00CB2EBC" w14:paraId="40FE7CD2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03" w:type="dxa"/>
            <w:tcMar/>
          </w:tcPr>
          <w:p w:rsidRPr="00256FAD" w:rsidR="00CB2EBC" w:rsidP="000642E5" w:rsidRDefault="00CB2EBC" w14:paraId="7E0769E3" w14:textId="4FC64B64">
            <w:pPr>
              <w:rPr>
                <w:sz w:val="24"/>
                <w:szCs w:val="24"/>
                <w:lang w:val="en-US"/>
              </w:rPr>
            </w:pPr>
            <w:r w:rsidRPr="0A7FB68B" w:rsidR="00CB2EBC">
              <w:rPr>
                <w:sz w:val="24"/>
                <w:szCs w:val="24"/>
                <w:lang w:val="en-US"/>
              </w:rPr>
              <w:t xml:space="preserve">Se </w:t>
            </w:r>
            <w:r w:rsidRPr="0A7FB68B" w:rsidR="00CB2EBC">
              <w:rPr>
                <w:sz w:val="24"/>
                <w:szCs w:val="24"/>
                <w:lang w:val="en-US"/>
              </w:rPr>
              <w:t>po</w:t>
            </w:r>
            <w:r w:rsidRPr="0A7FB68B" w:rsidR="349BC6B2">
              <w:rPr>
                <w:sz w:val="24"/>
                <w:szCs w:val="24"/>
                <w:lang w:val="en-US"/>
              </w:rPr>
              <w:t>t</w:t>
            </w:r>
            <w:r w:rsidRPr="0A7FB68B" w:rsidR="00CB2EBC">
              <w:rPr>
                <w:sz w:val="24"/>
                <w:szCs w:val="24"/>
                <w:lang w:val="en-US"/>
              </w:rPr>
              <w:t xml:space="preserve"> </w:t>
            </w:r>
            <w:r w:rsidRPr="0A7FB68B" w:rsidR="00CB2EBC">
              <w:rPr>
                <w:sz w:val="24"/>
                <w:szCs w:val="24"/>
                <w:lang w:val="en-US"/>
              </w:rPr>
              <w:t>exporta</w:t>
            </w:r>
            <w:r w:rsidRPr="0A7FB68B" w:rsidR="00CB2EBC">
              <w:rPr>
                <w:sz w:val="24"/>
                <w:szCs w:val="24"/>
                <w:lang w:val="en-US"/>
              </w:rPr>
              <w:t xml:space="preserve"> pe </w:t>
            </w:r>
            <w:r w:rsidRPr="0A7FB68B" w:rsidR="00CB2EBC">
              <w:rPr>
                <w:sz w:val="24"/>
                <w:szCs w:val="24"/>
                <w:lang w:val="en-US"/>
              </w:rPr>
              <w:t>baza</w:t>
            </w:r>
            <w:r w:rsidRPr="0A7FB68B" w:rsidR="00CB2EBC">
              <w:rPr>
                <w:sz w:val="24"/>
                <w:szCs w:val="24"/>
                <w:lang w:val="en-US"/>
              </w:rPr>
              <w:t xml:space="preserve"> </w:t>
            </w:r>
            <w:r w:rsidRPr="0A7FB68B" w:rsidR="00CB2EBC">
              <w:rPr>
                <w:sz w:val="24"/>
                <w:szCs w:val="24"/>
                <w:lang w:val="en-US"/>
              </w:rPr>
              <w:t>filtrelor</w:t>
            </w:r>
            <w:r w:rsidRPr="0A7FB68B" w:rsidR="00CB2EBC">
              <w:rPr>
                <w:sz w:val="24"/>
                <w:szCs w:val="24"/>
                <w:lang w:val="en-US"/>
              </w:rPr>
              <w:t xml:space="preserve"> </w:t>
            </w:r>
            <w:r w:rsidRPr="0A7FB68B" w:rsidR="00CB2EBC">
              <w:rPr>
                <w:sz w:val="24"/>
                <w:szCs w:val="24"/>
                <w:lang w:val="en-US"/>
              </w:rPr>
              <w:t>toate</w:t>
            </w:r>
            <w:r w:rsidRPr="0A7FB68B" w:rsidR="00CB2EBC">
              <w:rPr>
                <w:sz w:val="24"/>
                <w:szCs w:val="24"/>
                <w:lang w:val="en-US"/>
              </w:rPr>
              <w:t xml:space="preserve"> </w:t>
            </w:r>
            <w:r w:rsidRPr="0A7FB68B" w:rsidR="00CB2EBC">
              <w:rPr>
                <w:sz w:val="24"/>
                <w:szCs w:val="24"/>
                <w:lang w:val="en-US"/>
              </w:rPr>
              <w:t>campaniile</w:t>
            </w:r>
            <w:r w:rsidRPr="0A7FB68B" w:rsidR="00CB2EBC">
              <w:rPr>
                <w:sz w:val="24"/>
                <w:szCs w:val="24"/>
                <w:lang w:val="en-US"/>
              </w:rPr>
              <w:t xml:space="preserve"> </w:t>
            </w:r>
            <w:r w:rsidRPr="0A7FB68B" w:rsidR="00CB2EBC">
              <w:rPr>
                <w:sz w:val="24"/>
                <w:szCs w:val="24"/>
                <w:lang w:val="en-US"/>
              </w:rPr>
              <w:t>si</w:t>
            </w:r>
            <w:r w:rsidRPr="0A7FB68B" w:rsidR="00CB2EBC">
              <w:rPr>
                <w:sz w:val="24"/>
                <w:szCs w:val="24"/>
                <w:lang w:val="en-US"/>
              </w:rPr>
              <w:t xml:space="preserve"> </w:t>
            </w:r>
            <w:r w:rsidRPr="0A7FB68B" w:rsidR="00CB2EBC">
              <w:rPr>
                <w:sz w:val="24"/>
                <w:szCs w:val="24"/>
                <w:lang w:val="en-US"/>
              </w:rPr>
              <w:t>donatorii</w:t>
            </w:r>
            <w:r w:rsidRPr="0A7FB68B" w:rsidR="00CB2EBC">
              <w:rPr>
                <w:sz w:val="24"/>
                <w:szCs w:val="24"/>
                <w:lang w:val="en-US"/>
              </w:rPr>
              <w:t xml:space="preserve"> </w:t>
            </w:r>
            <w:r w:rsidRPr="0A7FB68B" w:rsidR="00CB2EBC">
              <w:rPr>
                <w:sz w:val="24"/>
                <w:szCs w:val="24"/>
                <w:lang w:val="en-US"/>
              </w:rPr>
              <w:t>in format csv.</w:t>
            </w:r>
          </w:p>
        </w:tc>
      </w:tr>
    </w:tbl>
    <w:p w:rsidR="00CB2EBC" w:rsidP="00CB2EBC" w:rsidRDefault="00CB2EBC" w14:paraId="68FF1C28" w14:textId="77777777">
      <w:pPr>
        <w:pStyle w:val="Heading3"/>
        <w:numPr>
          <w:ilvl w:val="0"/>
          <w:numId w:val="0"/>
        </w:numPr>
        <w:rPr>
          <w:lang w:val="en-US"/>
        </w:rPr>
      </w:pPr>
    </w:p>
    <w:p w:rsidRPr="00256FAD" w:rsidR="00B86DFE" w:rsidP="00256FAD" w:rsidRDefault="00B86DFE" w14:paraId="7F75082D" w14:textId="5A181589">
      <w:pPr>
        <w:pStyle w:val="Heading3"/>
        <w:rPr>
          <w:lang w:val="en-US"/>
        </w:rPr>
      </w:pPr>
      <w:bookmarkStart w:name="_Toc140779819" w:id="177"/>
      <w:proofErr w:type="spellStart"/>
      <w:r w:rsidRPr="0FDB39C2">
        <w:rPr>
          <w:lang w:val="en-US"/>
        </w:rPr>
        <w:t>Vizualizare</w:t>
      </w:r>
      <w:proofErr w:type="spellEnd"/>
      <w:r w:rsidRPr="0FDB39C2">
        <w:rPr>
          <w:lang w:val="en-US"/>
        </w:rPr>
        <w:t xml:space="preserve"> </w:t>
      </w:r>
      <w:proofErr w:type="spellStart"/>
      <w:r w:rsidRPr="0FDB39C2">
        <w:rPr>
          <w:lang w:val="en-US"/>
        </w:rPr>
        <w:t>restrictiva</w:t>
      </w:r>
      <w:proofErr w:type="spellEnd"/>
      <w:r w:rsidRPr="0FDB39C2">
        <w:rPr>
          <w:lang w:val="en-US"/>
        </w:rPr>
        <w:t xml:space="preserve"> al </w:t>
      </w:r>
      <w:proofErr w:type="spellStart"/>
      <w:r w:rsidRPr="0FDB39C2">
        <w:rPr>
          <w:lang w:val="en-US"/>
        </w:rPr>
        <w:t>unei</w:t>
      </w:r>
      <w:proofErr w:type="spellEnd"/>
      <w:r w:rsidRPr="0FDB39C2">
        <w:rPr>
          <w:lang w:val="en-US"/>
        </w:rPr>
        <w:t xml:space="preserve"> </w:t>
      </w:r>
      <w:proofErr w:type="spellStart"/>
      <w:r w:rsidR="0078651B">
        <w:rPr>
          <w:lang w:val="en-US"/>
        </w:rPr>
        <w:t>campanii</w:t>
      </w:r>
      <w:proofErr w:type="spellEnd"/>
      <w:r w:rsidRPr="0FDB39C2">
        <w:rPr>
          <w:lang w:val="en-US"/>
        </w:rPr>
        <w:t xml:space="preserve">, </w:t>
      </w:r>
      <w:proofErr w:type="spellStart"/>
      <w:r w:rsidR="0078651B">
        <w:rPr>
          <w:lang w:val="en-US"/>
        </w:rPr>
        <w:t>donatiile</w:t>
      </w:r>
      <w:proofErr w:type="spellEnd"/>
      <w:r w:rsidR="0078651B">
        <w:rPr>
          <w:lang w:val="en-US"/>
        </w:rPr>
        <w:t xml:space="preserve"> </w:t>
      </w:r>
      <w:proofErr w:type="spellStart"/>
      <w:r w:rsidRPr="0FDB39C2">
        <w:rPr>
          <w:lang w:val="en-US"/>
        </w:rPr>
        <w:t>platite</w:t>
      </w:r>
      <w:proofErr w:type="spellEnd"/>
      <w:r w:rsidRPr="0FDB39C2">
        <w:rPr>
          <w:lang w:val="en-US"/>
        </w:rPr>
        <w:t xml:space="preserve"> </w:t>
      </w:r>
      <w:proofErr w:type="spellStart"/>
      <w:r w:rsidRPr="0FDB39C2">
        <w:rPr>
          <w:lang w:val="en-US"/>
        </w:rPr>
        <w:t>si</w:t>
      </w:r>
      <w:proofErr w:type="spellEnd"/>
      <w:r w:rsidRPr="0FDB39C2">
        <w:rPr>
          <w:lang w:val="en-US"/>
        </w:rPr>
        <w:t xml:space="preserve"> </w:t>
      </w:r>
      <w:proofErr w:type="spellStart"/>
      <w:r w:rsidR="0078651B">
        <w:rPr>
          <w:lang w:val="en-US"/>
        </w:rPr>
        <w:t>donatori</w:t>
      </w:r>
      <w:r w:rsidRPr="0FDB39C2">
        <w:rPr>
          <w:lang w:val="en-US"/>
        </w:rPr>
        <w:t>lor</w:t>
      </w:r>
      <w:bookmarkEnd w:id="177"/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Pr="00104F42" w:rsidR="00104F42" w:rsidTr="03B0D217" w14:paraId="61EDC2B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:rsidRPr="00256FAD" w:rsidR="00B86DFE" w:rsidP="000832BB" w:rsidRDefault="00B86DFE" w14:paraId="4F5077EF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B86DFE" w14:paraId="5D15F3AC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Vizualizare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restrictiva</w:t>
            </w:r>
            <w:proofErr w:type="spellEnd"/>
          </w:p>
        </w:tc>
      </w:tr>
      <w:tr w:rsidRPr="00104F42" w:rsidR="00B86DFE" w:rsidTr="03B0D217" w14:paraId="4059867D" w14:textId="77777777">
        <w:tc>
          <w:tcPr>
            <w:tcW w:w="1413" w:type="dxa"/>
          </w:tcPr>
          <w:p w:rsidRPr="00256FAD" w:rsidR="00B86DFE" w:rsidP="000832BB" w:rsidRDefault="00B86DFE" w14:paraId="4FD9BAE7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tcW w:w="7603" w:type="dxa"/>
          </w:tcPr>
          <w:p w:rsidRPr="00256FAD" w:rsidR="00B86DFE" w:rsidP="000832BB" w:rsidRDefault="002D5E7C" w14:paraId="6EE41DD6" w14:textId="740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B86DFE">
              <w:rPr>
                <w:sz w:val="24"/>
                <w:szCs w:val="24"/>
              </w:rPr>
              <w:t xml:space="preserve"> – 02</w:t>
            </w:r>
            <w:r>
              <w:rPr>
                <w:sz w:val="24"/>
                <w:szCs w:val="24"/>
              </w:rPr>
              <w:t>1</w:t>
            </w:r>
          </w:p>
        </w:tc>
      </w:tr>
      <w:tr w:rsidRPr="00104F42" w:rsidR="00B86DFE" w:rsidTr="03B0D217" w14:paraId="7E9B9EC0" w14:textId="77777777">
        <w:tc>
          <w:tcPr>
            <w:tcW w:w="1413" w:type="dxa"/>
          </w:tcPr>
          <w:p w:rsidRPr="00256FAD" w:rsidR="00B86DFE" w:rsidP="000832BB" w:rsidRDefault="00B86DFE" w14:paraId="45894B0B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78651B" w14:paraId="3F10B279" w14:textId="5365CB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</w:t>
            </w:r>
            <w:r w:rsidRPr="0FDB39C2" w:rsidR="00B86DFE">
              <w:rPr>
                <w:sz w:val="24"/>
                <w:szCs w:val="24"/>
              </w:rPr>
              <w:t>_</w:t>
            </w:r>
            <w:r w:rsidR="00CB3B36">
              <w:rPr>
                <w:sz w:val="24"/>
                <w:szCs w:val="24"/>
              </w:rPr>
              <w:t>REPORT</w:t>
            </w:r>
            <w:r w:rsidRPr="0FDB39C2" w:rsidR="00B86DFE">
              <w:rPr>
                <w:sz w:val="24"/>
                <w:szCs w:val="24"/>
              </w:rPr>
              <w:t>_RESTRICTED</w:t>
            </w:r>
          </w:p>
        </w:tc>
      </w:tr>
      <w:tr w:rsidRPr="006B45B4" w:rsidR="00605CB5" w:rsidTr="03B0D217" w14:paraId="32B3EB31" w14:textId="77777777">
        <w:tc>
          <w:tcPr>
            <w:tcW w:w="1413" w:type="dxa"/>
          </w:tcPr>
          <w:p w:rsidRPr="00256FAD" w:rsidR="00B86DFE" w:rsidP="000832BB" w:rsidRDefault="00B86DFE" w14:paraId="332620F0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603" w:type="dxa"/>
          </w:tcPr>
          <w:p w:rsidRPr="00256FAD" w:rsidR="00B86DFE" w:rsidP="000832BB" w:rsidRDefault="00B86DFE" w14:paraId="58CA7452" w14:textId="1980D3AF">
            <w:pPr>
              <w:rPr>
                <w:sz w:val="24"/>
                <w:szCs w:val="24"/>
                <w:lang w:val="en-US"/>
              </w:rPr>
            </w:pPr>
            <w:r w:rsidRPr="03B0D217">
              <w:rPr>
                <w:sz w:val="24"/>
                <w:szCs w:val="24"/>
                <w:lang w:val="en-US"/>
              </w:rPr>
              <w:t xml:space="preserve">E special </w:t>
            </w:r>
            <w:proofErr w:type="spellStart"/>
            <w:r w:rsidRPr="03B0D217">
              <w:rPr>
                <w:sz w:val="24"/>
                <w:szCs w:val="24"/>
                <w:lang w:val="en-US"/>
              </w:rPr>
              <w:t>pentru</w:t>
            </w:r>
            <w:proofErr w:type="spellEnd"/>
            <w:r w:rsidRPr="03B0D21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3B0D217">
              <w:rPr>
                <w:sz w:val="24"/>
                <w:szCs w:val="24"/>
                <w:lang w:val="en-US"/>
              </w:rPr>
              <w:t>Rolul</w:t>
            </w:r>
            <w:proofErr w:type="spellEnd"/>
            <w:r w:rsidRPr="03B0D217">
              <w:rPr>
                <w:sz w:val="24"/>
                <w:szCs w:val="24"/>
                <w:lang w:val="en-US"/>
              </w:rPr>
              <w:t xml:space="preserve"> </w:t>
            </w:r>
            <w:r w:rsidR="004232EB">
              <w:rPr>
                <w:sz w:val="24"/>
                <w:szCs w:val="24"/>
                <w:lang w:val="en-US"/>
              </w:rPr>
              <w:t>REP</w:t>
            </w:r>
            <w:r w:rsidRPr="03B0D217"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 w:rsidR="004232EB">
              <w:rPr>
                <w:sz w:val="24"/>
                <w:szCs w:val="24"/>
                <w:lang w:val="en-US"/>
              </w:rPr>
              <w:t>Numai</w:t>
            </w:r>
            <w:proofErr w:type="spellEnd"/>
            <w:r w:rsidR="004232E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651B">
              <w:rPr>
                <w:sz w:val="24"/>
                <w:szCs w:val="24"/>
                <w:lang w:val="en-US"/>
              </w:rPr>
              <w:t>campan</w:t>
            </w:r>
            <w:r w:rsidR="004232EB">
              <w:rPr>
                <w:sz w:val="24"/>
                <w:szCs w:val="24"/>
                <w:lang w:val="en-US"/>
              </w:rPr>
              <w:t>iile</w:t>
            </w:r>
            <w:proofErr w:type="spellEnd"/>
            <w:r w:rsidR="004232E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4232EB">
              <w:rPr>
                <w:sz w:val="24"/>
                <w:szCs w:val="24"/>
                <w:lang w:val="en-US"/>
              </w:rPr>
              <w:t>setate</w:t>
            </w:r>
            <w:proofErr w:type="spellEnd"/>
            <w:r w:rsidRPr="03B0D217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78651B">
              <w:rPr>
                <w:sz w:val="24"/>
                <w:szCs w:val="24"/>
                <w:lang w:val="en-US"/>
              </w:rPr>
              <w:t>donatorii</w:t>
            </w:r>
            <w:proofErr w:type="spellEnd"/>
            <w:r w:rsidR="0078651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651B">
              <w:rPr>
                <w:sz w:val="24"/>
                <w:szCs w:val="24"/>
                <w:lang w:val="en-US"/>
              </w:rPr>
              <w:t>campani</w:t>
            </w:r>
            <w:r w:rsidR="004232EB">
              <w:rPr>
                <w:sz w:val="24"/>
                <w:szCs w:val="24"/>
                <w:lang w:val="en-US"/>
              </w:rPr>
              <w:t>ilor</w:t>
            </w:r>
            <w:proofErr w:type="spellEnd"/>
            <w:r w:rsidR="0078651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3B0D217">
              <w:rPr>
                <w:sz w:val="24"/>
                <w:szCs w:val="24"/>
                <w:lang w:val="en-US"/>
              </w:rPr>
              <w:t>si</w:t>
            </w:r>
            <w:proofErr w:type="spellEnd"/>
            <w:r w:rsidRPr="03B0D21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78651B">
              <w:rPr>
                <w:sz w:val="24"/>
                <w:szCs w:val="24"/>
                <w:lang w:val="en-US"/>
              </w:rPr>
              <w:t>donatiile</w:t>
            </w:r>
            <w:proofErr w:type="spellEnd"/>
            <w:r w:rsidR="0078651B">
              <w:rPr>
                <w:sz w:val="24"/>
                <w:szCs w:val="24"/>
                <w:lang w:val="en-US"/>
              </w:rPr>
              <w:t xml:space="preserve"> </w:t>
            </w:r>
            <w:r w:rsidRPr="03B0D217">
              <w:rPr>
                <w:sz w:val="24"/>
                <w:szCs w:val="24"/>
                <w:lang w:val="en-US"/>
              </w:rPr>
              <w:t xml:space="preserve">sunt </w:t>
            </w:r>
            <w:proofErr w:type="spellStart"/>
            <w:r w:rsidRPr="03B0D217">
              <w:rPr>
                <w:sz w:val="24"/>
                <w:szCs w:val="24"/>
                <w:lang w:val="en-US"/>
              </w:rPr>
              <w:t>visibile</w:t>
            </w:r>
            <w:proofErr w:type="spellEnd"/>
            <w:r w:rsidRPr="03B0D217">
              <w:rPr>
                <w:sz w:val="24"/>
                <w:szCs w:val="24"/>
                <w:lang w:val="en-US"/>
              </w:rPr>
              <w:t xml:space="preserve"> (Read only).</w:t>
            </w:r>
          </w:p>
        </w:tc>
      </w:tr>
    </w:tbl>
    <w:p w:rsidR="0029193F" w:rsidP="00894A4E" w:rsidRDefault="00894A4E" w14:paraId="625FC0AC" w14:textId="0E0CD55D">
      <w:pPr>
        <w:pStyle w:val="Heading2"/>
        <w:rPr>
          <w:lang w:val="ro-RO"/>
        </w:rPr>
      </w:pPr>
      <w:bookmarkStart w:name="_Toc140779820" w:id="178"/>
      <w:r w:rsidRPr="0FDB39C2">
        <w:rPr>
          <w:lang w:val="ro-RO"/>
        </w:rPr>
        <w:t>Internaționalizare</w:t>
      </w:r>
      <w:bookmarkEnd w:id="178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311"/>
        <w:gridCol w:w="7705"/>
      </w:tblGrid>
      <w:tr w:rsidRPr="00D31738" w:rsidR="0041770C" w:rsidTr="00D31738" w14:paraId="6714004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:rsidRPr="00256FAD" w:rsidR="00D31738" w:rsidP="000832BB" w:rsidRDefault="00D31738" w14:paraId="13EEC17D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tcW w:w="7745" w:type="dxa"/>
          </w:tcPr>
          <w:p w:rsidRPr="00256FAD" w:rsidR="00D31738" w:rsidP="000832BB" w:rsidRDefault="00D31738" w14:paraId="498199AC" w14:textId="77777777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Internationalizare</w:t>
            </w:r>
            <w:proofErr w:type="spellEnd"/>
          </w:p>
        </w:tc>
      </w:tr>
      <w:tr w:rsidRPr="00D31738" w:rsidR="00D31738" w:rsidTr="00256FAD" w14:paraId="3BDAA3EB" w14:textId="77777777">
        <w:tc>
          <w:tcPr>
            <w:tcW w:w="1271" w:type="dxa"/>
          </w:tcPr>
          <w:p w:rsidRPr="00256FAD" w:rsidR="00D31738" w:rsidP="000832BB" w:rsidRDefault="00D31738" w14:paraId="40CB14FD" w14:textId="777777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tcW w:w="7745" w:type="dxa"/>
          </w:tcPr>
          <w:p w:rsidRPr="00256FAD" w:rsidR="00D31738" w:rsidP="000832BB" w:rsidRDefault="00622E58" w14:paraId="49F0F458" w14:textId="498B07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256FAD" w:rsidR="00D31738">
              <w:rPr>
                <w:sz w:val="24"/>
                <w:szCs w:val="24"/>
              </w:rPr>
              <w:t xml:space="preserve"> - 02</w:t>
            </w:r>
            <w:r>
              <w:rPr>
                <w:sz w:val="24"/>
                <w:szCs w:val="24"/>
              </w:rPr>
              <w:t>2</w:t>
            </w:r>
          </w:p>
        </w:tc>
      </w:tr>
      <w:tr w:rsidRPr="00D31738" w:rsidR="00D31738" w:rsidTr="00256FAD" w14:paraId="1B7FFDE1" w14:textId="77777777">
        <w:tc>
          <w:tcPr>
            <w:tcW w:w="1271" w:type="dxa"/>
          </w:tcPr>
          <w:p w:rsidRPr="00256FAD" w:rsidR="00D31738" w:rsidP="000832BB" w:rsidRDefault="00D31738" w14:paraId="4DCF40F1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745" w:type="dxa"/>
          </w:tcPr>
          <w:p w:rsidRPr="00256FAD" w:rsidR="00D31738" w:rsidP="000832BB" w:rsidRDefault="00D31738" w14:paraId="22FB3DD6" w14:textId="77777777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-</w:t>
            </w:r>
          </w:p>
        </w:tc>
      </w:tr>
      <w:tr w:rsidRPr="00D31738" w:rsidR="00D31738" w:rsidTr="00256FAD" w14:paraId="2BE7ABFF" w14:textId="77777777">
        <w:tc>
          <w:tcPr>
            <w:tcW w:w="1271" w:type="dxa"/>
          </w:tcPr>
          <w:p w:rsidRPr="00256FAD" w:rsidR="00D31738" w:rsidP="000832BB" w:rsidRDefault="00D31738" w14:paraId="183B70FD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745" w:type="dxa"/>
          </w:tcPr>
          <w:p w:rsidRPr="00256FAD" w:rsidR="00D31738" w:rsidP="000832BB" w:rsidRDefault="00D31738" w14:paraId="7B3E1D12" w14:textId="6BE60539">
            <w:pPr>
              <w:rPr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sz w:val="24"/>
                <w:szCs w:val="24"/>
                <w:lang w:val="en-US"/>
              </w:rPr>
              <w:t>Aplicația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oferă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posibiliatatea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de </w:t>
            </w:r>
            <w:proofErr w:type="gramStart"/>
            <w:r w:rsidRPr="00256FAD">
              <w:rPr>
                <w:sz w:val="24"/>
                <w:szCs w:val="24"/>
                <w:lang w:val="en-US"/>
              </w:rPr>
              <w:t>a</w:t>
            </w:r>
            <w:proofErr w:type="gram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afișa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conținutul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în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următoarele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limbi:</w:t>
            </w:r>
          </w:p>
          <w:p w:rsidRPr="00256FAD" w:rsidR="00D31738" w:rsidP="000832BB" w:rsidRDefault="00D31738" w14:paraId="03493E4C" w14:textId="7EB9894A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Engleza</w:t>
            </w:r>
            <w:proofErr w:type="spellEnd"/>
            <w:r w:rsidR="0045744C">
              <w:rPr>
                <w:sz w:val="24"/>
                <w:szCs w:val="24"/>
              </w:rPr>
              <w:t>, Romana</w:t>
            </w:r>
          </w:p>
        </w:tc>
      </w:tr>
    </w:tbl>
    <w:p w:rsidR="00894A4E" w:rsidP="005C6C75" w:rsidRDefault="005C6C75" w14:paraId="36458CC7" w14:textId="4B6A112C">
      <w:pPr>
        <w:pStyle w:val="Heading2"/>
        <w:rPr>
          <w:lang w:val="ro-RO"/>
        </w:rPr>
      </w:pPr>
      <w:bookmarkStart w:name="_Toc140779821" w:id="179"/>
      <w:r w:rsidRPr="0FDB39C2">
        <w:rPr>
          <w:lang w:val="ro-RO"/>
        </w:rPr>
        <w:t>Notificări</w:t>
      </w:r>
      <w:bookmarkEnd w:id="179"/>
    </w:p>
    <w:p w:rsidR="005C6C75" w:rsidP="00E359BA" w:rsidRDefault="00E359BA" w14:paraId="6A41CB69" w14:textId="5271C29D">
      <w:pPr>
        <w:pStyle w:val="Heading3"/>
        <w:rPr>
          <w:lang w:val="ro-RO"/>
        </w:rPr>
      </w:pPr>
      <w:bookmarkStart w:name="_Toc140779822" w:id="180"/>
      <w:r w:rsidRPr="0FDB39C2">
        <w:rPr>
          <w:lang w:val="ro-RO"/>
        </w:rPr>
        <w:t>Vizualizarea listei notificări</w:t>
      </w:r>
      <w:bookmarkEnd w:id="180"/>
    </w:p>
    <w:tbl>
      <w:tblPr>
        <w:tblStyle w:val="Tabellengitternetz"/>
        <w:tblW w:w="9016" w:type="dxa"/>
        <w:tblLook w:val="04A0" w:firstRow="1" w:lastRow="0" w:firstColumn="1" w:lastColumn="0" w:noHBand="0" w:noVBand="1"/>
      </w:tblPr>
      <w:tblGrid>
        <w:gridCol w:w="1380"/>
        <w:gridCol w:w="7636"/>
      </w:tblGrid>
      <w:tr w:rsidRPr="00D31738" w:rsidR="00DD5CB4" w:rsidTr="03B0D217" w14:paraId="732A852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dxa"/>
          </w:tcPr>
          <w:p w:rsidRPr="00A7637D" w:rsidR="00DD5CB4" w:rsidP="000832BB" w:rsidRDefault="00DD5CB4" w14:paraId="46159A7A" w14:textId="77777777">
            <w:pPr>
              <w:rPr>
                <w:sz w:val="24"/>
                <w:szCs w:val="24"/>
              </w:rPr>
            </w:pPr>
            <w:proofErr w:type="spellStart"/>
            <w:r w:rsidRPr="00A7637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tcW w:w="7636" w:type="dxa"/>
          </w:tcPr>
          <w:p w:rsidRPr="00A7637D" w:rsidR="00DD5CB4" w:rsidP="0038581E" w:rsidRDefault="66A2A73A" w14:paraId="45D40E04" w14:textId="36A7AA66">
            <w:pPr>
              <w:rPr>
                <w:sz w:val="24"/>
                <w:szCs w:val="24"/>
                <w:lang w:val="ro-RO"/>
              </w:rPr>
            </w:pPr>
            <w:proofErr w:type="spellStart"/>
            <w:r w:rsidRPr="7274C7F0">
              <w:rPr>
                <w:sz w:val="24"/>
                <w:szCs w:val="24"/>
              </w:rPr>
              <w:t>Notificari</w:t>
            </w:r>
            <w:proofErr w:type="spellEnd"/>
          </w:p>
        </w:tc>
      </w:tr>
      <w:tr w:rsidRPr="00D31738" w:rsidR="00DD5CB4" w:rsidTr="03B0D217" w14:paraId="590928CA" w14:textId="77777777">
        <w:tc>
          <w:tcPr>
            <w:tcW w:w="1380" w:type="dxa"/>
          </w:tcPr>
          <w:p w:rsidRPr="00A7637D" w:rsidR="00DD5CB4" w:rsidP="000832BB" w:rsidRDefault="00DD5CB4" w14:paraId="4143BB08" w14:textId="77777777">
            <w:pPr>
              <w:rPr>
                <w:b/>
                <w:bCs/>
                <w:sz w:val="24"/>
                <w:szCs w:val="24"/>
              </w:rPr>
            </w:pPr>
            <w:r w:rsidRPr="00A7637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tcW w:w="7636" w:type="dxa"/>
          </w:tcPr>
          <w:p w:rsidRPr="00A7637D" w:rsidR="00DD5CB4" w:rsidP="000832BB" w:rsidRDefault="00302561" w14:paraId="5E6AF7D9" w14:textId="30FF80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A7637D" w:rsidR="00DD5CB4">
              <w:rPr>
                <w:sz w:val="24"/>
                <w:szCs w:val="24"/>
              </w:rPr>
              <w:t xml:space="preserve"> - 02</w:t>
            </w:r>
            <w:r>
              <w:rPr>
                <w:sz w:val="24"/>
                <w:szCs w:val="24"/>
              </w:rPr>
              <w:t>3</w:t>
            </w:r>
          </w:p>
        </w:tc>
      </w:tr>
      <w:tr w:rsidRPr="00D31738" w:rsidR="00DD5CB4" w:rsidTr="03B0D217" w14:paraId="6D311C2F" w14:textId="77777777">
        <w:tc>
          <w:tcPr>
            <w:tcW w:w="1380" w:type="dxa"/>
          </w:tcPr>
          <w:p w:rsidRPr="00A7637D" w:rsidR="00DD5CB4" w:rsidP="000832BB" w:rsidRDefault="00DD5CB4" w14:paraId="1BE3B687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A7637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636" w:type="dxa"/>
          </w:tcPr>
          <w:p w:rsidRPr="00A7637D" w:rsidR="00DD5CB4" w:rsidP="000832BB" w:rsidRDefault="00302561" w14:paraId="09DE13CA" w14:textId="1BEFBE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Pr="0024035A" w:rsidR="00DD5CB4" w:rsidTr="03B0D217" w14:paraId="13C52B68" w14:textId="77777777">
        <w:tc>
          <w:tcPr>
            <w:tcW w:w="1380" w:type="dxa"/>
          </w:tcPr>
          <w:p w:rsidRPr="00A7637D" w:rsidR="00DD5CB4" w:rsidP="000832BB" w:rsidRDefault="00DD5CB4" w14:paraId="3D53B1B2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A7637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636" w:type="dxa"/>
          </w:tcPr>
          <w:p w:rsidRPr="00256FAD" w:rsidR="00DD5CB4" w:rsidP="000832BB" w:rsidRDefault="002F3202" w14:paraId="2CA42038" w14:textId="296DCC8E">
            <w:pPr>
              <w:rPr>
                <w:sz w:val="24"/>
                <w:szCs w:val="28"/>
                <w:lang w:val="en-US"/>
              </w:rPr>
            </w:pPr>
            <w:proofErr w:type="spellStart"/>
            <w:r w:rsidRPr="00256FAD">
              <w:rPr>
                <w:sz w:val="24"/>
                <w:szCs w:val="28"/>
                <w:lang w:val="en-US"/>
              </w:rPr>
              <w:t>Notificarile</w:t>
            </w:r>
            <w:proofErr w:type="spellEnd"/>
            <w:r w:rsidRPr="00256FAD">
              <w:rPr>
                <w:sz w:val="24"/>
                <w:szCs w:val="28"/>
                <w:lang w:val="en-US"/>
              </w:rPr>
              <w:t xml:space="preserve"> pot fi </w:t>
            </w:r>
            <w:proofErr w:type="spellStart"/>
            <w:r w:rsidRPr="00256FAD">
              <w:rPr>
                <w:sz w:val="24"/>
                <w:szCs w:val="28"/>
                <w:lang w:val="en-US"/>
              </w:rPr>
              <w:t>vizualizate</w:t>
            </w:r>
            <w:proofErr w:type="spellEnd"/>
            <w:r w:rsidRPr="00256FAD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8"/>
                <w:lang w:val="en-US"/>
              </w:rPr>
              <w:t>doar</w:t>
            </w:r>
            <w:proofErr w:type="spellEnd"/>
            <w:r w:rsidRPr="00256FAD">
              <w:rPr>
                <w:sz w:val="24"/>
                <w:szCs w:val="28"/>
                <w:lang w:val="en-US"/>
              </w:rPr>
              <w:t xml:space="preserve"> de </w:t>
            </w:r>
            <w:proofErr w:type="spellStart"/>
            <w:r w:rsidRPr="00256FAD">
              <w:rPr>
                <w:sz w:val="24"/>
                <w:szCs w:val="28"/>
                <w:lang w:val="en-US"/>
              </w:rPr>
              <w:t>utilizatorul</w:t>
            </w:r>
            <w:proofErr w:type="spellEnd"/>
            <w:r w:rsidRPr="00256FAD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8"/>
                <w:lang w:val="en-US"/>
              </w:rPr>
              <w:t>destinatar</w:t>
            </w:r>
            <w:proofErr w:type="spellEnd"/>
            <w:r w:rsidRPr="00256FAD">
              <w:rPr>
                <w:sz w:val="24"/>
                <w:szCs w:val="28"/>
                <w:lang w:val="en-US"/>
              </w:rPr>
              <w:t xml:space="preserve"> din </w:t>
            </w:r>
            <w:proofErr w:type="spellStart"/>
            <w:r w:rsidRPr="00256FAD">
              <w:rPr>
                <w:sz w:val="24"/>
                <w:szCs w:val="28"/>
                <w:lang w:val="en-US"/>
              </w:rPr>
              <w:t>adresa</w:t>
            </w:r>
            <w:proofErr w:type="spellEnd"/>
            <w:r w:rsidRPr="00256FAD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8"/>
                <w:lang w:val="en-US"/>
              </w:rPr>
              <w:t>notificarii</w:t>
            </w:r>
            <w:proofErr w:type="spellEnd"/>
            <w:r w:rsidRPr="00256FAD">
              <w:rPr>
                <w:sz w:val="24"/>
                <w:szCs w:val="28"/>
                <w:lang w:val="en-US"/>
              </w:rPr>
              <w:t>.</w:t>
            </w:r>
          </w:p>
        </w:tc>
      </w:tr>
    </w:tbl>
    <w:p w:rsidR="00E359BA" w:rsidP="00453886" w:rsidRDefault="00453886" w14:paraId="2CF73C77" w14:textId="1CD35D43">
      <w:pPr>
        <w:pStyle w:val="Heading3"/>
      </w:pPr>
      <w:bookmarkStart w:name="_Toc140779823" w:id="181"/>
      <w:proofErr w:type="spellStart"/>
      <w:r>
        <w:t>Stergere</w:t>
      </w:r>
      <w:proofErr w:type="spellEnd"/>
      <w:r>
        <w:t xml:space="preserve"> / </w:t>
      </w:r>
      <w:proofErr w:type="spellStart"/>
      <w:r>
        <w:t>mentenanță</w:t>
      </w:r>
      <w:proofErr w:type="spellEnd"/>
      <w:r>
        <w:t xml:space="preserve"> </w:t>
      </w:r>
      <w:proofErr w:type="spellStart"/>
      <w:r>
        <w:t>notificări</w:t>
      </w:r>
      <w:bookmarkEnd w:id="181"/>
      <w:proofErr w:type="spellEnd"/>
    </w:p>
    <w:tbl>
      <w:tblPr>
        <w:tblStyle w:val="Tabellengitternetz"/>
        <w:tblW w:w="9016" w:type="dxa"/>
        <w:tblLook w:val="04A0" w:firstRow="1" w:lastRow="0" w:firstColumn="1" w:lastColumn="0" w:noHBand="0" w:noVBand="1"/>
      </w:tblPr>
      <w:tblGrid>
        <w:gridCol w:w="1425"/>
        <w:gridCol w:w="7591"/>
      </w:tblGrid>
      <w:tr w:rsidRPr="00D31738" w:rsidR="00453886" w:rsidTr="03B0D217" w14:paraId="70E05A5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</w:trPr>
        <w:tc>
          <w:tcPr>
            <w:tcW w:w="1425" w:type="dxa"/>
          </w:tcPr>
          <w:p w:rsidRPr="00A7637D" w:rsidR="00453886" w:rsidP="000832BB" w:rsidRDefault="00453886" w14:paraId="24DEBBFE" w14:textId="77777777">
            <w:pPr>
              <w:rPr>
                <w:sz w:val="24"/>
                <w:szCs w:val="24"/>
              </w:rPr>
            </w:pPr>
            <w:proofErr w:type="spellStart"/>
            <w:r w:rsidRPr="00A7637D">
              <w:rPr>
                <w:sz w:val="24"/>
                <w:szCs w:val="24"/>
              </w:rPr>
              <w:t>Cerinta</w:t>
            </w:r>
            <w:proofErr w:type="spellEnd"/>
          </w:p>
        </w:tc>
        <w:tc>
          <w:tcPr>
            <w:tcW w:w="7591" w:type="dxa"/>
          </w:tcPr>
          <w:p w:rsidRPr="00A7637D" w:rsidR="00453886" w:rsidP="000832BB" w:rsidRDefault="14E242A8" w14:paraId="0FDEC961" w14:textId="57C91577">
            <w:pPr>
              <w:rPr>
                <w:sz w:val="24"/>
                <w:szCs w:val="24"/>
              </w:rPr>
            </w:pPr>
            <w:proofErr w:type="spellStart"/>
            <w:r w:rsidRPr="655A9C45">
              <w:rPr>
                <w:sz w:val="24"/>
                <w:szCs w:val="24"/>
              </w:rPr>
              <w:t>Notificari</w:t>
            </w:r>
            <w:proofErr w:type="spellEnd"/>
          </w:p>
        </w:tc>
      </w:tr>
      <w:tr w:rsidRPr="00D31738" w:rsidR="00453886" w:rsidTr="03B0D217" w14:paraId="38D06EC2" w14:textId="77777777">
        <w:tc>
          <w:tcPr>
            <w:tcW w:w="1425" w:type="dxa"/>
          </w:tcPr>
          <w:p w:rsidRPr="00A7637D" w:rsidR="00453886" w:rsidP="000832BB" w:rsidRDefault="00453886" w14:paraId="69F7909A" w14:textId="77777777">
            <w:pPr>
              <w:rPr>
                <w:b/>
                <w:bCs/>
                <w:sz w:val="24"/>
                <w:szCs w:val="24"/>
              </w:rPr>
            </w:pPr>
            <w:r w:rsidRPr="00A7637D">
              <w:rPr>
                <w:b/>
                <w:bCs/>
                <w:sz w:val="24"/>
                <w:szCs w:val="24"/>
              </w:rPr>
              <w:t>Cod</w:t>
            </w:r>
          </w:p>
        </w:tc>
        <w:tc>
          <w:tcPr>
            <w:tcW w:w="7591" w:type="dxa"/>
          </w:tcPr>
          <w:p w:rsidRPr="00A7637D" w:rsidR="00453886" w:rsidP="000832BB" w:rsidRDefault="00D73D07" w14:paraId="597356A9" w14:textId="69D16B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</w:t>
            </w:r>
            <w:r w:rsidRPr="00A7637D" w:rsidR="00453886">
              <w:rPr>
                <w:sz w:val="24"/>
                <w:szCs w:val="24"/>
              </w:rPr>
              <w:t xml:space="preserve"> - 02</w:t>
            </w:r>
            <w:r>
              <w:rPr>
                <w:sz w:val="24"/>
                <w:szCs w:val="24"/>
              </w:rPr>
              <w:t>4</w:t>
            </w:r>
          </w:p>
        </w:tc>
      </w:tr>
      <w:tr w:rsidRPr="00D31738" w:rsidR="00453886" w:rsidTr="03B0D217" w14:paraId="137CED4E" w14:textId="77777777">
        <w:tc>
          <w:tcPr>
            <w:tcW w:w="1425" w:type="dxa"/>
          </w:tcPr>
          <w:p w:rsidRPr="00A7637D" w:rsidR="00453886" w:rsidP="000832BB" w:rsidRDefault="00453886" w14:paraId="2F35C864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A7637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591" w:type="dxa"/>
          </w:tcPr>
          <w:p w:rsidRPr="00A7637D" w:rsidR="00453886" w:rsidP="000832BB" w:rsidRDefault="00745CC7" w14:paraId="3D557BD8" w14:textId="0381EE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Pr="00745CC7" w:rsidR="00453886" w:rsidTr="03B0D217" w14:paraId="2E49885E" w14:textId="77777777">
        <w:tc>
          <w:tcPr>
            <w:tcW w:w="1425" w:type="dxa"/>
          </w:tcPr>
          <w:p w:rsidRPr="00A7637D" w:rsidR="00453886" w:rsidP="000832BB" w:rsidRDefault="00453886" w14:paraId="3AA88907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A7637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591" w:type="dxa"/>
          </w:tcPr>
          <w:p w:rsidRPr="00256FAD" w:rsidR="00453886" w:rsidP="000832BB" w:rsidRDefault="00745CC7" w14:paraId="6E9D9427" w14:textId="0FF7E13A">
            <w:pPr>
              <w:rPr>
                <w:sz w:val="24"/>
                <w:szCs w:val="28"/>
              </w:rPr>
            </w:pPr>
            <w:proofErr w:type="spellStart"/>
            <w:r w:rsidRPr="00256FAD">
              <w:rPr>
                <w:sz w:val="24"/>
                <w:szCs w:val="28"/>
              </w:rPr>
              <w:t>Notificările</w:t>
            </w:r>
            <w:proofErr w:type="spellEnd"/>
            <w:r w:rsidRPr="00256FAD">
              <w:rPr>
                <w:sz w:val="24"/>
                <w:szCs w:val="28"/>
              </w:rPr>
              <w:t xml:space="preserve"> </w:t>
            </w:r>
            <w:proofErr w:type="spellStart"/>
            <w:r w:rsidRPr="00256FAD">
              <w:rPr>
                <w:sz w:val="24"/>
                <w:szCs w:val="28"/>
              </w:rPr>
              <w:t>mai</w:t>
            </w:r>
            <w:proofErr w:type="spellEnd"/>
            <w:r w:rsidRPr="00256FAD">
              <w:rPr>
                <w:sz w:val="24"/>
                <w:szCs w:val="28"/>
              </w:rPr>
              <w:t xml:space="preserve"> </w:t>
            </w:r>
            <w:proofErr w:type="spellStart"/>
            <w:r w:rsidRPr="00256FAD">
              <w:rPr>
                <w:sz w:val="24"/>
                <w:szCs w:val="28"/>
              </w:rPr>
              <w:t>vechi</w:t>
            </w:r>
            <w:proofErr w:type="spellEnd"/>
            <w:r w:rsidRPr="00256FAD">
              <w:rPr>
                <w:sz w:val="24"/>
                <w:szCs w:val="28"/>
              </w:rPr>
              <w:t xml:space="preserve"> de 30 de </w:t>
            </w:r>
            <w:proofErr w:type="spellStart"/>
            <w:r w:rsidRPr="00256FAD">
              <w:rPr>
                <w:sz w:val="24"/>
                <w:szCs w:val="28"/>
              </w:rPr>
              <w:t>zile</w:t>
            </w:r>
            <w:proofErr w:type="spellEnd"/>
            <w:r w:rsidRPr="00256FAD">
              <w:rPr>
                <w:sz w:val="24"/>
                <w:szCs w:val="28"/>
              </w:rPr>
              <w:t xml:space="preserve"> se </w:t>
            </w:r>
            <w:proofErr w:type="spellStart"/>
            <w:r w:rsidRPr="00256FAD">
              <w:rPr>
                <w:sz w:val="24"/>
                <w:szCs w:val="28"/>
              </w:rPr>
              <w:t>șterg</w:t>
            </w:r>
            <w:proofErr w:type="spellEnd"/>
            <w:r w:rsidRPr="00256FAD">
              <w:rPr>
                <w:sz w:val="24"/>
                <w:szCs w:val="28"/>
              </w:rPr>
              <w:t xml:space="preserve"> de </w:t>
            </w:r>
            <w:proofErr w:type="spellStart"/>
            <w:r w:rsidRPr="00256FAD">
              <w:rPr>
                <w:sz w:val="24"/>
                <w:szCs w:val="28"/>
              </w:rPr>
              <w:t>către</w:t>
            </w:r>
            <w:proofErr w:type="spellEnd"/>
            <w:r w:rsidRPr="00256FAD">
              <w:rPr>
                <w:sz w:val="24"/>
                <w:szCs w:val="28"/>
              </w:rPr>
              <w:t xml:space="preserve"> </w:t>
            </w:r>
            <w:proofErr w:type="spellStart"/>
            <w:r w:rsidRPr="00256FAD">
              <w:rPr>
                <w:sz w:val="24"/>
                <w:szCs w:val="28"/>
              </w:rPr>
              <w:t>sistem</w:t>
            </w:r>
            <w:proofErr w:type="spellEnd"/>
            <w:r w:rsidRPr="00256FAD">
              <w:rPr>
                <w:sz w:val="24"/>
                <w:szCs w:val="28"/>
              </w:rPr>
              <w:t xml:space="preserve"> </w:t>
            </w:r>
            <w:proofErr w:type="spellStart"/>
            <w:r w:rsidRPr="00256FAD">
              <w:rPr>
                <w:sz w:val="24"/>
                <w:szCs w:val="28"/>
              </w:rPr>
              <w:t>automat</w:t>
            </w:r>
            <w:proofErr w:type="spellEnd"/>
            <w:r w:rsidR="00D73D07">
              <w:rPr>
                <w:sz w:val="24"/>
                <w:szCs w:val="28"/>
              </w:rPr>
              <w:t xml:space="preserve">. </w:t>
            </w:r>
            <w:proofErr w:type="spellStart"/>
            <w:r w:rsidR="00D73D07">
              <w:rPr>
                <w:sz w:val="24"/>
                <w:szCs w:val="28"/>
              </w:rPr>
              <w:t>Scheduled</w:t>
            </w:r>
            <w:proofErr w:type="spellEnd"/>
            <w:r w:rsidR="00D73D07">
              <w:rPr>
                <w:sz w:val="24"/>
                <w:szCs w:val="28"/>
              </w:rPr>
              <w:t xml:space="preserve"> Job (Spring </w:t>
            </w:r>
            <w:proofErr w:type="spellStart"/>
            <w:r w:rsidR="00D73D07">
              <w:rPr>
                <w:sz w:val="24"/>
                <w:szCs w:val="28"/>
              </w:rPr>
              <w:t>cronjob</w:t>
            </w:r>
            <w:proofErr w:type="spellEnd"/>
            <w:r w:rsidR="00D73D07">
              <w:rPr>
                <w:sz w:val="24"/>
                <w:szCs w:val="28"/>
              </w:rPr>
              <w:t>)</w:t>
            </w:r>
          </w:p>
        </w:tc>
      </w:tr>
    </w:tbl>
    <w:p w:rsidR="00453886" w:rsidP="00A3441D" w:rsidRDefault="00A3441D" w14:paraId="0E0B97B6" w14:textId="70A4609E">
      <w:pPr>
        <w:pStyle w:val="Heading3"/>
      </w:pPr>
      <w:bookmarkStart w:name="_Toc140779824" w:id="182"/>
      <w:proofErr w:type="spellStart"/>
      <w:r>
        <w:t>Tipuri</w:t>
      </w:r>
      <w:proofErr w:type="spellEnd"/>
      <w:r>
        <w:t xml:space="preserve"> de </w:t>
      </w:r>
      <w:proofErr w:type="spellStart"/>
      <w:r>
        <w:t>notificari</w:t>
      </w:r>
      <w:bookmarkEnd w:id="182"/>
      <w:proofErr w:type="spellEnd"/>
    </w:p>
    <w:tbl>
      <w:tblPr>
        <w:tblStyle w:val="Tabellengitternetz"/>
        <w:tblW w:w="9016" w:type="dxa"/>
        <w:tblLook w:val="04A0" w:firstRow="1" w:lastRow="0" w:firstColumn="1" w:lastColumn="0" w:noHBand="0" w:noVBand="1"/>
      </w:tblPr>
      <w:tblGrid>
        <w:gridCol w:w="3150"/>
        <w:gridCol w:w="3252"/>
        <w:gridCol w:w="2614"/>
      </w:tblGrid>
      <w:tr w:rsidRPr="00D31738" w:rsidR="001D5583" w:rsidTr="0A7FB68B" w14:paraId="25438C53" w14:textId="1E3DAA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0" w:type="dxa"/>
            <w:tcMar/>
          </w:tcPr>
          <w:p w:rsidRPr="00D27FDB" w:rsidR="001D5583" w:rsidP="000832BB" w:rsidRDefault="001D5583" w14:paraId="63C03117" w14:textId="1FDD5762">
            <w:pPr>
              <w:rPr>
                <w:sz w:val="24"/>
                <w:szCs w:val="24"/>
              </w:rPr>
            </w:pPr>
            <w:proofErr w:type="spellStart"/>
            <w:r w:rsidRPr="00D27FDB">
              <w:rPr>
                <w:sz w:val="24"/>
                <w:szCs w:val="24"/>
              </w:rPr>
              <w:t>Notificare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52" w:type="dxa"/>
            <w:tcMar/>
          </w:tcPr>
          <w:p w:rsidRPr="00D27FDB" w:rsidR="001D5583" w:rsidP="000832BB" w:rsidRDefault="001D5583" w14:paraId="5F2839F0" w14:textId="453F500A">
            <w:pPr>
              <w:rPr>
                <w:sz w:val="24"/>
                <w:szCs w:val="24"/>
              </w:rPr>
            </w:pPr>
            <w:r w:rsidRPr="00D27FDB">
              <w:rPr>
                <w:sz w:val="24"/>
                <w:szCs w:val="24"/>
              </w:rPr>
              <w:t>Destinatar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614" w:type="dxa"/>
            <w:tcMar/>
          </w:tcPr>
          <w:p w:rsidRPr="00D27FDB" w:rsidR="001D5583" w:rsidP="000832BB" w:rsidRDefault="001D5583" w14:paraId="3EC23336" w14:textId="7820E6B7">
            <w:pPr>
              <w:rPr>
                <w:sz w:val="24"/>
                <w:szCs w:val="24"/>
              </w:rPr>
            </w:pPr>
            <w:r w:rsidRPr="00D27FDB">
              <w:rPr>
                <w:sz w:val="24"/>
                <w:szCs w:val="24"/>
              </w:rPr>
              <w:t>Text</w:t>
            </w:r>
          </w:p>
        </w:tc>
      </w:tr>
      <w:tr w:rsidRPr="00D31738" w:rsidR="001D5583" w:rsidTr="0A7FB68B" w14:paraId="3203A2C5" w14:textId="1B803E52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0" w:type="dxa"/>
            <w:tcMar/>
          </w:tcPr>
          <w:p w:rsidRPr="00D27FDB" w:rsidR="001D5583" w:rsidP="000832BB" w:rsidRDefault="00AA6B47" w14:paraId="2B6B015A" w14:textId="6F679C7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WELCOME_NEW_USER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52" w:type="dxa"/>
            <w:tcMar/>
          </w:tcPr>
          <w:p w:rsidRPr="00D27FDB" w:rsidR="001D5583" w:rsidP="000832BB" w:rsidRDefault="0057618D" w14:paraId="431FB230" w14:textId="760E115C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Utilizator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nou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adaugat</w:t>
            </w:r>
            <w:proofErr w:type="spellEnd"/>
            <w:r w:rsidR="00A058E8">
              <w:rPr>
                <w:sz w:val="24"/>
                <w:szCs w:val="24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614" w:type="dxa"/>
            <w:tcMar/>
          </w:tcPr>
          <w:p w:rsidRPr="00D27FDB" w:rsidR="001D5583" w:rsidP="000832BB" w:rsidRDefault="00381564" w14:paraId="21E3A177" w14:textId="7C11C451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Textul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va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conține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un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mesaj</w:t>
            </w:r>
            <w:proofErr w:type="spellEnd"/>
            <w:r w:rsidRPr="00256FAD">
              <w:rPr>
                <w:sz w:val="24"/>
                <w:szCs w:val="24"/>
              </w:rPr>
              <w:t xml:space="preserve"> de „</w:t>
            </w:r>
            <w:proofErr w:type="spellStart"/>
            <w:r w:rsidRPr="00256FAD">
              <w:rPr>
                <w:sz w:val="24"/>
                <w:szCs w:val="24"/>
              </w:rPr>
              <w:t>bun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venit</w:t>
            </w:r>
            <w:proofErr w:type="spellEnd"/>
            <w:r w:rsidRPr="00256FAD">
              <w:rPr>
                <w:sz w:val="24"/>
                <w:szCs w:val="24"/>
              </w:rPr>
              <w:t xml:space="preserve">” </w:t>
            </w:r>
            <w:proofErr w:type="spellStart"/>
            <w:r w:rsidRPr="00256FAD">
              <w:rPr>
                <w:sz w:val="24"/>
                <w:szCs w:val="24"/>
              </w:rPr>
              <w:t>împreună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cu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numele</w:t>
            </w:r>
            <w:proofErr w:type="spellEnd"/>
            <w:r w:rsidRPr="00256FAD">
              <w:rPr>
                <w:sz w:val="24"/>
                <w:szCs w:val="24"/>
              </w:rPr>
              <w:t xml:space="preserve"> si </w:t>
            </w:r>
            <w:proofErr w:type="spellStart"/>
            <w:r w:rsidRPr="00256FAD">
              <w:rPr>
                <w:sz w:val="24"/>
                <w:szCs w:val="24"/>
              </w:rPr>
              <w:t>datele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utilzatorului</w:t>
            </w:r>
            <w:proofErr w:type="spellEnd"/>
            <w:r w:rsidRPr="00256FAD">
              <w:rPr>
                <w:sz w:val="24"/>
                <w:szCs w:val="24"/>
              </w:rPr>
              <w:t xml:space="preserve">, </w:t>
            </w:r>
            <w:proofErr w:type="spellStart"/>
            <w:r w:rsidRPr="00256FAD">
              <w:rPr>
                <w:sz w:val="24"/>
                <w:szCs w:val="24"/>
              </w:rPr>
              <w:t>exceptând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parola</w:t>
            </w:r>
            <w:proofErr w:type="spellEnd"/>
            <w:r w:rsidRPr="00256FAD">
              <w:rPr>
                <w:sz w:val="24"/>
                <w:szCs w:val="24"/>
              </w:rPr>
              <w:t>.</w:t>
            </w:r>
          </w:p>
        </w:tc>
      </w:tr>
      <w:tr w:rsidRPr="001A0F6D" w:rsidR="00562440" w:rsidTr="0A7FB68B" w14:paraId="5EF0060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0" w:type="dxa"/>
            <w:tcMar/>
          </w:tcPr>
          <w:p w:rsidRPr="00D27FDB" w:rsidR="00562440" w:rsidP="000832BB" w:rsidRDefault="00AA6B47" w14:paraId="54AE2BC9" w14:textId="2862A79A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USER_UPDATED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52" w:type="dxa"/>
            <w:tcMar/>
          </w:tcPr>
          <w:p w:rsidRPr="00256FAD" w:rsidR="00562440" w:rsidP="000832BB" w:rsidRDefault="00AA4E65" w14:paraId="38D29C5B" w14:textId="47A1AD6D">
            <w:pPr>
              <w:rPr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sz w:val="24"/>
                <w:szCs w:val="24"/>
                <w:lang w:val="en-US"/>
              </w:rPr>
              <w:t>Utilizatorul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al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cărui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cont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fost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actualizat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și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utilizatorul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care a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realizat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operația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actualizare</w:t>
            </w:r>
            <w:proofErr w:type="spellEnd"/>
            <w:r w:rsidR="00A058E8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614" w:type="dxa"/>
            <w:tcMar/>
          </w:tcPr>
          <w:p w:rsidRPr="00D27FDB" w:rsidR="00562440" w:rsidP="000832BB" w:rsidRDefault="00381564" w14:paraId="02C51CD7" w14:textId="215C17C6">
            <w:pPr>
              <w:rPr>
                <w:sz w:val="24"/>
                <w:szCs w:val="24"/>
              </w:rPr>
            </w:pPr>
            <w:proofErr w:type="spellStart"/>
            <w:r w:rsidRPr="00D27FDB">
              <w:rPr>
                <w:sz w:val="24"/>
                <w:szCs w:val="24"/>
                <w:lang w:val="en-US"/>
              </w:rPr>
              <w:t>Textul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conține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numele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și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datele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actualizate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. </w:t>
            </w:r>
            <w:r w:rsidRPr="00256FAD">
              <w:rPr>
                <w:sz w:val="24"/>
                <w:szCs w:val="24"/>
              </w:rPr>
              <w:t xml:space="preserve">Se vor </w:t>
            </w:r>
            <w:proofErr w:type="spellStart"/>
            <w:r w:rsidRPr="00256FAD">
              <w:rPr>
                <w:sz w:val="24"/>
                <w:szCs w:val="24"/>
              </w:rPr>
              <w:t>afișa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și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</w:rPr>
              <w:t>datele</w:t>
            </w:r>
            <w:proofErr w:type="spellEnd"/>
            <w:r w:rsidRPr="00256FAD">
              <w:rPr>
                <w:sz w:val="24"/>
                <w:szCs w:val="24"/>
              </w:rPr>
              <w:t xml:space="preserve"> </w:t>
            </w:r>
            <w:proofErr w:type="spellStart"/>
            <w:r w:rsidRPr="00256FAD" w:rsidR="000A7E7D">
              <w:rPr>
                <w:sz w:val="24"/>
                <w:szCs w:val="24"/>
              </w:rPr>
              <w:t>ve</w:t>
            </w:r>
            <w:r w:rsidRPr="00D27FDB" w:rsidR="000A7E7D">
              <w:rPr>
                <w:sz w:val="24"/>
                <w:szCs w:val="24"/>
              </w:rPr>
              <w:t>chi</w:t>
            </w:r>
            <w:proofErr w:type="spellEnd"/>
            <w:r w:rsidRPr="00D27FDB" w:rsidR="000A7E7D">
              <w:rPr>
                <w:sz w:val="24"/>
                <w:szCs w:val="24"/>
              </w:rPr>
              <w:t xml:space="preserve"> </w:t>
            </w:r>
            <w:proofErr w:type="spellStart"/>
            <w:r w:rsidRPr="00D27FDB" w:rsidR="000A7E7D">
              <w:rPr>
                <w:sz w:val="24"/>
                <w:szCs w:val="24"/>
              </w:rPr>
              <w:t>și</w:t>
            </w:r>
            <w:proofErr w:type="spellEnd"/>
            <w:r w:rsidRPr="00D27FDB" w:rsidR="000A7E7D">
              <w:rPr>
                <w:sz w:val="24"/>
                <w:szCs w:val="24"/>
              </w:rPr>
              <w:t xml:space="preserve"> </w:t>
            </w:r>
            <w:proofErr w:type="spellStart"/>
            <w:r w:rsidRPr="00D27FDB" w:rsidR="000A7E7D">
              <w:rPr>
                <w:sz w:val="24"/>
                <w:szCs w:val="24"/>
              </w:rPr>
              <w:t>datele</w:t>
            </w:r>
            <w:proofErr w:type="spellEnd"/>
            <w:r w:rsidRPr="00D27FDB" w:rsidR="000A7E7D">
              <w:rPr>
                <w:sz w:val="24"/>
                <w:szCs w:val="24"/>
              </w:rPr>
              <w:t xml:space="preserve"> </w:t>
            </w:r>
            <w:proofErr w:type="spellStart"/>
            <w:r w:rsidRPr="00D27FDB" w:rsidR="000A7E7D">
              <w:rPr>
                <w:sz w:val="24"/>
                <w:szCs w:val="24"/>
              </w:rPr>
              <w:t>noi</w:t>
            </w:r>
            <w:proofErr w:type="spellEnd"/>
            <w:r w:rsidRPr="00D27FDB" w:rsidR="000A7E7D">
              <w:rPr>
                <w:sz w:val="24"/>
                <w:szCs w:val="24"/>
              </w:rPr>
              <w:t>.</w:t>
            </w:r>
          </w:p>
        </w:tc>
      </w:tr>
      <w:tr w:rsidRPr="0024035A" w:rsidR="00562440" w:rsidTr="0A7FB68B" w14:paraId="404668D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0" w:type="dxa"/>
            <w:tcMar/>
          </w:tcPr>
          <w:p w:rsidRPr="00D27FDB" w:rsidR="00562440" w:rsidP="000832BB" w:rsidRDefault="00AA6B47" w14:paraId="7FC9D1AB" w14:textId="5D576BA7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USER_DELETED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52" w:type="dxa"/>
            <w:tcMar/>
          </w:tcPr>
          <w:p w:rsidRPr="00256FAD" w:rsidR="00562440" w:rsidP="000832BB" w:rsidRDefault="000D198F" w14:paraId="7C7D8321" w14:textId="4897B209">
            <w:pPr>
              <w:rPr>
                <w:sz w:val="24"/>
                <w:szCs w:val="24"/>
                <w:lang w:val="en-US"/>
              </w:rPr>
            </w:pPr>
            <w:r w:rsidRPr="0A7FB68B" w:rsidR="1D673184">
              <w:rPr>
                <w:sz w:val="24"/>
                <w:szCs w:val="24"/>
                <w:lang w:val="en-US"/>
              </w:rPr>
              <w:t xml:space="preserve">Se </w:t>
            </w:r>
            <w:r w:rsidRPr="0A7FB68B" w:rsidR="1D673184">
              <w:rPr>
                <w:sz w:val="24"/>
                <w:szCs w:val="24"/>
                <w:lang w:val="en-US"/>
              </w:rPr>
              <w:t>vor</w:t>
            </w:r>
            <w:r w:rsidRPr="0A7FB68B" w:rsidR="1D673184">
              <w:rPr>
                <w:sz w:val="24"/>
                <w:szCs w:val="24"/>
                <w:lang w:val="en-US"/>
              </w:rPr>
              <w:t xml:space="preserve"> </w:t>
            </w:r>
            <w:r w:rsidRPr="0A7FB68B" w:rsidR="1D673184">
              <w:rPr>
                <w:sz w:val="24"/>
                <w:szCs w:val="24"/>
                <w:lang w:val="en-US"/>
              </w:rPr>
              <w:t>notifica</w:t>
            </w:r>
            <w:r w:rsidRPr="0A7FB68B" w:rsidR="1D673184">
              <w:rPr>
                <w:sz w:val="24"/>
                <w:szCs w:val="24"/>
                <w:lang w:val="en-US"/>
              </w:rPr>
              <w:t xml:space="preserve"> </w:t>
            </w:r>
            <w:r w:rsidRPr="0A7FB68B" w:rsidR="1D673184">
              <w:rPr>
                <w:sz w:val="24"/>
                <w:szCs w:val="24"/>
                <w:lang w:val="en-US"/>
              </w:rPr>
              <w:t>toți</w:t>
            </w:r>
            <w:r w:rsidRPr="0A7FB68B" w:rsidR="1D673184">
              <w:rPr>
                <w:sz w:val="24"/>
                <w:szCs w:val="24"/>
                <w:lang w:val="en-US"/>
              </w:rPr>
              <w:t xml:space="preserve"> </w:t>
            </w:r>
            <w:r w:rsidRPr="0A7FB68B" w:rsidR="1D673184">
              <w:rPr>
                <w:sz w:val="24"/>
                <w:szCs w:val="24"/>
                <w:lang w:val="en-US"/>
              </w:rPr>
              <w:t>utilizatorii</w:t>
            </w:r>
            <w:r w:rsidRPr="0A7FB68B" w:rsidR="1D673184">
              <w:rPr>
                <w:sz w:val="24"/>
                <w:szCs w:val="24"/>
                <w:lang w:val="en-US"/>
              </w:rPr>
              <w:t xml:space="preserve"> care</w:t>
            </w:r>
            <w:r w:rsidRPr="0A7FB68B" w:rsidR="68784541">
              <w:rPr>
                <w:sz w:val="24"/>
                <w:szCs w:val="24"/>
                <w:lang w:val="en-US"/>
              </w:rPr>
              <w:t xml:space="preserve"> au</w:t>
            </w:r>
            <w:r w:rsidRPr="0A7FB68B" w:rsidR="1D673184">
              <w:rPr>
                <w:sz w:val="24"/>
                <w:szCs w:val="24"/>
                <w:lang w:val="en-US"/>
              </w:rPr>
              <w:t xml:space="preserve"> </w:t>
            </w:r>
            <w:r w:rsidRPr="0A7FB68B" w:rsidR="1D673184">
              <w:rPr>
                <w:sz w:val="24"/>
                <w:szCs w:val="24"/>
                <w:lang w:val="en-US"/>
              </w:rPr>
              <w:t>dreptul</w:t>
            </w:r>
            <w:r w:rsidRPr="0A7FB68B" w:rsidR="1D673184">
              <w:rPr>
                <w:sz w:val="24"/>
                <w:szCs w:val="24"/>
                <w:lang w:val="en-US"/>
              </w:rPr>
              <w:t xml:space="preserve"> de USER_MANAGEMENT.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614" w:type="dxa"/>
            <w:tcMar/>
          </w:tcPr>
          <w:p w:rsidRPr="00256FAD" w:rsidR="00562440" w:rsidP="000832BB" w:rsidRDefault="00B74BCB" w14:paraId="761C8C7C" w14:textId="463E96B4">
            <w:pPr>
              <w:rPr>
                <w:sz w:val="24"/>
                <w:szCs w:val="24"/>
                <w:lang w:val="en-US"/>
              </w:rPr>
            </w:pPr>
            <w:proofErr w:type="spellStart"/>
            <w:r w:rsidRPr="00D27FDB">
              <w:rPr>
                <w:sz w:val="24"/>
                <w:szCs w:val="24"/>
                <w:lang w:val="en-US"/>
              </w:rPr>
              <w:t>Textul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va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conține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numele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și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datele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utilizatorului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7FDB">
              <w:rPr>
                <w:sz w:val="24"/>
                <w:szCs w:val="24"/>
                <w:lang w:val="en-US"/>
              </w:rPr>
              <w:t>șters</w:t>
            </w:r>
            <w:proofErr w:type="spellEnd"/>
            <w:r w:rsidRPr="00D27FDB">
              <w:rPr>
                <w:sz w:val="24"/>
                <w:szCs w:val="24"/>
                <w:lang w:val="en-US"/>
              </w:rPr>
              <w:t>.</w:t>
            </w:r>
          </w:p>
        </w:tc>
      </w:tr>
      <w:tr w:rsidRPr="0024035A" w:rsidR="001D5583" w:rsidTr="0A7FB68B" w14:paraId="44C2DBE7" w14:textId="505A2DA4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0" w:type="dxa"/>
            <w:tcMar/>
          </w:tcPr>
          <w:p w:rsidRPr="00D27FDB" w:rsidR="001D5583" w:rsidP="000832BB" w:rsidRDefault="008E2529" w14:paraId="50883668" w14:textId="423B8722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USER_DEACTIVATED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52" w:type="dxa"/>
            <w:tcMar/>
          </w:tcPr>
          <w:p w:rsidRPr="00256FAD" w:rsidR="001D5583" w:rsidP="000832BB" w:rsidRDefault="008E407B" w14:paraId="149C21A1" w14:textId="1D6ABF34">
            <w:pPr>
              <w:rPr>
                <w:sz w:val="24"/>
                <w:szCs w:val="24"/>
                <w:lang w:val="en-US"/>
              </w:rPr>
            </w:pPr>
            <w:proofErr w:type="spellStart"/>
            <w:r w:rsidRPr="00256FAD">
              <w:rPr>
                <w:sz w:val="24"/>
                <w:szCs w:val="24"/>
                <w:lang w:val="en-US"/>
              </w:rPr>
              <w:t>Toți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utilizatorii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cu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rolul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de </w:t>
            </w:r>
            <w:r w:rsidRPr="00256FAD" w:rsidR="004B7BFF">
              <w:rPr>
                <w:sz w:val="24"/>
                <w:szCs w:val="24"/>
                <w:lang w:val="en-US"/>
              </w:rPr>
              <w:t>USER_MANAGEMENT</w:t>
            </w:r>
            <w:r w:rsidR="00A058E8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614" w:type="dxa"/>
            <w:tcMar/>
          </w:tcPr>
          <w:p w:rsidRPr="00256FAD" w:rsidR="001D5583" w:rsidP="000832BB" w:rsidRDefault="00CE7B30" w14:paraId="2E95DEEC" w14:textId="4ECFF253">
            <w:pPr>
              <w:rPr>
                <w:sz w:val="24"/>
                <w:szCs w:val="24"/>
                <w:lang w:val="en-US"/>
              </w:rPr>
            </w:pPr>
            <w:r w:rsidRPr="0A7FB68B" w:rsidR="29C030AD">
              <w:rPr>
                <w:sz w:val="24"/>
                <w:szCs w:val="24"/>
                <w:lang w:val="en-US"/>
              </w:rPr>
              <w:t>Mesajul</w:t>
            </w:r>
            <w:r w:rsidRPr="0A7FB68B" w:rsidR="29C030AD">
              <w:rPr>
                <w:sz w:val="24"/>
                <w:szCs w:val="24"/>
                <w:lang w:val="en-US"/>
              </w:rPr>
              <w:t xml:space="preserve"> </w:t>
            </w:r>
            <w:r w:rsidRPr="0A7FB68B" w:rsidR="29C030AD">
              <w:rPr>
                <w:sz w:val="24"/>
                <w:szCs w:val="24"/>
                <w:lang w:val="en-US"/>
              </w:rPr>
              <w:t>va</w:t>
            </w:r>
            <w:r w:rsidRPr="0A7FB68B" w:rsidR="29C030AD">
              <w:rPr>
                <w:sz w:val="24"/>
                <w:szCs w:val="24"/>
                <w:lang w:val="en-US"/>
              </w:rPr>
              <w:t xml:space="preserve"> </w:t>
            </w:r>
            <w:r w:rsidRPr="0A7FB68B" w:rsidR="29C030AD">
              <w:rPr>
                <w:sz w:val="24"/>
                <w:szCs w:val="24"/>
                <w:lang w:val="en-US"/>
              </w:rPr>
              <w:t>conține</w:t>
            </w:r>
            <w:r w:rsidRPr="0A7FB68B" w:rsidR="29C030AD">
              <w:rPr>
                <w:sz w:val="24"/>
                <w:szCs w:val="24"/>
                <w:lang w:val="en-US"/>
              </w:rPr>
              <w:t xml:space="preserve"> </w:t>
            </w:r>
            <w:r w:rsidRPr="0A7FB68B" w:rsidR="29C030AD">
              <w:rPr>
                <w:sz w:val="24"/>
                <w:szCs w:val="24"/>
                <w:lang w:val="en-US"/>
              </w:rPr>
              <w:t>datele</w:t>
            </w:r>
            <w:r w:rsidRPr="0A7FB68B" w:rsidR="29C030AD">
              <w:rPr>
                <w:sz w:val="24"/>
                <w:szCs w:val="24"/>
                <w:lang w:val="en-US"/>
              </w:rPr>
              <w:t xml:space="preserve"> </w:t>
            </w:r>
            <w:r w:rsidRPr="0A7FB68B" w:rsidR="29C030AD">
              <w:rPr>
                <w:sz w:val="24"/>
                <w:szCs w:val="24"/>
                <w:lang w:val="en-US"/>
              </w:rPr>
              <w:t>utilizatorului</w:t>
            </w:r>
            <w:r w:rsidRPr="0A7FB68B" w:rsidR="29C030AD">
              <w:rPr>
                <w:sz w:val="24"/>
                <w:szCs w:val="24"/>
                <w:lang w:val="en-US"/>
              </w:rPr>
              <w:t xml:space="preserve"> </w:t>
            </w:r>
            <w:r w:rsidRPr="0A7FB68B" w:rsidR="29C030AD">
              <w:rPr>
                <w:sz w:val="24"/>
                <w:szCs w:val="24"/>
                <w:lang w:val="en-US"/>
              </w:rPr>
              <w:t>de</w:t>
            </w:r>
            <w:r w:rsidRPr="0A7FB68B" w:rsidR="641983D1">
              <w:rPr>
                <w:sz w:val="24"/>
                <w:szCs w:val="24"/>
                <w:lang w:val="en-US"/>
              </w:rPr>
              <w:t>z</w:t>
            </w:r>
            <w:r w:rsidRPr="0A7FB68B" w:rsidR="29C030AD">
              <w:rPr>
                <w:sz w:val="24"/>
                <w:szCs w:val="24"/>
                <w:lang w:val="en-US"/>
              </w:rPr>
              <w:t>activat</w:t>
            </w:r>
            <w:r w:rsidRPr="0A7FB68B" w:rsidR="29C030AD">
              <w:rPr>
                <w:sz w:val="24"/>
                <w:szCs w:val="24"/>
                <w:lang w:val="en-US"/>
              </w:rPr>
              <w:t>.</w:t>
            </w:r>
          </w:p>
        </w:tc>
      </w:tr>
      <w:tr w:rsidRPr="0024035A" w:rsidR="00A058E8" w:rsidTr="0A7FB68B" w14:paraId="78A4C06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50" w:type="dxa"/>
            <w:tcMar/>
          </w:tcPr>
          <w:p w:rsidRPr="00256FAD" w:rsidR="00A058E8" w:rsidP="000832BB" w:rsidRDefault="004B7BFF" w14:paraId="1D324B14" w14:textId="35706F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DONATION</w:t>
            </w:r>
            <w:r w:rsidR="00A058E8">
              <w:rPr>
                <w:sz w:val="24"/>
                <w:szCs w:val="24"/>
              </w:rPr>
              <w:t>_APPROVED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52" w:type="dxa"/>
            <w:tcMar/>
          </w:tcPr>
          <w:p w:rsidRPr="00256FAD" w:rsidR="00A058E8" w:rsidP="000832BB" w:rsidRDefault="00A058E8" w14:paraId="2D77097F" w14:textId="276054E2">
            <w:pPr>
              <w:rPr>
                <w:sz w:val="24"/>
                <w:szCs w:val="24"/>
                <w:lang w:val="en-US"/>
              </w:rPr>
            </w:pPr>
            <w:r w:rsidRPr="0A7FB68B" w:rsidR="50A8787B">
              <w:rPr>
                <w:sz w:val="24"/>
                <w:szCs w:val="24"/>
                <w:lang w:val="en-US"/>
              </w:rPr>
              <w:t>Utilizatorul</w:t>
            </w:r>
            <w:r w:rsidRPr="0A7FB68B" w:rsidR="50A8787B">
              <w:rPr>
                <w:sz w:val="24"/>
                <w:szCs w:val="24"/>
                <w:lang w:val="en-US"/>
              </w:rPr>
              <w:t xml:space="preserve"> </w:t>
            </w:r>
            <w:r w:rsidRPr="0A7FB68B" w:rsidR="5A0F8616">
              <w:rPr>
                <w:sz w:val="24"/>
                <w:szCs w:val="24"/>
                <w:lang w:val="en-US"/>
              </w:rPr>
              <w:t>caruia</w:t>
            </w:r>
            <w:r w:rsidRPr="0A7FB68B" w:rsidR="5A0F8616">
              <w:rPr>
                <w:sz w:val="24"/>
                <w:szCs w:val="24"/>
                <w:lang w:val="en-US"/>
              </w:rPr>
              <w:t xml:space="preserve"> </w:t>
            </w:r>
            <w:r w:rsidRPr="0A7FB68B" w:rsidR="50A8787B">
              <w:rPr>
                <w:sz w:val="24"/>
                <w:szCs w:val="24"/>
                <w:lang w:val="en-US"/>
              </w:rPr>
              <w:t xml:space="preserve">taxa </w:t>
            </w:r>
            <w:r w:rsidRPr="0A7FB68B" w:rsidR="2F4EA5AF">
              <w:rPr>
                <w:sz w:val="24"/>
                <w:szCs w:val="24"/>
                <w:lang w:val="en-US"/>
              </w:rPr>
              <w:t>I-</w:t>
            </w:r>
            <w:r w:rsidRPr="0A7FB68B" w:rsidR="50A8787B">
              <w:rPr>
                <w:sz w:val="24"/>
                <w:szCs w:val="24"/>
                <w:lang w:val="en-US"/>
              </w:rPr>
              <w:t xml:space="preserve">a </w:t>
            </w:r>
            <w:r w:rsidRPr="0A7FB68B" w:rsidR="50A8787B">
              <w:rPr>
                <w:sz w:val="24"/>
                <w:szCs w:val="24"/>
                <w:lang w:val="en-US"/>
              </w:rPr>
              <w:t>f</w:t>
            </w:r>
            <w:r w:rsidRPr="0A7FB68B" w:rsidR="50A8787B">
              <w:rPr>
                <w:sz w:val="24"/>
                <w:szCs w:val="24"/>
                <w:lang w:val="en-US"/>
              </w:rPr>
              <w:t>ost</w:t>
            </w:r>
            <w:r w:rsidRPr="0A7FB68B" w:rsidR="50A8787B">
              <w:rPr>
                <w:sz w:val="24"/>
                <w:szCs w:val="24"/>
                <w:lang w:val="en-US"/>
              </w:rPr>
              <w:t xml:space="preserve"> </w:t>
            </w:r>
            <w:r w:rsidRPr="0A7FB68B" w:rsidR="50A8787B">
              <w:rPr>
                <w:sz w:val="24"/>
                <w:szCs w:val="24"/>
                <w:lang w:val="en-US"/>
              </w:rPr>
              <w:t>a</w:t>
            </w:r>
            <w:r w:rsidRPr="0A7FB68B" w:rsidR="50A8787B">
              <w:rPr>
                <w:sz w:val="24"/>
                <w:szCs w:val="24"/>
                <w:lang w:val="en-US"/>
              </w:rPr>
              <w:t>probată</w:t>
            </w:r>
            <w:r w:rsidRPr="0A7FB68B" w:rsidR="50A8787B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614" w:type="dxa"/>
            <w:tcMar/>
          </w:tcPr>
          <w:p w:rsidRPr="00D27FDB" w:rsidR="00A058E8" w:rsidP="000832BB" w:rsidRDefault="00A058E8" w14:paraId="4AB40EB3" w14:textId="135C93B3">
            <w:pPr>
              <w:rPr>
                <w:sz w:val="24"/>
                <w:szCs w:val="24"/>
                <w:lang w:val="en-US"/>
              </w:rPr>
            </w:pPr>
            <w:r w:rsidRPr="0A7FB68B" w:rsidR="50A8787B">
              <w:rPr>
                <w:sz w:val="24"/>
                <w:szCs w:val="24"/>
                <w:lang w:val="en-US"/>
              </w:rPr>
              <w:t>Me</w:t>
            </w:r>
            <w:r w:rsidRPr="0A7FB68B" w:rsidR="4DD4A09C">
              <w:rPr>
                <w:sz w:val="24"/>
                <w:szCs w:val="24"/>
                <w:lang w:val="en-US"/>
              </w:rPr>
              <w:t>s</w:t>
            </w:r>
            <w:r w:rsidRPr="0A7FB68B" w:rsidR="50A8787B">
              <w:rPr>
                <w:sz w:val="24"/>
                <w:szCs w:val="24"/>
                <w:lang w:val="en-US"/>
              </w:rPr>
              <w:t>ajul</w:t>
            </w:r>
            <w:r w:rsidRPr="0A7FB68B" w:rsidR="50A8787B">
              <w:rPr>
                <w:sz w:val="24"/>
                <w:szCs w:val="24"/>
                <w:lang w:val="en-US"/>
              </w:rPr>
              <w:t xml:space="preserve"> </w:t>
            </w:r>
            <w:r w:rsidRPr="0A7FB68B" w:rsidR="50A8787B">
              <w:rPr>
                <w:sz w:val="24"/>
                <w:szCs w:val="24"/>
                <w:lang w:val="en-US"/>
              </w:rPr>
              <w:t>va</w:t>
            </w:r>
            <w:r w:rsidRPr="0A7FB68B" w:rsidR="50A8787B">
              <w:rPr>
                <w:sz w:val="24"/>
                <w:szCs w:val="24"/>
                <w:lang w:val="en-US"/>
              </w:rPr>
              <w:t xml:space="preserve"> </w:t>
            </w:r>
            <w:r w:rsidRPr="0A7FB68B" w:rsidR="50A8787B">
              <w:rPr>
                <w:sz w:val="24"/>
                <w:szCs w:val="24"/>
                <w:lang w:val="en-US"/>
              </w:rPr>
              <w:t>conține</w:t>
            </w:r>
            <w:r w:rsidRPr="0A7FB68B" w:rsidR="50A8787B">
              <w:rPr>
                <w:sz w:val="24"/>
                <w:szCs w:val="24"/>
                <w:lang w:val="en-US"/>
              </w:rPr>
              <w:t xml:space="preserve"> </w:t>
            </w:r>
            <w:r w:rsidRPr="0A7FB68B" w:rsidR="514CC958">
              <w:rPr>
                <w:sz w:val="24"/>
                <w:szCs w:val="24"/>
                <w:lang w:val="en-US"/>
              </w:rPr>
              <w:t xml:space="preserve">un </w:t>
            </w:r>
            <w:r w:rsidRPr="0A7FB68B" w:rsidR="514CC958">
              <w:rPr>
                <w:sz w:val="24"/>
                <w:szCs w:val="24"/>
                <w:lang w:val="en-US"/>
              </w:rPr>
              <w:t>mesaj</w:t>
            </w:r>
            <w:r w:rsidRPr="0A7FB68B" w:rsidR="514CC958">
              <w:rPr>
                <w:sz w:val="24"/>
                <w:szCs w:val="24"/>
                <w:lang w:val="en-US"/>
              </w:rPr>
              <w:t xml:space="preserve"> de </w:t>
            </w:r>
            <w:r w:rsidRPr="0A7FB68B" w:rsidR="514CC958">
              <w:rPr>
                <w:sz w:val="24"/>
                <w:szCs w:val="24"/>
                <w:lang w:val="en-US"/>
              </w:rPr>
              <w:t>confirmare</w:t>
            </w:r>
            <w:r w:rsidRPr="0A7FB68B" w:rsidR="514CC958">
              <w:rPr>
                <w:sz w:val="24"/>
                <w:szCs w:val="24"/>
                <w:lang w:val="en-US"/>
              </w:rPr>
              <w:t xml:space="preserve"> </w:t>
            </w:r>
            <w:r w:rsidRPr="0A7FB68B" w:rsidR="514CC958">
              <w:rPr>
                <w:sz w:val="24"/>
                <w:szCs w:val="24"/>
                <w:lang w:val="en-US"/>
              </w:rPr>
              <w:t>și</w:t>
            </w:r>
            <w:r w:rsidRPr="0A7FB68B" w:rsidR="514CC958">
              <w:rPr>
                <w:sz w:val="24"/>
                <w:szCs w:val="24"/>
                <w:lang w:val="en-US"/>
              </w:rPr>
              <w:t xml:space="preserve"> </w:t>
            </w:r>
            <w:r w:rsidRPr="0A7FB68B" w:rsidR="60EE7D00">
              <w:rPr>
                <w:sz w:val="24"/>
                <w:szCs w:val="24"/>
                <w:lang w:val="en-US"/>
              </w:rPr>
              <w:t>suma</w:t>
            </w:r>
            <w:r w:rsidRPr="0A7FB68B" w:rsidR="60EE7D00">
              <w:rPr>
                <w:sz w:val="24"/>
                <w:szCs w:val="24"/>
                <w:lang w:val="en-US"/>
              </w:rPr>
              <w:t xml:space="preserve"> </w:t>
            </w:r>
            <w:r w:rsidRPr="0A7FB68B" w:rsidR="60EE7D00">
              <w:rPr>
                <w:sz w:val="24"/>
                <w:szCs w:val="24"/>
                <w:lang w:val="en-US"/>
              </w:rPr>
              <w:t>plătii</w:t>
            </w:r>
            <w:r w:rsidRPr="0A7FB68B" w:rsidR="60EE7D00">
              <w:rPr>
                <w:sz w:val="24"/>
                <w:szCs w:val="24"/>
                <w:lang w:val="en-US"/>
              </w:rPr>
              <w:t xml:space="preserve"> </w:t>
            </w:r>
            <w:r w:rsidRPr="0A7FB68B" w:rsidR="60EE7D00">
              <w:rPr>
                <w:sz w:val="24"/>
                <w:szCs w:val="24"/>
                <w:lang w:val="en-US"/>
              </w:rPr>
              <w:t>aprobate</w:t>
            </w:r>
            <w:r w:rsidRPr="0A7FB68B" w:rsidR="60EE7D00">
              <w:rPr>
                <w:sz w:val="24"/>
                <w:szCs w:val="24"/>
                <w:lang w:val="en-US"/>
              </w:rPr>
              <w:t>.</w:t>
            </w:r>
          </w:p>
        </w:tc>
      </w:tr>
    </w:tbl>
    <w:p w:rsidRPr="00256FAD" w:rsidR="00A3441D" w:rsidP="00A3441D" w:rsidRDefault="00A3441D" w14:paraId="18017880" w14:textId="77777777">
      <w:pPr>
        <w:rPr>
          <w:lang w:val="en-US"/>
        </w:rPr>
      </w:pPr>
    </w:p>
    <w:p w:rsidR="00D31738" w:rsidP="00D31738" w:rsidRDefault="00D31738" w14:paraId="7A14C48D" w14:textId="43FAE31E">
      <w:pPr>
        <w:pStyle w:val="Heading1"/>
        <w:rPr>
          <w:lang w:val="ro-RO"/>
        </w:rPr>
      </w:pPr>
      <w:bookmarkStart w:name="_Toc140779825" w:id="183"/>
      <w:r w:rsidRPr="0FDB39C2">
        <w:rPr>
          <w:lang w:val="ro-RO"/>
        </w:rPr>
        <w:t>Cerințe Opționale</w:t>
      </w:r>
      <w:bookmarkEnd w:id="183"/>
    </w:p>
    <w:p w:rsidR="003E3FA3" w:rsidP="00152123" w:rsidRDefault="00152123" w14:paraId="4333D6D0" w14:textId="68A7AFE0">
      <w:pPr>
        <w:pStyle w:val="Heading2"/>
        <w:rPr>
          <w:lang w:val="ro-RO"/>
        </w:rPr>
      </w:pPr>
      <w:bookmarkStart w:name="_Toc140779826" w:id="184"/>
      <w:r w:rsidRPr="0FDB39C2">
        <w:rPr>
          <w:lang w:val="ro-RO"/>
        </w:rPr>
        <w:t xml:space="preserve">Import </w:t>
      </w:r>
      <w:r w:rsidR="009A2814">
        <w:rPr>
          <w:lang w:val="ro-RO"/>
        </w:rPr>
        <w:t>campanie</w:t>
      </w:r>
      <w:r w:rsidRPr="0FDB39C2">
        <w:rPr>
          <w:lang w:val="ro-RO"/>
        </w:rPr>
        <w:t xml:space="preserve"> (CSV)</w:t>
      </w:r>
      <w:bookmarkEnd w:id="184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311"/>
        <w:gridCol w:w="7705"/>
      </w:tblGrid>
      <w:tr w:rsidRPr="00A4226F" w:rsidR="00260691" w:rsidTr="0FDB39C2" w14:paraId="0B82110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11" w:type="dxa"/>
          </w:tcPr>
          <w:p w:rsidRPr="00256FAD" w:rsidR="00260691" w:rsidP="000832BB" w:rsidRDefault="00260691" w14:paraId="740A172B" w14:textId="77777777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Cod</w:t>
            </w:r>
          </w:p>
        </w:tc>
        <w:tc>
          <w:tcPr>
            <w:tcW w:w="7705" w:type="dxa"/>
          </w:tcPr>
          <w:p w:rsidRPr="00256FAD" w:rsidR="00260691" w:rsidP="000832BB" w:rsidRDefault="00260691" w14:paraId="4227CA20" w14:textId="77777777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OPT – 001</w:t>
            </w:r>
          </w:p>
        </w:tc>
      </w:tr>
      <w:tr w:rsidRPr="00A4226F" w:rsidR="00260691" w:rsidTr="0FDB39C2" w14:paraId="06C972E2" w14:textId="77777777">
        <w:tc>
          <w:tcPr>
            <w:tcW w:w="1311" w:type="dxa"/>
          </w:tcPr>
          <w:p w:rsidRPr="00256FAD" w:rsidR="00260691" w:rsidP="000832BB" w:rsidRDefault="00260691" w14:paraId="17D5215A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705" w:type="dxa"/>
          </w:tcPr>
          <w:p w:rsidRPr="00256FAD" w:rsidR="00260691" w:rsidP="000832BB" w:rsidRDefault="009A2814" w14:paraId="666D364F" w14:textId="37424B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</w:t>
            </w:r>
            <w:r w:rsidRPr="0FDB39C2" w:rsidR="00260691">
              <w:rPr>
                <w:sz w:val="24"/>
                <w:szCs w:val="24"/>
              </w:rPr>
              <w:t>_IMPORT</w:t>
            </w:r>
          </w:p>
        </w:tc>
      </w:tr>
      <w:tr w:rsidRPr="009A2814" w:rsidR="00260691" w:rsidTr="0FDB39C2" w14:paraId="3E44B924" w14:textId="77777777">
        <w:tc>
          <w:tcPr>
            <w:tcW w:w="1311" w:type="dxa"/>
          </w:tcPr>
          <w:p w:rsidRPr="00256FAD" w:rsidR="00260691" w:rsidP="000832BB" w:rsidRDefault="00260691" w14:paraId="7948F714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705" w:type="dxa"/>
          </w:tcPr>
          <w:p w:rsidRPr="00256FAD" w:rsidR="00260691" w:rsidP="000832BB" w:rsidRDefault="00260691" w14:paraId="7F3BB632" w14:textId="5667AA51">
            <w:pPr>
              <w:rPr>
                <w:sz w:val="24"/>
                <w:szCs w:val="24"/>
                <w:lang w:val="en-US"/>
              </w:rPr>
            </w:pPr>
            <w:r w:rsidRPr="0FDB39C2">
              <w:rPr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specifica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un format csv pe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baza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caruia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poate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importa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un</w:t>
            </w:r>
            <w:r w:rsidRPr="0FDB39C2" w:rsidR="66D3935B">
              <w:rPr>
                <w:sz w:val="24"/>
                <w:szCs w:val="24"/>
                <w:lang w:val="en-US"/>
              </w:rPr>
              <w:t>a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sau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mai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multe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9A2814">
              <w:rPr>
                <w:sz w:val="24"/>
                <w:szCs w:val="24"/>
                <w:lang w:val="en-US"/>
              </w:rPr>
              <w:t>campanii</w:t>
            </w:r>
            <w:proofErr w:type="spellEnd"/>
            <w:r w:rsidR="009A281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FDB39C2">
              <w:rPr>
                <w:sz w:val="24"/>
                <w:szCs w:val="24"/>
                <w:lang w:val="en-US"/>
              </w:rPr>
              <w:t>si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9A2814">
              <w:rPr>
                <w:sz w:val="24"/>
                <w:szCs w:val="24"/>
                <w:lang w:val="en-US"/>
              </w:rPr>
              <w:t>donatorii</w:t>
            </w:r>
            <w:proofErr w:type="spellEnd"/>
            <w:r w:rsidR="009A281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9A2814">
              <w:rPr>
                <w:sz w:val="24"/>
                <w:szCs w:val="24"/>
                <w:lang w:val="en-US"/>
              </w:rPr>
              <w:t>campaniilor</w:t>
            </w:r>
            <w:proofErr w:type="spellEnd"/>
            <w:r w:rsidRPr="0FDB39C2">
              <w:rPr>
                <w:sz w:val="24"/>
                <w:szCs w:val="24"/>
                <w:lang w:val="en-US"/>
              </w:rPr>
              <w:t xml:space="preserve">. </w:t>
            </w:r>
          </w:p>
          <w:p w:rsidRPr="00256FAD" w:rsidR="00260691" w:rsidP="000832BB" w:rsidRDefault="00260691" w14:paraId="30C986CA" w14:textId="77777777">
            <w:pPr>
              <w:rPr>
                <w:sz w:val="24"/>
                <w:szCs w:val="24"/>
                <w:lang w:val="en-US"/>
              </w:rPr>
            </w:pPr>
          </w:p>
        </w:tc>
      </w:tr>
    </w:tbl>
    <w:p w:rsidR="00152123" w:rsidP="00260691" w:rsidRDefault="00260691" w14:paraId="6E0E4F39" w14:textId="07AA8218">
      <w:pPr>
        <w:pStyle w:val="Heading2"/>
        <w:rPr>
          <w:lang w:val="en-US"/>
        </w:rPr>
      </w:pPr>
      <w:bookmarkStart w:name="_Toc140779827" w:id="185"/>
      <w:proofErr w:type="spellStart"/>
      <w:r w:rsidRPr="0FDB39C2">
        <w:rPr>
          <w:lang w:val="en-US"/>
        </w:rPr>
        <w:t>Raportarea</w:t>
      </w:r>
      <w:proofErr w:type="spellEnd"/>
      <w:r w:rsidRPr="0FDB39C2">
        <w:rPr>
          <w:lang w:val="en-US"/>
        </w:rPr>
        <w:t xml:space="preserve"> </w:t>
      </w:r>
      <w:proofErr w:type="spellStart"/>
      <w:r w:rsidRPr="0FDB39C2">
        <w:rPr>
          <w:lang w:val="en-US"/>
        </w:rPr>
        <w:t>taxelor</w:t>
      </w:r>
      <w:bookmarkEnd w:id="185"/>
      <w:proofErr w:type="spellEnd"/>
    </w:p>
    <w:p w:rsidR="00260691" w:rsidP="00260691" w:rsidRDefault="00E97472" w14:paraId="10FBDAE7" w14:textId="7534C830">
      <w:pPr>
        <w:rPr>
          <w:sz w:val="24"/>
          <w:szCs w:val="24"/>
          <w:lang w:val="en-US"/>
        </w:rPr>
      </w:pPr>
      <w:r w:rsidRPr="00256FAD">
        <w:rPr>
          <w:sz w:val="24"/>
          <w:szCs w:val="24"/>
          <w:lang w:val="en-US"/>
        </w:rPr>
        <w:t xml:space="preserve">Format </w:t>
      </w:r>
      <w:proofErr w:type="spellStart"/>
      <w:r w:rsidRPr="00256FAD">
        <w:rPr>
          <w:sz w:val="24"/>
          <w:szCs w:val="24"/>
          <w:lang w:val="en-US"/>
        </w:rPr>
        <w:t>raport</w:t>
      </w:r>
      <w:proofErr w:type="spellEnd"/>
      <w:r w:rsidRPr="00256FAD">
        <w:rPr>
          <w:sz w:val="24"/>
          <w:szCs w:val="24"/>
          <w:lang w:val="en-US"/>
        </w:rPr>
        <w:t xml:space="preserve">: </w:t>
      </w:r>
      <w:proofErr w:type="spellStart"/>
      <w:r w:rsidRPr="00256FAD">
        <w:rPr>
          <w:sz w:val="24"/>
          <w:szCs w:val="24"/>
          <w:lang w:val="en-US"/>
        </w:rPr>
        <w:t>Piechart</w:t>
      </w:r>
      <w:proofErr w:type="spellEnd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311"/>
        <w:gridCol w:w="7705"/>
      </w:tblGrid>
      <w:tr w:rsidRPr="00A4226F" w:rsidR="00E97472" w:rsidTr="00256FAD" w14:paraId="7887595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:rsidRPr="00256FAD" w:rsidR="00E97472" w:rsidP="000832BB" w:rsidRDefault="00E97472" w14:paraId="0CE6E014" w14:textId="77777777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Cod</w:t>
            </w:r>
          </w:p>
        </w:tc>
        <w:tc>
          <w:tcPr>
            <w:tcW w:w="7745" w:type="dxa"/>
          </w:tcPr>
          <w:p w:rsidRPr="00256FAD" w:rsidR="00E97472" w:rsidP="000832BB" w:rsidRDefault="00E97472" w14:paraId="102F100C" w14:textId="77777777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OPT – 002</w:t>
            </w:r>
          </w:p>
        </w:tc>
      </w:tr>
      <w:tr w:rsidRPr="00A4226F" w:rsidR="00E97472" w:rsidTr="00256FAD" w14:paraId="5F71A47A" w14:textId="77777777">
        <w:tc>
          <w:tcPr>
            <w:tcW w:w="1271" w:type="dxa"/>
          </w:tcPr>
          <w:p w:rsidRPr="00256FAD" w:rsidR="00E97472" w:rsidP="000832BB" w:rsidRDefault="00E97472" w14:paraId="7B7BA5FD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745" w:type="dxa"/>
          </w:tcPr>
          <w:p w:rsidRPr="00256FAD" w:rsidR="00E97472" w:rsidP="000832BB" w:rsidRDefault="009A2814" w14:paraId="519BC216" w14:textId="136BC5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DONATION</w:t>
            </w:r>
            <w:r w:rsidRPr="00256FAD" w:rsidR="00E97472">
              <w:rPr>
                <w:sz w:val="24"/>
                <w:szCs w:val="24"/>
              </w:rPr>
              <w:t>_REPORTING</w:t>
            </w:r>
          </w:p>
        </w:tc>
      </w:tr>
      <w:tr w:rsidRPr="0024035A" w:rsidR="00E97472" w:rsidTr="00256FAD" w14:paraId="3B7AA778" w14:textId="77777777">
        <w:tc>
          <w:tcPr>
            <w:tcW w:w="1271" w:type="dxa"/>
          </w:tcPr>
          <w:p w:rsidRPr="00256FAD" w:rsidR="00E97472" w:rsidP="000832BB" w:rsidRDefault="00E97472" w14:paraId="25BFB809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745" w:type="dxa"/>
          </w:tcPr>
          <w:p w:rsidRPr="00256FAD" w:rsidR="00E97472" w:rsidP="000832BB" w:rsidRDefault="00E97472" w14:paraId="4703F155" w14:textId="1179D151">
            <w:pPr>
              <w:rPr>
                <w:sz w:val="24"/>
                <w:szCs w:val="24"/>
                <w:lang w:val="en-US"/>
              </w:rPr>
            </w:pPr>
            <w:r w:rsidRPr="00256FAD">
              <w:rPr>
                <w:sz w:val="24"/>
                <w:szCs w:val="24"/>
                <w:lang w:val="en-US"/>
              </w:rPr>
              <w:t xml:space="preserve">Pe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baza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criteriilor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(de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exemplu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>:</w:t>
            </w:r>
            <w:r w:rsidR="009A2814">
              <w:rPr>
                <w:sz w:val="24"/>
                <w:szCs w:val="24"/>
                <w:lang w:val="en-US"/>
              </w:rPr>
              <w:t xml:space="preserve"> </w:t>
            </w:r>
            <w:r w:rsidRPr="00256FAD">
              <w:rPr>
                <w:sz w:val="24"/>
                <w:szCs w:val="24"/>
                <w:lang w:val="en-US"/>
              </w:rPr>
              <w:t>an, approved</w:t>
            </w:r>
            <w:r w:rsidR="009A281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9A2814">
              <w:rPr>
                <w:sz w:val="24"/>
                <w:szCs w:val="24"/>
                <w:lang w:val="en-US"/>
              </w:rPr>
              <w:t>alte</w:t>
            </w:r>
            <w:proofErr w:type="spellEnd"/>
            <w:r w:rsidR="009A281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9A2814">
              <w:rPr>
                <w:sz w:val="24"/>
                <w:szCs w:val="24"/>
                <w:lang w:val="en-US"/>
              </w:rPr>
              <w:t>fielduri</w:t>
            </w:r>
            <w:proofErr w:type="spellEnd"/>
            <w:r w:rsidR="009A2814">
              <w:rPr>
                <w:sz w:val="24"/>
                <w:szCs w:val="24"/>
                <w:lang w:val="en-US"/>
              </w:rPr>
              <w:t xml:space="preserve"> de la </w:t>
            </w:r>
            <w:proofErr w:type="spellStart"/>
            <w:r w:rsidR="009A2814">
              <w:rPr>
                <w:sz w:val="24"/>
                <w:szCs w:val="24"/>
                <w:lang w:val="en-US"/>
              </w:rPr>
              <w:t>donatii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) se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poate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genera un pie chart.</w:t>
            </w:r>
          </w:p>
          <w:p w:rsidRPr="00256FAD" w:rsidR="00E97472" w:rsidP="000832BB" w:rsidRDefault="00E97472" w14:paraId="7D4E2F54" w14:textId="77777777">
            <w:pPr>
              <w:rPr>
                <w:sz w:val="24"/>
                <w:szCs w:val="24"/>
                <w:lang w:val="en-US"/>
              </w:rPr>
            </w:pPr>
          </w:p>
        </w:tc>
      </w:tr>
    </w:tbl>
    <w:p w:rsidR="00E97472" w:rsidP="00A4226F" w:rsidRDefault="00A4226F" w14:paraId="75767CC4" w14:textId="710084EA">
      <w:pPr>
        <w:pStyle w:val="Heading2"/>
        <w:rPr>
          <w:lang w:val="en-US"/>
        </w:rPr>
      </w:pPr>
      <w:bookmarkStart w:name="_Toc140779828" w:id="186"/>
      <w:r w:rsidRPr="0FDB39C2">
        <w:rPr>
          <w:lang w:val="en-US"/>
        </w:rPr>
        <w:t>Two-Factor authentication</w:t>
      </w:r>
      <w:bookmarkEnd w:id="186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311"/>
        <w:gridCol w:w="7705"/>
      </w:tblGrid>
      <w:tr w:rsidRPr="00A4226F" w:rsidR="00A4226F" w:rsidTr="00256FAD" w14:paraId="7C16319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:rsidRPr="00256FAD" w:rsidR="00A4226F" w:rsidP="000832BB" w:rsidRDefault="00A4226F" w14:paraId="2CA4DD9C" w14:textId="77777777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Cod</w:t>
            </w:r>
          </w:p>
        </w:tc>
        <w:tc>
          <w:tcPr>
            <w:tcW w:w="7745" w:type="dxa"/>
          </w:tcPr>
          <w:p w:rsidRPr="00256FAD" w:rsidR="00A4226F" w:rsidP="000832BB" w:rsidRDefault="00A4226F" w14:paraId="4BD66CBB" w14:textId="77777777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OPT – 003</w:t>
            </w:r>
          </w:p>
        </w:tc>
      </w:tr>
      <w:tr w:rsidRPr="00A4226F" w:rsidR="00A4226F" w:rsidTr="00256FAD" w14:paraId="7442816A" w14:textId="77777777">
        <w:tc>
          <w:tcPr>
            <w:tcW w:w="1271" w:type="dxa"/>
          </w:tcPr>
          <w:p w:rsidRPr="00256FAD" w:rsidR="00A4226F" w:rsidP="000832BB" w:rsidRDefault="00A4226F" w14:paraId="7A78C6F7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Drept</w:t>
            </w:r>
            <w:proofErr w:type="spellEnd"/>
          </w:p>
        </w:tc>
        <w:tc>
          <w:tcPr>
            <w:tcW w:w="7745" w:type="dxa"/>
          </w:tcPr>
          <w:p w:rsidRPr="00256FAD" w:rsidR="00A4226F" w:rsidP="000832BB" w:rsidRDefault="00A4226F" w14:paraId="0675E799" w14:textId="77777777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-</w:t>
            </w:r>
          </w:p>
        </w:tc>
      </w:tr>
      <w:tr w:rsidRPr="006B45B4" w:rsidR="00A4226F" w:rsidTr="00256FAD" w14:paraId="152B398D" w14:textId="77777777">
        <w:tc>
          <w:tcPr>
            <w:tcW w:w="1271" w:type="dxa"/>
          </w:tcPr>
          <w:p w:rsidRPr="00256FAD" w:rsidR="00A4226F" w:rsidP="000832BB" w:rsidRDefault="00A4226F" w14:paraId="366BBF7C" w14:textId="7777777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7745" w:type="dxa"/>
          </w:tcPr>
          <w:p w:rsidRPr="00256FAD" w:rsidR="00A4226F" w:rsidP="000832BB" w:rsidRDefault="00A4226F" w14:paraId="5E9DDB2D" w14:textId="77777777">
            <w:pPr>
              <w:rPr>
                <w:sz w:val="24"/>
                <w:szCs w:val="24"/>
                <w:lang w:val="en-US"/>
              </w:rPr>
            </w:pPr>
            <w:r w:rsidRPr="00256FAD">
              <w:rPr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poate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folosi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2FA cu email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sau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Authenticator app (de </w:t>
            </w:r>
            <w:proofErr w:type="spellStart"/>
            <w:r w:rsidRPr="00256FAD">
              <w:rPr>
                <w:sz w:val="24"/>
                <w:szCs w:val="24"/>
                <w:lang w:val="en-US"/>
              </w:rPr>
              <w:t>exemplu</w:t>
            </w:r>
            <w:proofErr w:type="spellEnd"/>
            <w:r w:rsidRPr="00256FAD">
              <w:rPr>
                <w:sz w:val="24"/>
                <w:szCs w:val="24"/>
                <w:lang w:val="en-US"/>
              </w:rPr>
              <w:t xml:space="preserve"> Google Authenticator).</w:t>
            </w:r>
          </w:p>
          <w:p w:rsidRPr="00256FAD" w:rsidR="00A4226F" w:rsidP="000832BB" w:rsidRDefault="00A4226F" w14:paraId="68EE3319" w14:textId="77777777">
            <w:pPr>
              <w:rPr>
                <w:sz w:val="24"/>
                <w:szCs w:val="24"/>
                <w:lang w:val="en-US"/>
              </w:rPr>
            </w:pPr>
          </w:p>
        </w:tc>
      </w:tr>
    </w:tbl>
    <w:p w:rsidRPr="00256FAD" w:rsidR="00A4226F" w:rsidP="00256FAD" w:rsidRDefault="00A4226F" w14:paraId="5C9E3065" w14:textId="77777777">
      <w:pPr>
        <w:rPr>
          <w:lang w:val="en-US"/>
        </w:rPr>
      </w:pPr>
    </w:p>
    <w:p w:rsidRPr="006B45B4" w:rsidR="00B35613" w:rsidP="00256FAD" w:rsidRDefault="00B35613" w14:paraId="70A48870" w14:textId="09820B84">
      <w:pPr>
        <w:rPr>
          <w:lang w:val="en-US"/>
        </w:rPr>
      </w:pPr>
    </w:p>
    <w:p w:rsidR="003B7301" w:rsidP="00281648" w:rsidRDefault="00281648" w14:paraId="615F4359" w14:textId="5782460B">
      <w:pPr>
        <w:pStyle w:val="Heading1"/>
      </w:pPr>
      <w:bookmarkStart w:name="_Toc140779829" w:id="187"/>
      <w:proofErr w:type="spellStart"/>
      <w:r>
        <w:t>Cerințe</w:t>
      </w:r>
      <w:proofErr w:type="spellEnd"/>
      <w:r>
        <w:t xml:space="preserve"> </w:t>
      </w:r>
      <w:proofErr w:type="spellStart"/>
      <w:r>
        <w:t>technice</w:t>
      </w:r>
      <w:bookmarkEnd w:id="187"/>
      <w:proofErr w:type="spellEnd"/>
    </w:p>
    <w:p w:rsidR="009632C9" w:rsidP="00256FAD" w:rsidRDefault="009632C9" w14:paraId="795E2140" w14:textId="5521F7D2">
      <w:pPr>
        <w:rPr>
          <w:sz w:val="24"/>
          <w:szCs w:val="24"/>
          <w:lang w:val="en-US"/>
        </w:rPr>
      </w:pPr>
      <w:proofErr w:type="spellStart"/>
      <w:r w:rsidRPr="00256FAD">
        <w:rPr>
          <w:sz w:val="24"/>
          <w:szCs w:val="24"/>
          <w:lang w:val="en-US"/>
        </w:rPr>
        <w:t>Aplicațiile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vor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rula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în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containe</w:t>
      </w:r>
      <w:r>
        <w:rPr>
          <w:sz w:val="24"/>
          <w:szCs w:val="24"/>
          <w:lang w:val="en-US"/>
        </w:rPr>
        <w:t>re</w:t>
      </w:r>
      <w:proofErr w:type="spellEnd"/>
      <w:r>
        <w:rPr>
          <w:sz w:val="24"/>
          <w:szCs w:val="24"/>
          <w:lang w:val="en-US"/>
        </w:rPr>
        <w:t xml:space="preserve"> dedicate </w:t>
      </w:r>
      <w:proofErr w:type="spellStart"/>
      <w:r>
        <w:rPr>
          <w:sz w:val="24"/>
          <w:szCs w:val="24"/>
          <w:lang w:val="en-US"/>
        </w:rPr>
        <w:t>și</w:t>
      </w:r>
      <w:proofErr w:type="spellEnd"/>
      <w:r>
        <w:rPr>
          <w:sz w:val="24"/>
          <w:szCs w:val="24"/>
          <w:lang w:val="en-US"/>
        </w:rPr>
        <w:t xml:space="preserve"> </w:t>
      </w:r>
      <w:r w:rsidR="00045A19">
        <w:rPr>
          <w:sz w:val="24"/>
          <w:szCs w:val="24"/>
          <w:lang w:val="en-US"/>
        </w:rPr>
        <w:t xml:space="preserve">un </w:t>
      </w:r>
      <w:proofErr w:type="spellStart"/>
      <w:r w:rsidR="00045A19">
        <w:rPr>
          <w:sz w:val="24"/>
          <w:szCs w:val="24"/>
          <w:lang w:val="en-US"/>
        </w:rPr>
        <w:t>mecanism</w:t>
      </w:r>
      <w:proofErr w:type="spellEnd"/>
      <w:r w:rsidR="00045A19">
        <w:rPr>
          <w:sz w:val="24"/>
          <w:szCs w:val="24"/>
          <w:lang w:val="en-US"/>
        </w:rPr>
        <w:t xml:space="preserve"> de </w:t>
      </w:r>
      <w:proofErr w:type="spellStart"/>
      <w:r w:rsidR="00045A19">
        <w:rPr>
          <w:sz w:val="24"/>
          <w:szCs w:val="24"/>
          <w:lang w:val="en-US"/>
        </w:rPr>
        <w:t>integrare</w:t>
      </w:r>
      <w:proofErr w:type="spellEnd"/>
      <w:r w:rsidR="00045A19">
        <w:rPr>
          <w:sz w:val="24"/>
          <w:szCs w:val="24"/>
          <w:lang w:val="en-US"/>
        </w:rPr>
        <w:t xml:space="preserve"> continua </w:t>
      </w:r>
      <w:proofErr w:type="spellStart"/>
      <w:r w:rsidR="00045A19">
        <w:rPr>
          <w:sz w:val="24"/>
          <w:szCs w:val="24"/>
          <w:lang w:val="en-US"/>
        </w:rPr>
        <w:t>va</w:t>
      </w:r>
      <w:proofErr w:type="spellEnd"/>
      <w:r w:rsidR="00045A19">
        <w:rPr>
          <w:sz w:val="24"/>
          <w:szCs w:val="24"/>
          <w:lang w:val="en-US"/>
        </w:rPr>
        <w:t xml:space="preserve"> fi </w:t>
      </w:r>
      <w:proofErr w:type="spellStart"/>
      <w:r w:rsidR="00045A19">
        <w:rPr>
          <w:sz w:val="24"/>
          <w:szCs w:val="24"/>
          <w:lang w:val="en-US"/>
        </w:rPr>
        <w:t>implementat</w:t>
      </w:r>
      <w:proofErr w:type="spellEnd"/>
      <w:r w:rsidR="00045A19">
        <w:rPr>
          <w:sz w:val="24"/>
          <w:szCs w:val="24"/>
          <w:lang w:val="en-US"/>
        </w:rPr>
        <w:t>.</w:t>
      </w:r>
      <w:r w:rsidR="001D335F">
        <w:rPr>
          <w:sz w:val="24"/>
          <w:szCs w:val="24"/>
          <w:lang w:val="en-US"/>
        </w:rPr>
        <w:t xml:space="preserve"> </w:t>
      </w:r>
      <w:proofErr w:type="spellStart"/>
      <w:r w:rsidR="001D335F">
        <w:rPr>
          <w:sz w:val="24"/>
          <w:szCs w:val="24"/>
          <w:lang w:val="en-US"/>
        </w:rPr>
        <w:t>Figura</w:t>
      </w:r>
      <w:proofErr w:type="spellEnd"/>
      <w:r w:rsidR="001D335F">
        <w:rPr>
          <w:sz w:val="24"/>
          <w:szCs w:val="24"/>
          <w:lang w:val="en-US"/>
        </w:rPr>
        <w:t xml:space="preserve"> 1 </w:t>
      </w:r>
      <w:proofErr w:type="spellStart"/>
      <w:r w:rsidR="001D335F">
        <w:rPr>
          <w:sz w:val="24"/>
          <w:szCs w:val="24"/>
          <w:lang w:val="en-US"/>
        </w:rPr>
        <w:t>prezintă</w:t>
      </w:r>
      <w:proofErr w:type="spellEnd"/>
      <w:r w:rsidR="001D335F">
        <w:rPr>
          <w:sz w:val="24"/>
          <w:szCs w:val="24"/>
          <w:lang w:val="en-US"/>
        </w:rPr>
        <w:t xml:space="preserve"> pe </w:t>
      </w:r>
      <w:proofErr w:type="spellStart"/>
      <w:r w:rsidR="001D335F">
        <w:rPr>
          <w:sz w:val="24"/>
          <w:szCs w:val="24"/>
          <w:lang w:val="en-US"/>
        </w:rPr>
        <w:t>scurt</w:t>
      </w:r>
      <w:proofErr w:type="spellEnd"/>
      <w:r w:rsidR="001D335F">
        <w:rPr>
          <w:sz w:val="24"/>
          <w:szCs w:val="24"/>
          <w:lang w:val="en-US"/>
        </w:rPr>
        <w:t xml:space="preserve"> </w:t>
      </w:r>
      <w:proofErr w:type="spellStart"/>
      <w:r w:rsidR="001D335F">
        <w:rPr>
          <w:sz w:val="24"/>
          <w:szCs w:val="24"/>
          <w:lang w:val="en-US"/>
        </w:rPr>
        <w:t>structura</w:t>
      </w:r>
      <w:proofErr w:type="spellEnd"/>
      <w:r w:rsidR="001D335F">
        <w:rPr>
          <w:sz w:val="24"/>
          <w:szCs w:val="24"/>
          <w:lang w:val="en-US"/>
        </w:rPr>
        <w:t xml:space="preserve"> high-level </w:t>
      </w:r>
      <w:proofErr w:type="gramStart"/>
      <w:r w:rsidR="001D335F">
        <w:rPr>
          <w:sz w:val="24"/>
          <w:szCs w:val="24"/>
          <w:lang w:val="en-US"/>
        </w:rPr>
        <w:t>a</w:t>
      </w:r>
      <w:proofErr w:type="gramEnd"/>
      <w:r w:rsidR="001D335F">
        <w:rPr>
          <w:sz w:val="24"/>
          <w:szCs w:val="24"/>
          <w:lang w:val="en-US"/>
        </w:rPr>
        <w:t xml:space="preserve"> </w:t>
      </w:r>
      <w:proofErr w:type="spellStart"/>
      <w:r w:rsidR="001D335F">
        <w:rPr>
          <w:sz w:val="24"/>
          <w:szCs w:val="24"/>
          <w:lang w:val="en-US"/>
        </w:rPr>
        <w:t>aplicației</w:t>
      </w:r>
      <w:proofErr w:type="spellEnd"/>
      <w:r w:rsidR="001D335F">
        <w:rPr>
          <w:sz w:val="24"/>
          <w:szCs w:val="24"/>
          <w:lang w:val="en-US"/>
        </w:rPr>
        <w:t xml:space="preserve"> </w:t>
      </w:r>
      <w:proofErr w:type="spellStart"/>
      <w:r w:rsidR="001D335F">
        <w:rPr>
          <w:sz w:val="24"/>
          <w:szCs w:val="24"/>
          <w:lang w:val="en-US"/>
        </w:rPr>
        <w:t>împreună</w:t>
      </w:r>
      <w:proofErr w:type="spellEnd"/>
      <w:r w:rsidR="001D335F">
        <w:rPr>
          <w:sz w:val="24"/>
          <w:szCs w:val="24"/>
          <w:lang w:val="en-US"/>
        </w:rPr>
        <w:t xml:space="preserve"> cu un flow basic.</w:t>
      </w:r>
    </w:p>
    <w:p w:rsidR="00DD5DBC" w:rsidP="00DD5DBC" w:rsidRDefault="0002091D" w14:paraId="4E5BB0E7" w14:textId="77777777">
      <w:pPr>
        <w:keepNext/>
      </w:pPr>
      <w:r>
        <w:rPr>
          <w:noProof/>
          <w:sz w:val="24"/>
          <w:szCs w:val="24"/>
          <w:lang w:val="en-US"/>
        </w:rPr>
        <w:drawing>
          <wp:inline distT="0" distB="0" distL="0" distR="0" wp14:anchorId="1F89E562" wp14:editId="4AC42FF5">
            <wp:extent cx="5731510" cy="1589405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1D" w:rsidP="00DD5DBC" w:rsidRDefault="00DD5DBC" w14:paraId="78EC2220" w14:textId="7D86A91C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35A7">
        <w:rPr>
          <w:noProof/>
        </w:rPr>
        <w:t>1</w:t>
      </w:r>
      <w:r>
        <w:fldChar w:fldCharType="end"/>
      </w:r>
      <w:r w:rsidRPr="00DD5DBC">
        <w:rPr>
          <w:lang w:val="en-US"/>
        </w:rPr>
        <w:t xml:space="preserve"> Flow-</w:t>
      </w:r>
      <w:proofErr w:type="spellStart"/>
      <w:r w:rsidRPr="00DD5DBC">
        <w:rPr>
          <w:lang w:val="en-US"/>
        </w:rPr>
        <w:t>ul</w:t>
      </w:r>
      <w:proofErr w:type="spellEnd"/>
      <w:r w:rsidRPr="00DD5DBC">
        <w:rPr>
          <w:lang w:val="en-US"/>
        </w:rPr>
        <w:t xml:space="preserve"> general a</w:t>
      </w:r>
      <w:r>
        <w:rPr>
          <w:lang w:val="en-US"/>
        </w:rPr>
        <w:t xml:space="preserve">l </w:t>
      </w:r>
      <w:proofErr w:type="spellStart"/>
      <w:r>
        <w:rPr>
          <w:lang w:val="en-US"/>
        </w:rPr>
        <w:t>aplicației</w:t>
      </w:r>
      <w:proofErr w:type="spellEnd"/>
      <w:r w:rsidR="002B2840">
        <w:rPr>
          <w:lang w:val="en-US"/>
        </w:rPr>
        <w:t>.</w:t>
      </w:r>
    </w:p>
    <w:p w:rsidRPr="00F936D7" w:rsidR="00DD5DBC" w:rsidP="00DD5DBC" w:rsidRDefault="00F936D7" w14:paraId="10C526FC" w14:textId="6AC2DC96">
      <w:pPr>
        <w:rPr>
          <w:sz w:val="24"/>
          <w:szCs w:val="24"/>
          <w:lang w:val="en-US" w:eastAsia="x-none"/>
        </w:rPr>
      </w:pPr>
      <w:proofErr w:type="spellStart"/>
      <w:r w:rsidRPr="00F936D7">
        <w:rPr>
          <w:sz w:val="24"/>
          <w:szCs w:val="24"/>
          <w:lang w:val="en-US" w:eastAsia="x-none"/>
        </w:rPr>
        <w:t>Structura</w:t>
      </w:r>
      <w:proofErr w:type="spellEnd"/>
      <w:r>
        <w:rPr>
          <w:sz w:val="24"/>
          <w:szCs w:val="24"/>
          <w:lang w:val="en-US" w:eastAsia="x-none"/>
        </w:rPr>
        <w:t xml:space="preserve"> </w:t>
      </w:r>
      <w:proofErr w:type="spellStart"/>
      <w:r>
        <w:rPr>
          <w:sz w:val="24"/>
          <w:szCs w:val="24"/>
          <w:lang w:val="en-US" w:eastAsia="x-none"/>
        </w:rPr>
        <w:t>aplicațiai</w:t>
      </w:r>
      <w:proofErr w:type="spellEnd"/>
      <w:r>
        <w:rPr>
          <w:sz w:val="24"/>
          <w:szCs w:val="24"/>
          <w:lang w:val="en-US" w:eastAsia="x-none"/>
        </w:rPr>
        <w:t xml:space="preserve"> </w:t>
      </w:r>
      <w:r w:rsidR="002B2840">
        <w:rPr>
          <w:sz w:val="24"/>
          <w:szCs w:val="24"/>
          <w:lang w:val="en-US" w:eastAsia="x-none"/>
        </w:rPr>
        <w:t>de Backend</w:t>
      </w:r>
      <w:r>
        <w:rPr>
          <w:sz w:val="24"/>
          <w:szCs w:val="24"/>
          <w:lang w:val="en-US" w:eastAsia="x-none"/>
        </w:rPr>
        <w:t xml:space="preserve"> </w:t>
      </w:r>
      <w:proofErr w:type="spellStart"/>
      <w:r>
        <w:rPr>
          <w:sz w:val="24"/>
          <w:szCs w:val="24"/>
          <w:lang w:val="en-US" w:eastAsia="x-none"/>
        </w:rPr>
        <w:t>este</w:t>
      </w:r>
      <w:proofErr w:type="spellEnd"/>
      <w:r>
        <w:rPr>
          <w:sz w:val="24"/>
          <w:szCs w:val="24"/>
          <w:lang w:val="en-US" w:eastAsia="x-none"/>
        </w:rPr>
        <w:t xml:space="preserve"> </w:t>
      </w:r>
      <w:proofErr w:type="spellStart"/>
      <w:r>
        <w:rPr>
          <w:sz w:val="24"/>
          <w:szCs w:val="24"/>
          <w:lang w:val="en-US" w:eastAsia="x-none"/>
        </w:rPr>
        <w:t>prezentată</w:t>
      </w:r>
      <w:proofErr w:type="spellEnd"/>
      <w:r>
        <w:rPr>
          <w:sz w:val="24"/>
          <w:szCs w:val="24"/>
          <w:lang w:val="en-US" w:eastAsia="x-none"/>
        </w:rPr>
        <w:t xml:space="preserve"> </w:t>
      </w:r>
      <w:proofErr w:type="spellStart"/>
      <w:r>
        <w:rPr>
          <w:sz w:val="24"/>
          <w:szCs w:val="24"/>
          <w:lang w:val="en-US" w:eastAsia="x-none"/>
        </w:rPr>
        <w:t>în</w:t>
      </w:r>
      <w:proofErr w:type="spellEnd"/>
      <w:r>
        <w:rPr>
          <w:sz w:val="24"/>
          <w:szCs w:val="24"/>
          <w:lang w:val="en-US" w:eastAsia="x-none"/>
        </w:rPr>
        <w:t xml:space="preserve"> </w:t>
      </w:r>
      <w:proofErr w:type="spellStart"/>
      <w:r>
        <w:rPr>
          <w:sz w:val="24"/>
          <w:szCs w:val="24"/>
          <w:lang w:val="en-US" w:eastAsia="x-none"/>
        </w:rPr>
        <w:t>Figura</w:t>
      </w:r>
      <w:proofErr w:type="spellEnd"/>
      <w:r>
        <w:rPr>
          <w:sz w:val="24"/>
          <w:szCs w:val="24"/>
          <w:lang w:val="en-US" w:eastAsia="x-none"/>
        </w:rPr>
        <w:t xml:space="preserve"> 2.</w:t>
      </w:r>
    </w:p>
    <w:p w:rsidR="002B2840" w:rsidP="002B2840" w:rsidRDefault="002B2840" w14:paraId="64B84CB1" w14:textId="77777777">
      <w:pPr>
        <w:keepNext/>
      </w:pPr>
      <w:r>
        <w:rPr>
          <w:noProof/>
          <w:sz w:val="24"/>
          <w:szCs w:val="24"/>
          <w:lang w:val="en-US"/>
        </w:rPr>
        <w:drawing>
          <wp:inline distT="0" distB="0" distL="0" distR="0" wp14:anchorId="0E85BC4F" wp14:editId="143588D3">
            <wp:extent cx="5731510" cy="2817495"/>
            <wp:effectExtent l="0" t="0" r="254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2840" w:rsidR="00DF1B9B" w:rsidP="002B2840" w:rsidRDefault="002B2840" w14:paraId="229CE1BD" w14:textId="5B36DAE9">
      <w:pPr>
        <w:pStyle w:val="Caption"/>
        <w:rPr>
          <w:sz w:val="24"/>
          <w:szCs w:val="24"/>
          <w:lang w:val="de-D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35A7">
        <w:rPr>
          <w:noProof/>
        </w:rPr>
        <w:t>2</w:t>
      </w:r>
      <w:r>
        <w:fldChar w:fldCharType="end"/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Structura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aplicației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SpringBoot</w:t>
      </w:r>
      <w:proofErr w:type="spellEnd"/>
      <w:r>
        <w:rPr>
          <w:lang w:val="de-DE"/>
        </w:rPr>
        <w:t>.</w:t>
      </w:r>
    </w:p>
    <w:p w:rsidR="009873DC" w:rsidP="00E92761" w:rsidRDefault="00E92761" w14:paraId="3C9596B6" w14:textId="086CF6D3">
      <w:pPr>
        <w:pStyle w:val="Heading2"/>
      </w:pPr>
      <w:bookmarkStart w:name="_Toc140779830" w:id="188"/>
      <w:proofErr w:type="spellStart"/>
      <w:r>
        <w:t>Tehnologii</w:t>
      </w:r>
      <w:proofErr w:type="spellEnd"/>
      <w:r>
        <w:t xml:space="preserve"> &amp; Tools</w:t>
      </w:r>
      <w:bookmarkEnd w:id="188"/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470"/>
        <w:gridCol w:w="7546"/>
      </w:tblGrid>
      <w:tr w:rsidRPr="00670A6C" w:rsidR="00AE2094" w:rsidTr="004B46F2" w14:paraId="31668FA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70" w:type="dxa"/>
          </w:tcPr>
          <w:p w:rsidRPr="00256FAD" w:rsidR="00AE2094" w:rsidP="009632C9" w:rsidRDefault="00AE2094" w14:paraId="1197A39C" w14:textId="3AE47DE6">
            <w:pPr>
              <w:rPr>
                <w:sz w:val="24"/>
                <w:szCs w:val="24"/>
              </w:rPr>
            </w:pPr>
          </w:p>
        </w:tc>
        <w:tc>
          <w:tcPr>
            <w:tcW w:w="7546" w:type="dxa"/>
          </w:tcPr>
          <w:p w:rsidRPr="00256FAD" w:rsidR="00AE2094" w:rsidP="009632C9" w:rsidRDefault="00670A6C" w14:paraId="016C4382" w14:textId="23ABAD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</w:t>
            </w:r>
          </w:p>
        </w:tc>
      </w:tr>
      <w:tr w:rsidRPr="00670A6C" w:rsidR="00AE2094" w:rsidTr="004B46F2" w14:paraId="415D5F32" w14:textId="77777777">
        <w:tc>
          <w:tcPr>
            <w:tcW w:w="1470" w:type="dxa"/>
          </w:tcPr>
          <w:p w:rsidRPr="00256FAD" w:rsidR="00AE2094" w:rsidP="009632C9" w:rsidRDefault="00AE2094" w14:paraId="46A26ADD" w14:textId="1BDE981B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Backend</w:t>
            </w:r>
          </w:p>
        </w:tc>
        <w:tc>
          <w:tcPr>
            <w:tcW w:w="7546" w:type="dxa"/>
          </w:tcPr>
          <w:p w:rsidRPr="00256FAD" w:rsidR="00AE2094" w:rsidP="009632C9" w:rsidRDefault="00AE2094" w14:paraId="5FEA7A29" w14:textId="2B065195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Java 17, Spring Boot</w:t>
            </w:r>
          </w:p>
        </w:tc>
      </w:tr>
      <w:tr w:rsidRPr="00670A6C" w:rsidR="00AE2094" w:rsidTr="004B46F2" w14:paraId="07659875" w14:textId="77777777">
        <w:tc>
          <w:tcPr>
            <w:tcW w:w="1470" w:type="dxa"/>
          </w:tcPr>
          <w:p w:rsidRPr="00256FAD" w:rsidR="00AE2094" w:rsidP="009632C9" w:rsidRDefault="00AE2094" w14:paraId="6CDF5354" w14:textId="31585BBF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Frontend</w:t>
            </w:r>
          </w:p>
        </w:tc>
        <w:tc>
          <w:tcPr>
            <w:tcW w:w="7546" w:type="dxa"/>
          </w:tcPr>
          <w:p w:rsidRPr="00256FAD" w:rsidR="00AE2094" w:rsidP="009632C9" w:rsidRDefault="00AE2094" w14:paraId="4E8CB76C" w14:textId="0BBF94F5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Angular, CSS</w:t>
            </w:r>
          </w:p>
        </w:tc>
      </w:tr>
      <w:tr w:rsidRPr="00670A6C" w:rsidR="00AE2094" w:rsidTr="004B46F2" w14:paraId="5B8F2668" w14:textId="77777777">
        <w:tc>
          <w:tcPr>
            <w:tcW w:w="1470" w:type="dxa"/>
          </w:tcPr>
          <w:p w:rsidRPr="00256FAD" w:rsidR="00AE2094" w:rsidP="009632C9" w:rsidRDefault="00AE2094" w14:paraId="3619D502" w14:textId="55C5D3AE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DB</w:t>
            </w:r>
          </w:p>
        </w:tc>
        <w:tc>
          <w:tcPr>
            <w:tcW w:w="7546" w:type="dxa"/>
          </w:tcPr>
          <w:p w:rsidRPr="00256FAD" w:rsidR="00AE2094" w:rsidP="009632C9" w:rsidRDefault="00670A6C" w14:paraId="180D9162" w14:textId="712DE315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PostgreSQL/MySQL</w:t>
            </w:r>
          </w:p>
        </w:tc>
      </w:tr>
      <w:tr w:rsidRPr="00670A6C" w:rsidR="00AE2094" w:rsidTr="004B46F2" w14:paraId="6BD9886A" w14:textId="77777777">
        <w:tc>
          <w:tcPr>
            <w:tcW w:w="1470" w:type="dxa"/>
          </w:tcPr>
          <w:p w:rsidRPr="00256FAD" w:rsidR="00AE2094" w:rsidP="009632C9" w:rsidRDefault="00670A6C" w14:paraId="1DC13A67" w14:textId="391DFAC8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256FAD">
              <w:rPr>
                <w:b/>
                <w:bCs/>
                <w:sz w:val="24"/>
                <w:szCs w:val="24"/>
              </w:rPr>
              <w:t>Versionare</w:t>
            </w:r>
            <w:proofErr w:type="spellEnd"/>
          </w:p>
        </w:tc>
        <w:tc>
          <w:tcPr>
            <w:tcW w:w="7546" w:type="dxa"/>
          </w:tcPr>
          <w:p w:rsidRPr="00256FAD" w:rsidR="00AE2094" w:rsidP="009632C9" w:rsidRDefault="00670A6C" w14:paraId="18EA33FF" w14:textId="211DBD8D">
            <w:pPr>
              <w:rPr>
                <w:sz w:val="24"/>
                <w:szCs w:val="24"/>
              </w:rPr>
            </w:pPr>
            <w:r w:rsidRPr="00256FAD">
              <w:rPr>
                <w:sz w:val="24"/>
                <w:szCs w:val="24"/>
              </w:rPr>
              <w:t>GIT</w:t>
            </w:r>
          </w:p>
        </w:tc>
      </w:tr>
      <w:tr w:rsidRPr="00670A6C" w:rsidR="00EE64B7" w:rsidTr="004B46F2" w14:paraId="6CE2918F" w14:textId="77777777">
        <w:tc>
          <w:tcPr>
            <w:tcW w:w="1470" w:type="dxa"/>
          </w:tcPr>
          <w:p w:rsidRPr="00EE64B7" w:rsidR="00EE64B7" w:rsidP="009632C9" w:rsidRDefault="00EE64B7" w14:paraId="19D336CD" w14:textId="7A8445A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Containers</w:t>
            </w:r>
          </w:p>
        </w:tc>
        <w:tc>
          <w:tcPr>
            <w:tcW w:w="7546" w:type="dxa"/>
          </w:tcPr>
          <w:p w:rsidRPr="00EE64B7" w:rsidR="00EE64B7" w:rsidP="009632C9" w:rsidRDefault="00EE64B7" w14:paraId="56EA12DD" w14:textId="6904C25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Docker</w:t>
            </w:r>
          </w:p>
        </w:tc>
      </w:tr>
      <w:tr w:rsidRPr="00670A6C" w:rsidR="00EE64B7" w:rsidTr="004B46F2" w14:paraId="03720E29" w14:textId="77777777">
        <w:tc>
          <w:tcPr>
            <w:tcW w:w="1470" w:type="dxa"/>
          </w:tcPr>
          <w:p w:rsidRPr="00EE64B7" w:rsidR="00EE64B7" w:rsidP="009632C9" w:rsidRDefault="00EE64B7" w14:paraId="491B5A29" w14:textId="792DA1E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CI</w:t>
            </w:r>
          </w:p>
        </w:tc>
        <w:tc>
          <w:tcPr>
            <w:tcW w:w="7546" w:type="dxa"/>
          </w:tcPr>
          <w:p w:rsidRPr="00EE64B7" w:rsidR="00EE64B7" w:rsidP="009632C9" w:rsidRDefault="00EE64B7" w14:paraId="395EC32B" w14:textId="373B147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Gitlab</w:t>
            </w:r>
            <w:proofErr w:type="spellEnd"/>
          </w:p>
        </w:tc>
      </w:tr>
      <w:tr w:rsidRPr="00670A6C" w:rsidR="00AE2094" w:rsidTr="004B46F2" w14:paraId="6A6A6818" w14:textId="77777777">
        <w:tc>
          <w:tcPr>
            <w:tcW w:w="1470" w:type="dxa"/>
          </w:tcPr>
          <w:p w:rsidRPr="00256FAD" w:rsidR="00AE2094" w:rsidP="009632C9" w:rsidRDefault="00AE2094" w14:paraId="13532EFD" w14:textId="13CBC77A">
            <w:pPr>
              <w:rPr>
                <w:b/>
                <w:bCs/>
                <w:sz w:val="24"/>
                <w:szCs w:val="24"/>
              </w:rPr>
            </w:pPr>
            <w:r w:rsidRPr="00256FAD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7546" w:type="dxa"/>
          </w:tcPr>
          <w:p w:rsidRPr="00256FAD" w:rsidR="00AE2094" w:rsidP="009632C9" w:rsidRDefault="00670A6C" w14:paraId="793E69B6" w14:textId="0289EFA2">
            <w:pPr>
              <w:rPr>
                <w:sz w:val="24"/>
                <w:szCs w:val="24"/>
              </w:rPr>
            </w:pPr>
            <w:proofErr w:type="spellStart"/>
            <w:r w:rsidRPr="00256FAD">
              <w:rPr>
                <w:sz w:val="24"/>
                <w:szCs w:val="24"/>
              </w:rPr>
              <w:t>Intellij</w:t>
            </w:r>
            <w:proofErr w:type="spellEnd"/>
          </w:p>
        </w:tc>
      </w:tr>
    </w:tbl>
    <w:p w:rsidR="00281648" w:rsidP="004A286B" w:rsidRDefault="004A286B" w14:paraId="07FA8E20" w14:textId="5F10EE20">
      <w:pPr>
        <w:pStyle w:val="Heading2"/>
      </w:pPr>
      <w:bookmarkStart w:name="_Toc140779831" w:id="189"/>
      <w:proofErr w:type="spellStart"/>
      <w:r>
        <w:t>Cerinte</w:t>
      </w:r>
      <w:proofErr w:type="spellEnd"/>
      <w:r>
        <w:t xml:space="preserve"> de multi-user support</w:t>
      </w:r>
      <w:bookmarkEnd w:id="189"/>
    </w:p>
    <w:p w:rsidRPr="00256FAD" w:rsidR="003B6B2D" w:rsidP="00256FAD" w:rsidRDefault="003B6B2D" w14:paraId="08B9D3A1" w14:textId="2B670AAE">
      <w:pPr>
        <w:jc w:val="both"/>
        <w:rPr>
          <w:sz w:val="24"/>
          <w:szCs w:val="24"/>
        </w:rPr>
      </w:pPr>
      <w:r w:rsidRPr="0A7FB68B" w:rsidR="003B6B2D">
        <w:rPr>
          <w:sz w:val="24"/>
          <w:szCs w:val="24"/>
          <w:lang w:val="en-US"/>
        </w:rPr>
        <w:t>Aplicatia</w:t>
      </w:r>
      <w:r w:rsidRPr="0A7FB68B" w:rsidR="003B6B2D">
        <w:rPr>
          <w:sz w:val="24"/>
          <w:szCs w:val="24"/>
          <w:lang w:val="en-US"/>
        </w:rPr>
        <w:t xml:space="preserve"> </w:t>
      </w:r>
      <w:r w:rsidRPr="0A7FB68B" w:rsidR="003B6B2D">
        <w:rPr>
          <w:sz w:val="24"/>
          <w:szCs w:val="24"/>
          <w:lang w:val="en-US"/>
        </w:rPr>
        <w:t>trebuie</w:t>
      </w:r>
      <w:r w:rsidRPr="0A7FB68B" w:rsidR="003B6B2D">
        <w:rPr>
          <w:sz w:val="24"/>
          <w:szCs w:val="24"/>
          <w:lang w:val="en-US"/>
        </w:rPr>
        <w:t xml:space="preserve"> </w:t>
      </w:r>
      <w:r w:rsidRPr="0A7FB68B" w:rsidR="003B6B2D">
        <w:rPr>
          <w:sz w:val="24"/>
          <w:szCs w:val="24"/>
          <w:lang w:val="en-US"/>
        </w:rPr>
        <w:t>sa</w:t>
      </w:r>
      <w:r w:rsidRPr="0A7FB68B" w:rsidR="003B6B2D">
        <w:rPr>
          <w:sz w:val="24"/>
          <w:szCs w:val="24"/>
          <w:lang w:val="en-US"/>
        </w:rPr>
        <w:t xml:space="preserve"> </w:t>
      </w:r>
      <w:r w:rsidRPr="0A7FB68B" w:rsidR="003B6B2D">
        <w:rPr>
          <w:sz w:val="24"/>
          <w:szCs w:val="24"/>
          <w:lang w:val="en-US"/>
        </w:rPr>
        <w:t>implementeaza</w:t>
      </w:r>
      <w:r w:rsidRPr="0A7FB68B" w:rsidR="003B6B2D">
        <w:rPr>
          <w:sz w:val="24"/>
          <w:szCs w:val="24"/>
          <w:lang w:val="en-US"/>
        </w:rPr>
        <w:t xml:space="preserve"> </w:t>
      </w:r>
      <w:r w:rsidRPr="0A7FB68B" w:rsidR="003B6B2D">
        <w:rPr>
          <w:sz w:val="24"/>
          <w:szCs w:val="24"/>
          <w:lang w:val="en-US"/>
        </w:rPr>
        <w:t>un</w:t>
      </w:r>
      <w:r w:rsidRPr="0A7FB68B" w:rsidR="06DFFE49">
        <w:rPr>
          <w:sz w:val="24"/>
          <w:szCs w:val="24"/>
          <w:lang w:val="en-US"/>
        </w:rPr>
        <w:t xml:space="preserve"> </w:t>
      </w:r>
      <w:r w:rsidRPr="0A7FB68B" w:rsidR="003B6B2D">
        <w:rPr>
          <w:sz w:val="24"/>
          <w:szCs w:val="24"/>
          <w:lang w:val="en-US"/>
        </w:rPr>
        <w:t>locking</w:t>
      </w:r>
      <w:r w:rsidRPr="0A7FB68B" w:rsidR="003B6B2D">
        <w:rPr>
          <w:sz w:val="24"/>
          <w:szCs w:val="24"/>
          <w:lang w:val="en-US"/>
        </w:rPr>
        <w:t xml:space="preserve"> system ca </w:t>
      </w:r>
      <w:r w:rsidRPr="0A7FB68B" w:rsidR="003B6B2D">
        <w:rPr>
          <w:sz w:val="24"/>
          <w:szCs w:val="24"/>
          <w:lang w:val="en-US"/>
        </w:rPr>
        <w:t>sa</w:t>
      </w:r>
      <w:r w:rsidRPr="0A7FB68B" w:rsidR="003B6B2D">
        <w:rPr>
          <w:sz w:val="24"/>
          <w:szCs w:val="24"/>
          <w:lang w:val="en-US"/>
        </w:rPr>
        <w:t xml:space="preserve"> </w:t>
      </w:r>
      <w:r w:rsidRPr="0A7FB68B" w:rsidR="003B6B2D">
        <w:rPr>
          <w:sz w:val="24"/>
          <w:szCs w:val="24"/>
          <w:lang w:val="en-US"/>
        </w:rPr>
        <w:t>evitam</w:t>
      </w:r>
      <w:r w:rsidRPr="0A7FB68B" w:rsidR="003B6B2D">
        <w:rPr>
          <w:sz w:val="24"/>
          <w:szCs w:val="24"/>
          <w:lang w:val="en-US"/>
        </w:rPr>
        <w:t xml:space="preserve"> </w:t>
      </w:r>
      <w:r w:rsidRPr="0A7FB68B" w:rsidR="003B6B2D">
        <w:rPr>
          <w:sz w:val="24"/>
          <w:szCs w:val="24"/>
          <w:lang w:val="en-US"/>
        </w:rPr>
        <w:t>modificarea</w:t>
      </w:r>
      <w:r w:rsidRPr="0A7FB68B" w:rsidR="003B6B2D">
        <w:rPr>
          <w:sz w:val="24"/>
          <w:szCs w:val="24"/>
          <w:lang w:val="en-US"/>
        </w:rPr>
        <w:t xml:space="preserve"> </w:t>
      </w:r>
      <w:r w:rsidRPr="0A7FB68B" w:rsidR="003B6B2D">
        <w:rPr>
          <w:sz w:val="24"/>
          <w:szCs w:val="24"/>
          <w:lang w:val="en-US"/>
        </w:rPr>
        <w:t>paralela</w:t>
      </w:r>
      <w:r w:rsidRPr="0A7FB68B" w:rsidR="003B6B2D">
        <w:rPr>
          <w:sz w:val="24"/>
          <w:szCs w:val="24"/>
          <w:lang w:val="en-US"/>
        </w:rPr>
        <w:t xml:space="preserve"> </w:t>
      </w:r>
      <w:r w:rsidRPr="0A7FB68B" w:rsidR="003B6B2D">
        <w:rPr>
          <w:sz w:val="24"/>
          <w:szCs w:val="24"/>
          <w:lang w:val="en-US"/>
        </w:rPr>
        <w:t>si</w:t>
      </w:r>
      <w:r w:rsidRPr="0A7FB68B" w:rsidR="003B6B2D">
        <w:rPr>
          <w:sz w:val="24"/>
          <w:szCs w:val="24"/>
          <w:lang w:val="en-US"/>
        </w:rPr>
        <w:t xml:space="preserve"> </w:t>
      </w:r>
      <w:r w:rsidRPr="0A7FB68B" w:rsidR="003B6B2D">
        <w:rPr>
          <w:sz w:val="24"/>
          <w:szCs w:val="24"/>
          <w:lang w:val="en-US"/>
        </w:rPr>
        <w:t>gresita</w:t>
      </w:r>
      <w:r w:rsidRPr="0A7FB68B" w:rsidR="003B6B2D">
        <w:rPr>
          <w:sz w:val="24"/>
          <w:szCs w:val="24"/>
          <w:lang w:val="en-US"/>
        </w:rPr>
        <w:t xml:space="preserve"> </w:t>
      </w:r>
      <w:r w:rsidRPr="0A7FB68B" w:rsidR="003B6B2D">
        <w:rPr>
          <w:sz w:val="24"/>
          <w:szCs w:val="24"/>
          <w:lang w:val="en-US"/>
        </w:rPr>
        <w:t>unor</w:t>
      </w:r>
      <w:r w:rsidRPr="0A7FB68B" w:rsidR="003B6B2D">
        <w:rPr>
          <w:sz w:val="24"/>
          <w:szCs w:val="24"/>
          <w:lang w:val="en-US"/>
        </w:rPr>
        <w:t xml:space="preserve"> resource. </w:t>
      </w:r>
      <w:r w:rsidRPr="0A7FB68B" w:rsidR="003B6B2D">
        <w:rPr>
          <w:sz w:val="24"/>
          <w:szCs w:val="24"/>
        </w:rPr>
        <w:t xml:space="preserve">(Hibernate </w:t>
      </w:r>
      <w:r w:rsidRPr="0A7FB68B" w:rsidR="003B6B2D">
        <w:rPr>
          <w:sz w:val="24"/>
          <w:szCs w:val="24"/>
        </w:rPr>
        <w:t>Optimistic</w:t>
      </w:r>
      <w:r w:rsidRPr="0A7FB68B" w:rsidR="003B6B2D">
        <w:rPr>
          <w:sz w:val="24"/>
          <w:szCs w:val="24"/>
        </w:rPr>
        <w:t xml:space="preserve"> </w:t>
      </w:r>
      <w:r w:rsidRPr="0A7FB68B" w:rsidR="003B6B2D">
        <w:rPr>
          <w:sz w:val="24"/>
          <w:szCs w:val="24"/>
        </w:rPr>
        <w:t>locking</w:t>
      </w:r>
      <w:r w:rsidRPr="0A7FB68B" w:rsidR="003B6B2D">
        <w:rPr>
          <w:sz w:val="24"/>
          <w:szCs w:val="24"/>
        </w:rPr>
        <w:t>)</w:t>
      </w:r>
    </w:p>
    <w:p w:rsidR="004A286B" w:rsidP="00781FD9" w:rsidRDefault="00781FD9" w14:paraId="5E635BB6" w14:textId="5AB6D00F">
      <w:pPr>
        <w:pStyle w:val="Heading2"/>
      </w:pPr>
      <w:bookmarkStart w:name="_Toc140779832" w:id="190"/>
      <w:proofErr w:type="spellStart"/>
      <w:r>
        <w:t>Logare</w:t>
      </w:r>
      <w:bookmarkEnd w:id="190"/>
      <w:proofErr w:type="spellEnd"/>
    </w:p>
    <w:p w:rsidRPr="00256FAD" w:rsidR="00781FD9" w:rsidP="00256FAD" w:rsidRDefault="00781FD9" w14:paraId="2516C5DE" w14:textId="77777777">
      <w:pPr>
        <w:jc w:val="both"/>
        <w:rPr>
          <w:sz w:val="24"/>
          <w:szCs w:val="24"/>
        </w:rPr>
      </w:pPr>
      <w:r w:rsidRPr="00256FAD">
        <w:rPr>
          <w:sz w:val="24"/>
          <w:szCs w:val="24"/>
          <w:lang w:val="en-US"/>
        </w:rPr>
        <w:t xml:space="preserve">Se </w:t>
      </w:r>
      <w:proofErr w:type="spellStart"/>
      <w:r w:rsidRPr="00256FAD">
        <w:rPr>
          <w:sz w:val="24"/>
          <w:szCs w:val="24"/>
          <w:lang w:val="en-US"/>
        </w:rPr>
        <w:t>vor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loga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toate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operațiile</w:t>
      </w:r>
      <w:proofErr w:type="spellEnd"/>
      <w:r w:rsidRPr="00256FAD">
        <w:rPr>
          <w:sz w:val="24"/>
          <w:szCs w:val="24"/>
          <w:lang w:val="en-US"/>
        </w:rPr>
        <w:t xml:space="preserve"> care </w:t>
      </w:r>
      <w:proofErr w:type="spellStart"/>
      <w:r w:rsidRPr="00256FAD">
        <w:rPr>
          <w:sz w:val="24"/>
          <w:szCs w:val="24"/>
          <w:lang w:val="en-US"/>
        </w:rPr>
        <w:t>modifică</w:t>
      </w:r>
      <w:proofErr w:type="spellEnd"/>
      <w:r w:rsidRPr="00256FAD">
        <w:rPr>
          <w:sz w:val="24"/>
          <w:szCs w:val="24"/>
          <w:lang w:val="en-US"/>
        </w:rPr>
        <w:t xml:space="preserve"> date </w:t>
      </w:r>
      <w:proofErr w:type="spellStart"/>
      <w:r w:rsidRPr="00256FAD">
        <w:rPr>
          <w:sz w:val="24"/>
          <w:szCs w:val="24"/>
          <w:lang w:val="en-US"/>
        </w:rPr>
        <w:t>în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baza</w:t>
      </w:r>
      <w:proofErr w:type="spellEnd"/>
      <w:r w:rsidRPr="00256FAD">
        <w:rPr>
          <w:sz w:val="24"/>
          <w:szCs w:val="24"/>
          <w:lang w:val="en-US"/>
        </w:rPr>
        <w:t xml:space="preserve"> de date, </w:t>
      </w:r>
      <w:proofErr w:type="spellStart"/>
      <w:r w:rsidRPr="00256FAD">
        <w:rPr>
          <w:sz w:val="24"/>
          <w:szCs w:val="24"/>
          <w:lang w:val="en-US"/>
        </w:rPr>
        <w:t>erorile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critice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și</w:t>
      </w:r>
      <w:proofErr w:type="spellEnd"/>
      <w:r w:rsidRPr="00256FAD">
        <w:rPr>
          <w:sz w:val="24"/>
          <w:szCs w:val="24"/>
          <w:lang w:val="en-US"/>
        </w:rPr>
        <w:t xml:space="preserve"> non-</w:t>
      </w:r>
      <w:proofErr w:type="spellStart"/>
      <w:r w:rsidRPr="00256FAD">
        <w:rPr>
          <w:sz w:val="24"/>
          <w:szCs w:val="24"/>
          <w:lang w:val="en-US"/>
        </w:rPr>
        <w:t>critice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împreună</w:t>
      </w:r>
      <w:proofErr w:type="spellEnd"/>
      <w:r w:rsidRPr="00256FAD">
        <w:rPr>
          <w:sz w:val="24"/>
          <w:szCs w:val="24"/>
          <w:lang w:val="en-US"/>
        </w:rPr>
        <w:t xml:space="preserve"> cu </w:t>
      </w:r>
      <w:proofErr w:type="spellStart"/>
      <w:r w:rsidRPr="00256FAD">
        <w:rPr>
          <w:sz w:val="24"/>
          <w:szCs w:val="24"/>
          <w:lang w:val="en-US"/>
        </w:rPr>
        <w:t>informațiile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necesare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pentru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supportul</w:t>
      </w:r>
      <w:proofErr w:type="spellEnd"/>
      <w:r w:rsidRPr="00256FAD">
        <w:rPr>
          <w:sz w:val="24"/>
          <w:szCs w:val="24"/>
          <w:lang w:val="en-US"/>
        </w:rPr>
        <w:t xml:space="preserve"> technic. </w:t>
      </w:r>
      <w:proofErr w:type="spellStart"/>
      <w:r w:rsidRPr="00256FAD">
        <w:rPr>
          <w:sz w:val="24"/>
          <w:szCs w:val="24"/>
        </w:rPr>
        <w:t>Logurile</w:t>
      </w:r>
      <w:proofErr w:type="spellEnd"/>
      <w:r w:rsidRPr="00256FAD">
        <w:rPr>
          <w:sz w:val="24"/>
          <w:szCs w:val="24"/>
        </w:rPr>
        <w:t xml:space="preserve"> </w:t>
      </w:r>
      <w:proofErr w:type="spellStart"/>
      <w:r w:rsidRPr="00256FAD">
        <w:rPr>
          <w:sz w:val="24"/>
          <w:szCs w:val="24"/>
        </w:rPr>
        <w:t>trebuie</w:t>
      </w:r>
      <w:proofErr w:type="spellEnd"/>
      <w:r w:rsidRPr="00256FAD">
        <w:rPr>
          <w:sz w:val="24"/>
          <w:szCs w:val="24"/>
        </w:rPr>
        <w:t xml:space="preserve"> </w:t>
      </w:r>
      <w:proofErr w:type="spellStart"/>
      <w:r w:rsidRPr="00256FAD">
        <w:rPr>
          <w:sz w:val="24"/>
          <w:szCs w:val="24"/>
        </w:rPr>
        <w:t>să</w:t>
      </w:r>
      <w:proofErr w:type="spellEnd"/>
      <w:r w:rsidRPr="00256FAD">
        <w:rPr>
          <w:sz w:val="24"/>
          <w:szCs w:val="24"/>
        </w:rPr>
        <w:t xml:space="preserve"> </w:t>
      </w:r>
      <w:proofErr w:type="spellStart"/>
      <w:r w:rsidRPr="00256FAD">
        <w:rPr>
          <w:sz w:val="24"/>
          <w:szCs w:val="24"/>
        </w:rPr>
        <w:t>ofere</w:t>
      </w:r>
      <w:proofErr w:type="spellEnd"/>
      <w:r w:rsidRPr="00256FAD">
        <w:rPr>
          <w:sz w:val="24"/>
          <w:szCs w:val="24"/>
        </w:rPr>
        <w:t xml:space="preserve"> </w:t>
      </w:r>
      <w:proofErr w:type="spellStart"/>
      <w:r w:rsidRPr="00256FAD">
        <w:rPr>
          <w:sz w:val="24"/>
          <w:szCs w:val="24"/>
        </w:rPr>
        <w:t>cât</w:t>
      </w:r>
      <w:proofErr w:type="spellEnd"/>
      <w:r w:rsidRPr="00256FAD">
        <w:rPr>
          <w:sz w:val="24"/>
          <w:szCs w:val="24"/>
        </w:rPr>
        <w:t xml:space="preserve"> </w:t>
      </w:r>
      <w:proofErr w:type="spellStart"/>
      <w:r w:rsidRPr="00256FAD">
        <w:rPr>
          <w:sz w:val="24"/>
          <w:szCs w:val="24"/>
        </w:rPr>
        <w:t>mai</w:t>
      </w:r>
      <w:proofErr w:type="spellEnd"/>
      <w:r w:rsidRPr="00256FAD">
        <w:rPr>
          <w:sz w:val="24"/>
          <w:szCs w:val="24"/>
        </w:rPr>
        <w:t xml:space="preserve"> </w:t>
      </w:r>
      <w:proofErr w:type="spellStart"/>
      <w:r w:rsidRPr="00256FAD">
        <w:rPr>
          <w:sz w:val="24"/>
          <w:szCs w:val="24"/>
        </w:rPr>
        <w:t>multe</w:t>
      </w:r>
      <w:proofErr w:type="spellEnd"/>
      <w:r w:rsidRPr="00256FAD">
        <w:rPr>
          <w:sz w:val="24"/>
          <w:szCs w:val="24"/>
        </w:rPr>
        <w:t xml:space="preserve"> </w:t>
      </w:r>
      <w:proofErr w:type="spellStart"/>
      <w:r w:rsidRPr="00256FAD">
        <w:rPr>
          <w:sz w:val="24"/>
          <w:szCs w:val="24"/>
        </w:rPr>
        <w:t>informații</w:t>
      </w:r>
      <w:proofErr w:type="spellEnd"/>
      <w:r w:rsidRPr="00256FAD">
        <w:rPr>
          <w:sz w:val="24"/>
          <w:szCs w:val="24"/>
        </w:rPr>
        <w:t xml:space="preserve"> </w:t>
      </w:r>
      <w:proofErr w:type="spellStart"/>
      <w:r w:rsidRPr="00256FAD">
        <w:rPr>
          <w:sz w:val="24"/>
          <w:szCs w:val="24"/>
        </w:rPr>
        <w:t>legate</w:t>
      </w:r>
      <w:proofErr w:type="spellEnd"/>
      <w:r w:rsidRPr="00256FAD">
        <w:rPr>
          <w:sz w:val="24"/>
          <w:szCs w:val="24"/>
        </w:rPr>
        <w:t xml:space="preserve"> de </w:t>
      </w:r>
      <w:proofErr w:type="spellStart"/>
      <w:r w:rsidRPr="00256FAD">
        <w:rPr>
          <w:sz w:val="24"/>
          <w:szCs w:val="24"/>
        </w:rPr>
        <w:t>operații</w:t>
      </w:r>
      <w:proofErr w:type="spellEnd"/>
      <w:r w:rsidRPr="00256FAD">
        <w:rPr>
          <w:sz w:val="24"/>
          <w:szCs w:val="24"/>
        </w:rPr>
        <w:t>.</w:t>
      </w:r>
    </w:p>
    <w:p w:rsidR="00781FD9" w:rsidP="006857A1" w:rsidRDefault="00292031" w14:paraId="5593A053" w14:textId="55E39387">
      <w:pPr>
        <w:pStyle w:val="Heading2"/>
      </w:pPr>
      <w:bookmarkStart w:name="_Toc140779833" w:id="191"/>
      <w:proofErr w:type="spellStart"/>
      <w:r>
        <w:t>Exception</w:t>
      </w:r>
      <w:proofErr w:type="spellEnd"/>
      <w:r>
        <w:t xml:space="preserve"> Handling</w:t>
      </w:r>
      <w:bookmarkEnd w:id="191"/>
    </w:p>
    <w:p w:rsidRPr="00256FAD" w:rsidR="006D0F5C" w:rsidP="006D0F5C" w:rsidRDefault="006D0F5C" w14:paraId="5BE2AD1D" w14:textId="77777777">
      <w:pPr>
        <w:rPr>
          <w:sz w:val="24"/>
          <w:szCs w:val="24"/>
          <w:lang w:val="en-US"/>
        </w:rPr>
      </w:pPr>
      <w:proofErr w:type="spellStart"/>
      <w:r w:rsidRPr="00256FAD">
        <w:rPr>
          <w:sz w:val="24"/>
          <w:szCs w:val="24"/>
          <w:lang w:val="en-US"/>
        </w:rPr>
        <w:t>Toate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excepțiile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trebuie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prinse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și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logate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corespunzător</w:t>
      </w:r>
      <w:proofErr w:type="spellEnd"/>
      <w:r w:rsidRPr="00256FAD">
        <w:rPr>
          <w:sz w:val="24"/>
          <w:szCs w:val="24"/>
          <w:lang w:val="en-US"/>
        </w:rPr>
        <w:t>.</w:t>
      </w:r>
    </w:p>
    <w:p w:rsidR="00292031" w:rsidP="006D0F5C" w:rsidRDefault="006D0F5C" w14:paraId="00829BEE" w14:textId="51E4C40C">
      <w:pPr>
        <w:pStyle w:val="Heading2"/>
        <w:rPr>
          <w:lang w:val="en-US"/>
        </w:rPr>
      </w:pPr>
      <w:bookmarkStart w:name="_Toc140779834" w:id="192"/>
      <w:r w:rsidRPr="0FDB39C2">
        <w:rPr>
          <w:lang w:val="en-US"/>
        </w:rPr>
        <w:t>Code Quality</w:t>
      </w:r>
      <w:bookmarkEnd w:id="192"/>
    </w:p>
    <w:p w:rsidRPr="00256FAD" w:rsidR="00114DC6" w:rsidP="00256FAD" w:rsidRDefault="00E52B7F" w14:paraId="583BCB58" w14:textId="07C62045">
      <w:pPr>
        <w:pStyle w:val="Default"/>
        <w:jc w:val="both"/>
      </w:pPr>
      <w:proofErr w:type="spellStart"/>
      <w:r w:rsidRPr="00256FAD">
        <w:t>Codul</w:t>
      </w:r>
      <w:proofErr w:type="spellEnd"/>
      <w:r w:rsidRPr="00256FAD">
        <w:t xml:space="preserve"> </w:t>
      </w:r>
      <w:proofErr w:type="spellStart"/>
      <w:r w:rsidRPr="00256FAD">
        <w:t>scris</w:t>
      </w:r>
      <w:proofErr w:type="spellEnd"/>
      <w:r w:rsidRPr="00256FAD">
        <w:t xml:space="preserve"> </w:t>
      </w:r>
      <w:proofErr w:type="spellStart"/>
      <w:r w:rsidRPr="00256FAD">
        <w:t>trebuie</w:t>
      </w:r>
      <w:proofErr w:type="spellEnd"/>
      <w:r w:rsidRPr="00256FAD">
        <w:t xml:space="preserve"> </w:t>
      </w:r>
      <w:proofErr w:type="spellStart"/>
      <w:r w:rsidRPr="00256FAD">
        <w:t>sa</w:t>
      </w:r>
      <w:proofErr w:type="spellEnd"/>
      <w:r w:rsidRPr="00256FAD">
        <w:t xml:space="preserve"> </w:t>
      </w:r>
      <w:proofErr w:type="spellStart"/>
      <w:r w:rsidRPr="00256FAD">
        <w:t>fie</w:t>
      </w:r>
      <w:proofErr w:type="spellEnd"/>
      <w:r w:rsidRPr="00256FAD">
        <w:t xml:space="preserve"> </w:t>
      </w:r>
      <w:proofErr w:type="spellStart"/>
      <w:r w:rsidRPr="00256FAD">
        <w:t>comentat</w:t>
      </w:r>
      <w:proofErr w:type="spellEnd"/>
      <w:r w:rsidRPr="00256FAD">
        <w:t xml:space="preserve"> </w:t>
      </w:r>
      <w:proofErr w:type="spellStart"/>
      <w:r w:rsidRPr="00256FAD">
        <w:t>în</w:t>
      </w:r>
      <w:proofErr w:type="spellEnd"/>
      <w:r w:rsidRPr="00256FAD">
        <w:t xml:space="preserve"> </w:t>
      </w:r>
      <w:proofErr w:type="spellStart"/>
      <w:r w:rsidRPr="00256FAD">
        <w:t>limba</w:t>
      </w:r>
      <w:proofErr w:type="spellEnd"/>
      <w:r w:rsidRPr="00256FAD">
        <w:t xml:space="preserve"> </w:t>
      </w:r>
      <w:proofErr w:type="spellStart"/>
      <w:r w:rsidRPr="00256FAD">
        <w:t>engleza</w:t>
      </w:r>
      <w:proofErr w:type="spellEnd"/>
      <w:r w:rsidRPr="00256FAD">
        <w:t xml:space="preserve"> (</w:t>
      </w:r>
      <w:proofErr w:type="spellStart"/>
      <w:r w:rsidRPr="00256FAD">
        <w:t>unde</w:t>
      </w:r>
      <w:proofErr w:type="spellEnd"/>
      <w:r w:rsidRPr="00256FAD">
        <w:t xml:space="preserve"> este </w:t>
      </w:r>
      <w:proofErr w:type="spellStart"/>
      <w:r w:rsidRPr="00256FAD">
        <w:t>necesar</w:t>
      </w:r>
      <w:proofErr w:type="spellEnd"/>
      <w:r w:rsidRPr="00256FAD">
        <w:t xml:space="preserve">, </w:t>
      </w:r>
      <w:proofErr w:type="spellStart"/>
      <w:r w:rsidRPr="00256FAD">
        <w:t>evitând</w:t>
      </w:r>
      <w:proofErr w:type="spellEnd"/>
      <w:r w:rsidRPr="00256FAD">
        <w:t xml:space="preserve"> </w:t>
      </w:r>
      <w:proofErr w:type="spellStart"/>
      <w:r w:rsidRPr="00256FAD">
        <w:t>comentariile</w:t>
      </w:r>
      <w:proofErr w:type="spellEnd"/>
      <w:r w:rsidRPr="00256FAD">
        <w:t xml:space="preserve"> </w:t>
      </w:r>
      <w:proofErr w:type="spellStart"/>
      <w:r w:rsidRPr="00256FAD">
        <w:t>inutile</w:t>
      </w:r>
      <w:proofErr w:type="spellEnd"/>
      <w:r w:rsidRPr="00256FAD">
        <w:t xml:space="preserve">). </w:t>
      </w:r>
      <w:proofErr w:type="spellStart"/>
      <w:r w:rsidRPr="00256FAD">
        <w:t>Formatarea</w:t>
      </w:r>
      <w:proofErr w:type="spellEnd"/>
      <w:r w:rsidRPr="00256FAD">
        <w:t xml:space="preserve"> </w:t>
      </w:r>
      <w:proofErr w:type="spellStart"/>
      <w:r w:rsidRPr="00256FAD">
        <w:t>să</w:t>
      </w:r>
      <w:proofErr w:type="spellEnd"/>
      <w:r w:rsidRPr="00256FAD">
        <w:t xml:space="preserve"> </w:t>
      </w:r>
      <w:proofErr w:type="spellStart"/>
      <w:r w:rsidRPr="00256FAD">
        <w:t>fie</w:t>
      </w:r>
      <w:proofErr w:type="spellEnd"/>
      <w:r w:rsidRPr="00256FAD">
        <w:t xml:space="preserve"> standard Java. </w:t>
      </w:r>
    </w:p>
    <w:p w:rsidR="00E52B7F" w:rsidP="00256FAD" w:rsidRDefault="00E52B7F" w14:paraId="08F4D925" w14:textId="7690D443">
      <w:pPr>
        <w:jc w:val="both"/>
        <w:rPr>
          <w:sz w:val="24"/>
          <w:szCs w:val="24"/>
          <w:lang w:val="hu-HU"/>
        </w:rPr>
      </w:pPr>
      <w:r w:rsidRPr="0A7FB68B" w:rsidR="00E52B7F">
        <w:rPr>
          <w:sz w:val="24"/>
          <w:szCs w:val="24"/>
          <w:lang w:val="hu-HU"/>
        </w:rPr>
        <w:t>Metodele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să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fie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cât</w:t>
      </w:r>
      <w:r w:rsidRPr="0A7FB68B" w:rsidR="00E52B7F">
        <w:rPr>
          <w:sz w:val="24"/>
          <w:szCs w:val="24"/>
          <w:lang w:val="hu-HU"/>
        </w:rPr>
        <w:t xml:space="preserve"> mai </w:t>
      </w:r>
      <w:r w:rsidRPr="0A7FB68B" w:rsidR="00E52B7F">
        <w:rPr>
          <w:sz w:val="24"/>
          <w:szCs w:val="24"/>
          <w:lang w:val="hu-HU"/>
        </w:rPr>
        <w:t>scurte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și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74B49F60">
        <w:rPr>
          <w:sz w:val="24"/>
          <w:szCs w:val="24"/>
          <w:lang w:val="hu-HU"/>
        </w:rPr>
        <w:t>sa</w:t>
      </w:r>
      <w:r w:rsidRPr="0A7FB68B" w:rsidR="74B49F60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descri</w:t>
      </w:r>
      <w:r w:rsidRPr="0A7FB68B" w:rsidR="049940BD">
        <w:rPr>
          <w:sz w:val="24"/>
          <w:szCs w:val="24"/>
          <w:lang w:val="hu-HU"/>
        </w:rPr>
        <w:t>e</w:t>
      </w:r>
      <w:r w:rsidRPr="0A7FB68B" w:rsidR="00E52B7F">
        <w:rPr>
          <w:sz w:val="24"/>
          <w:szCs w:val="24"/>
          <w:lang w:val="hu-HU"/>
        </w:rPr>
        <w:t xml:space="preserve"> o </w:t>
      </w:r>
      <w:r w:rsidRPr="0A7FB68B" w:rsidR="00E52B7F">
        <w:rPr>
          <w:sz w:val="24"/>
          <w:szCs w:val="24"/>
          <w:lang w:val="hu-HU"/>
        </w:rPr>
        <w:t>singură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responsabilitate</w:t>
      </w:r>
      <w:r w:rsidRPr="0A7FB68B" w:rsidR="00E52B7F">
        <w:rPr>
          <w:sz w:val="24"/>
          <w:szCs w:val="24"/>
          <w:lang w:val="hu-HU"/>
        </w:rPr>
        <w:t xml:space="preserve">. De </w:t>
      </w:r>
      <w:r w:rsidRPr="0A7FB68B" w:rsidR="00E52B7F">
        <w:rPr>
          <w:sz w:val="24"/>
          <w:szCs w:val="24"/>
          <w:lang w:val="hu-HU"/>
        </w:rPr>
        <w:t>asemenea</w:t>
      </w:r>
      <w:r w:rsidRPr="0A7FB68B" w:rsidR="00E52B7F">
        <w:rPr>
          <w:sz w:val="24"/>
          <w:szCs w:val="24"/>
          <w:lang w:val="hu-HU"/>
        </w:rPr>
        <w:t xml:space="preserve">, </w:t>
      </w:r>
      <w:r w:rsidRPr="0A7FB68B" w:rsidR="00E52B7F">
        <w:rPr>
          <w:sz w:val="24"/>
          <w:szCs w:val="24"/>
          <w:lang w:val="hu-HU"/>
        </w:rPr>
        <w:t>acestea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trebuie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să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fie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separate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în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clase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pe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baza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conceptelor</w:t>
      </w:r>
      <w:r w:rsidRPr="0A7FB68B" w:rsidR="00E52B7F">
        <w:rPr>
          <w:sz w:val="24"/>
          <w:szCs w:val="24"/>
          <w:lang w:val="hu-HU"/>
        </w:rPr>
        <w:t xml:space="preserve"> OOP </w:t>
      </w:r>
      <w:r w:rsidRPr="0A7FB68B" w:rsidR="00E52B7F">
        <w:rPr>
          <w:sz w:val="24"/>
          <w:szCs w:val="24"/>
          <w:lang w:val="hu-HU"/>
        </w:rPr>
        <w:t>și</w:t>
      </w:r>
      <w:r w:rsidRPr="0A7FB68B" w:rsidR="00E52B7F">
        <w:rPr>
          <w:sz w:val="24"/>
          <w:szCs w:val="24"/>
          <w:lang w:val="hu-HU"/>
        </w:rPr>
        <w:t xml:space="preserve"> a „design </w:t>
      </w:r>
      <w:r w:rsidRPr="0A7FB68B" w:rsidR="00E52B7F">
        <w:rPr>
          <w:sz w:val="24"/>
          <w:szCs w:val="24"/>
          <w:lang w:val="hu-HU"/>
        </w:rPr>
        <w:t>pattern</w:t>
      </w:r>
      <w:r w:rsidRPr="0A7FB68B" w:rsidR="00E52B7F">
        <w:rPr>
          <w:sz w:val="24"/>
          <w:szCs w:val="24"/>
          <w:lang w:val="hu-HU"/>
        </w:rPr>
        <w:t>”-</w:t>
      </w:r>
      <w:r w:rsidRPr="0A7FB68B" w:rsidR="00E52B7F">
        <w:rPr>
          <w:sz w:val="24"/>
          <w:szCs w:val="24"/>
          <w:lang w:val="hu-HU"/>
        </w:rPr>
        <w:t>urilor</w:t>
      </w:r>
      <w:r w:rsidRPr="0A7FB68B" w:rsidR="00E52B7F">
        <w:rPr>
          <w:sz w:val="24"/>
          <w:szCs w:val="24"/>
          <w:lang w:val="hu-HU"/>
        </w:rPr>
        <w:t xml:space="preserve">, </w:t>
      </w:r>
      <w:r w:rsidRPr="0A7FB68B" w:rsidR="00E52B7F">
        <w:rPr>
          <w:sz w:val="24"/>
          <w:szCs w:val="24"/>
          <w:lang w:val="hu-HU"/>
        </w:rPr>
        <w:t>acolo</w:t>
      </w:r>
      <w:r w:rsidRPr="0A7FB68B" w:rsidR="00E52B7F">
        <w:rPr>
          <w:sz w:val="24"/>
          <w:szCs w:val="24"/>
          <w:lang w:val="hu-HU"/>
        </w:rPr>
        <w:t xml:space="preserve"> </w:t>
      </w:r>
      <w:r w:rsidRPr="0A7FB68B" w:rsidR="00E52B7F">
        <w:rPr>
          <w:sz w:val="24"/>
          <w:szCs w:val="24"/>
          <w:lang w:val="hu-HU"/>
        </w:rPr>
        <w:t>unde</w:t>
      </w:r>
      <w:r w:rsidRPr="0A7FB68B" w:rsidR="00E52B7F">
        <w:rPr>
          <w:sz w:val="24"/>
          <w:szCs w:val="24"/>
          <w:lang w:val="hu-HU"/>
        </w:rPr>
        <w:t xml:space="preserve"> se </w:t>
      </w:r>
      <w:r w:rsidRPr="0A7FB68B" w:rsidR="00E52B7F">
        <w:rPr>
          <w:sz w:val="24"/>
          <w:szCs w:val="24"/>
          <w:lang w:val="hu-HU"/>
        </w:rPr>
        <w:t>consideră</w:t>
      </w:r>
      <w:r w:rsidRPr="0A7FB68B" w:rsidR="00E52B7F">
        <w:rPr>
          <w:sz w:val="24"/>
          <w:szCs w:val="24"/>
          <w:lang w:val="hu-HU"/>
        </w:rPr>
        <w:t xml:space="preserve"> a fi </w:t>
      </w:r>
      <w:r w:rsidRPr="0A7FB68B" w:rsidR="00E52B7F">
        <w:rPr>
          <w:sz w:val="24"/>
          <w:szCs w:val="24"/>
          <w:lang w:val="hu-HU"/>
        </w:rPr>
        <w:t>necesar</w:t>
      </w:r>
      <w:r w:rsidRPr="0A7FB68B" w:rsidR="00E52B7F">
        <w:rPr>
          <w:sz w:val="24"/>
          <w:szCs w:val="24"/>
          <w:lang w:val="hu-HU"/>
        </w:rPr>
        <w:t>.</w:t>
      </w:r>
    </w:p>
    <w:p w:rsidR="00A516F0" w:rsidP="00A516F0" w:rsidRDefault="00A516F0" w14:paraId="3204F513" w14:textId="77777777">
      <w:pPr>
        <w:keepNext/>
        <w:jc w:val="both"/>
      </w:pPr>
      <w:r>
        <w:rPr>
          <w:noProof/>
          <w:sz w:val="24"/>
          <w:szCs w:val="24"/>
          <w:lang w:val="hu-HU"/>
        </w:rPr>
        <w:drawing>
          <wp:inline distT="0" distB="0" distL="0" distR="0" wp14:anchorId="668377DD" wp14:editId="401D9242">
            <wp:extent cx="5731510" cy="1331272"/>
            <wp:effectExtent l="0" t="0" r="254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228DA" w:rsidR="007E2491" w:rsidP="00A516F0" w:rsidRDefault="00A516F0" w14:paraId="251C2BF4" w14:textId="11AF4934">
      <w:pPr>
        <w:pStyle w:val="Caption"/>
        <w:jc w:val="both"/>
        <w:rPr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35A7">
        <w:rPr>
          <w:noProof/>
        </w:rPr>
        <w:t>3</w:t>
      </w:r>
      <w:r>
        <w:fldChar w:fldCharType="end"/>
      </w:r>
      <w:r w:rsidRPr="006228DA">
        <w:rPr>
          <w:lang w:val="en-US"/>
        </w:rPr>
        <w:t xml:space="preserve"> Git Flow</w:t>
      </w:r>
      <w:r w:rsidR="002B2840">
        <w:rPr>
          <w:lang w:val="en-US"/>
        </w:rPr>
        <w:t>.</w:t>
      </w:r>
    </w:p>
    <w:p w:rsidRPr="00BE17A5" w:rsidR="007E2491" w:rsidP="00256FAD" w:rsidRDefault="00A516F0" w14:paraId="5258ABA3" w14:textId="4D5E7B4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hu-HU"/>
        </w:rPr>
        <w:t xml:space="preserve">Figura </w:t>
      </w:r>
      <w:r w:rsidR="002B2840">
        <w:rPr>
          <w:sz w:val="24"/>
          <w:szCs w:val="24"/>
          <w:lang w:val="hu-HU"/>
        </w:rPr>
        <w:t>3</w:t>
      </w:r>
      <w:r w:rsidR="006228DA">
        <w:rPr>
          <w:sz w:val="24"/>
          <w:szCs w:val="24"/>
          <w:lang w:val="hu-HU"/>
        </w:rPr>
        <w:t xml:space="preserve"> </w:t>
      </w:r>
      <w:proofErr w:type="spellStart"/>
      <w:r w:rsidR="006228DA">
        <w:rPr>
          <w:sz w:val="24"/>
          <w:szCs w:val="24"/>
          <w:lang w:val="hu-HU"/>
        </w:rPr>
        <w:t>descrie</w:t>
      </w:r>
      <w:proofErr w:type="spellEnd"/>
      <w:r w:rsidR="006228DA">
        <w:rPr>
          <w:sz w:val="24"/>
          <w:szCs w:val="24"/>
          <w:lang w:val="hu-HU"/>
        </w:rPr>
        <w:t xml:space="preserve"> </w:t>
      </w:r>
      <w:proofErr w:type="spellStart"/>
      <w:r w:rsidR="006228DA">
        <w:rPr>
          <w:sz w:val="24"/>
          <w:szCs w:val="24"/>
          <w:lang w:val="hu-HU"/>
        </w:rPr>
        <w:t>pe</w:t>
      </w:r>
      <w:proofErr w:type="spellEnd"/>
      <w:r w:rsidR="006228DA">
        <w:rPr>
          <w:sz w:val="24"/>
          <w:szCs w:val="24"/>
          <w:lang w:val="hu-HU"/>
        </w:rPr>
        <w:t xml:space="preserve"> </w:t>
      </w:r>
      <w:proofErr w:type="spellStart"/>
      <w:r w:rsidR="006228DA">
        <w:rPr>
          <w:sz w:val="24"/>
          <w:szCs w:val="24"/>
          <w:lang w:val="hu-HU"/>
        </w:rPr>
        <w:t>scurt</w:t>
      </w:r>
      <w:proofErr w:type="spellEnd"/>
      <w:r w:rsidR="006228DA">
        <w:rPr>
          <w:sz w:val="24"/>
          <w:szCs w:val="24"/>
          <w:lang w:val="hu-HU"/>
        </w:rPr>
        <w:t xml:space="preserve"> </w:t>
      </w:r>
      <w:proofErr w:type="gramStart"/>
      <w:r w:rsidR="001A44DA">
        <w:rPr>
          <w:sz w:val="24"/>
          <w:szCs w:val="24"/>
          <w:lang w:val="hu-HU"/>
        </w:rPr>
        <w:t>modul</w:t>
      </w:r>
      <w:proofErr w:type="gramEnd"/>
      <w:r w:rsidR="001A44DA">
        <w:rPr>
          <w:sz w:val="24"/>
          <w:szCs w:val="24"/>
          <w:lang w:val="hu-HU"/>
        </w:rPr>
        <w:t xml:space="preserve"> de </w:t>
      </w:r>
      <w:proofErr w:type="spellStart"/>
      <w:r w:rsidR="001A44DA">
        <w:rPr>
          <w:sz w:val="24"/>
          <w:szCs w:val="24"/>
          <w:lang w:val="hu-HU"/>
        </w:rPr>
        <w:t>lucru</w:t>
      </w:r>
      <w:proofErr w:type="spellEnd"/>
      <w:r w:rsidR="001A44DA">
        <w:rPr>
          <w:sz w:val="24"/>
          <w:szCs w:val="24"/>
          <w:lang w:val="hu-HU"/>
        </w:rPr>
        <w:t xml:space="preserve"> </w:t>
      </w:r>
      <w:proofErr w:type="spellStart"/>
      <w:r w:rsidR="00BE17A5">
        <w:rPr>
          <w:sz w:val="24"/>
          <w:szCs w:val="24"/>
          <w:lang w:val="hu-HU"/>
        </w:rPr>
        <w:t>cu</w:t>
      </w:r>
      <w:proofErr w:type="spellEnd"/>
      <w:r w:rsidR="00BE17A5">
        <w:rPr>
          <w:sz w:val="24"/>
          <w:szCs w:val="24"/>
          <w:lang w:val="hu-HU"/>
        </w:rPr>
        <w:t xml:space="preserve"> GIT</w:t>
      </w:r>
      <w:r w:rsidR="00BE17A5">
        <w:rPr>
          <w:sz w:val="24"/>
          <w:szCs w:val="24"/>
          <w:lang w:val="en-US"/>
        </w:rPr>
        <w:t>-</w:t>
      </w:r>
      <w:proofErr w:type="spellStart"/>
      <w:r w:rsidR="00BE17A5">
        <w:rPr>
          <w:sz w:val="24"/>
          <w:szCs w:val="24"/>
          <w:lang w:val="en-US"/>
        </w:rPr>
        <w:t>ul</w:t>
      </w:r>
      <w:proofErr w:type="spellEnd"/>
      <w:r w:rsidR="00BE17A5">
        <w:rPr>
          <w:sz w:val="24"/>
          <w:szCs w:val="24"/>
          <w:lang w:val="en-US"/>
        </w:rPr>
        <w:t xml:space="preserve"> intern msg.</w:t>
      </w:r>
    </w:p>
    <w:p w:rsidR="006D0F5C" w:rsidP="00E52B7F" w:rsidRDefault="00E52B7F" w14:paraId="04883B40" w14:textId="16EB9B48">
      <w:pPr>
        <w:pStyle w:val="Heading2"/>
        <w:rPr>
          <w:lang w:val="en-US"/>
        </w:rPr>
      </w:pPr>
      <w:bookmarkStart w:name="_Toc140779835" w:id="193"/>
      <w:proofErr w:type="spellStart"/>
      <w:r w:rsidRPr="0FDB39C2">
        <w:rPr>
          <w:lang w:val="en-US"/>
        </w:rPr>
        <w:t>Testare</w:t>
      </w:r>
      <w:bookmarkEnd w:id="193"/>
      <w:proofErr w:type="spellEnd"/>
    </w:p>
    <w:p w:rsidRPr="00256FAD" w:rsidR="00457A70" w:rsidP="00457A70" w:rsidRDefault="00457A70" w14:paraId="4802D49A" w14:textId="77777777">
      <w:pPr>
        <w:rPr>
          <w:sz w:val="23"/>
          <w:szCs w:val="23"/>
          <w:lang w:val="en-US"/>
        </w:rPr>
      </w:pPr>
      <w:proofErr w:type="spellStart"/>
      <w:r w:rsidRPr="00256FAD">
        <w:rPr>
          <w:sz w:val="24"/>
          <w:szCs w:val="24"/>
          <w:lang w:val="en-US"/>
        </w:rPr>
        <w:t>Codul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trebuie</w:t>
      </w:r>
      <w:proofErr w:type="spellEnd"/>
      <w:r w:rsidRPr="00256FAD">
        <w:rPr>
          <w:sz w:val="24"/>
          <w:szCs w:val="24"/>
          <w:lang w:val="en-US"/>
        </w:rPr>
        <w:t xml:space="preserve"> </w:t>
      </w:r>
      <w:proofErr w:type="spellStart"/>
      <w:r w:rsidRPr="00256FAD">
        <w:rPr>
          <w:sz w:val="24"/>
          <w:szCs w:val="24"/>
          <w:lang w:val="en-US"/>
        </w:rPr>
        <w:t>sa</w:t>
      </w:r>
      <w:proofErr w:type="spellEnd"/>
      <w:r w:rsidRPr="00256FAD">
        <w:rPr>
          <w:sz w:val="24"/>
          <w:szCs w:val="24"/>
          <w:lang w:val="en-US"/>
        </w:rPr>
        <w:t xml:space="preserve"> fie </w:t>
      </w:r>
      <w:proofErr w:type="spellStart"/>
      <w:r w:rsidRPr="00256FAD">
        <w:rPr>
          <w:sz w:val="24"/>
          <w:szCs w:val="24"/>
          <w:lang w:val="en-US"/>
        </w:rPr>
        <w:t>acoperit</w:t>
      </w:r>
      <w:proofErr w:type="spellEnd"/>
      <w:r w:rsidRPr="00256FAD">
        <w:rPr>
          <w:sz w:val="24"/>
          <w:szCs w:val="24"/>
          <w:lang w:val="en-US"/>
        </w:rPr>
        <w:t xml:space="preserve"> cu teste Junit, cu o </w:t>
      </w:r>
      <w:proofErr w:type="spellStart"/>
      <w:r w:rsidRPr="00256FAD">
        <w:rPr>
          <w:sz w:val="24"/>
          <w:szCs w:val="24"/>
          <w:lang w:val="en-US"/>
        </w:rPr>
        <w:t>cotă</w:t>
      </w:r>
      <w:proofErr w:type="spellEnd"/>
      <w:r w:rsidRPr="00256FAD">
        <w:rPr>
          <w:sz w:val="24"/>
          <w:szCs w:val="24"/>
          <w:lang w:val="en-US"/>
        </w:rPr>
        <w:t xml:space="preserve"> de </w:t>
      </w:r>
      <w:proofErr w:type="spellStart"/>
      <w:r w:rsidRPr="00256FAD">
        <w:rPr>
          <w:sz w:val="24"/>
          <w:szCs w:val="24"/>
          <w:lang w:val="en-US"/>
        </w:rPr>
        <w:t>peste</w:t>
      </w:r>
      <w:proofErr w:type="spellEnd"/>
      <w:r w:rsidRPr="00256FAD">
        <w:rPr>
          <w:sz w:val="24"/>
          <w:szCs w:val="24"/>
          <w:lang w:val="en-US"/>
        </w:rPr>
        <w:t xml:space="preserve"> 60%.</w:t>
      </w:r>
    </w:p>
    <w:p w:rsidRPr="00256FAD" w:rsidR="00E52B7F" w:rsidP="00E52B7F" w:rsidRDefault="00E52B7F" w14:paraId="6C44F358" w14:textId="77777777">
      <w:pPr>
        <w:rPr>
          <w:lang w:val="en-US"/>
        </w:rPr>
      </w:pPr>
    </w:p>
    <w:sectPr w:rsidRPr="00256FAD" w:rsidR="00E52B7F" w:rsidSect="00983CFC">
      <w:headerReference w:type="default" r:id="rId15"/>
      <w:footerReference w:type="default" r:id="rId16"/>
      <w:headerReference w:type="first" r:id="rId17"/>
      <w:footerReference w:type="first" r:id="rId18"/>
      <w:pgSz w:w="11906" w:h="16838" w:orient="portrait" w:code="9"/>
      <w:pgMar w:top="1985" w:right="1440" w:bottom="1440" w:left="1440" w:header="709" w:footer="34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B18A2" w:rsidRDefault="005B18A2" w14:paraId="2B55D88C" w14:textId="77777777">
      <w:r>
        <w:separator/>
      </w:r>
    </w:p>
  </w:endnote>
  <w:endnote w:type="continuationSeparator" w:id="0">
    <w:p w:rsidR="005B18A2" w:rsidRDefault="005B18A2" w14:paraId="07615587" w14:textId="77777777">
      <w:r>
        <w:continuationSeparator/>
      </w:r>
    </w:p>
  </w:endnote>
  <w:endnote w:type="continuationNotice" w:id="1">
    <w:p w:rsidR="005B18A2" w:rsidRDefault="005B18A2" w14:paraId="6944EDC2" w14:textId="7777777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Lucida Grande">
    <w:altName w:val="Segoe UI"/>
    <w:panose1 w:val="020B0600040502020204"/>
    <w:charset w:val="00"/>
    <w:family w:val="auto"/>
    <w:pitch w:val="variable"/>
    <w:sig w:usb0="00000000" w:usb1="5000A1FF" w:usb2="00000000" w:usb3="00000000" w:csb0="000001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ago">
    <w:altName w:val="Times New Roman"/>
    <w:panose1 w:val="020B0604020202020204"/>
    <w:charset w:val="00"/>
    <w:family w:val="auto"/>
    <w:pitch w:val="variable"/>
    <w:sig w:usb0="80000027" w:usb1="00000000" w:usb2="00000000" w:usb3="00000000" w:csb0="00000011" w:csb1="00000000"/>
  </w:font>
  <w:font w:name="MinionPro-Regular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6B5D" w:rsidRDefault="00346B5D" w14:paraId="3A953BA5" w14:textId="2D759E57">
    <w:pPr>
      <w:pStyle w:val="Footer"/>
      <w:tabs>
        <w:tab w:val="left" w:pos="4800"/>
      </w:tabs>
      <w:rPr>
        <w:rStyle w:val="PageNumber"/>
      </w:rPr>
    </w:pPr>
    <w:r>
      <w:t xml:space="preserve">© </w:t>
    </w:r>
    <w:proofErr w:type="spellStart"/>
    <w:r>
      <w:t>msg</w:t>
    </w:r>
    <w:proofErr w:type="spellEnd"/>
    <w:r>
      <w:t xml:space="preserve"> </w:t>
    </w:r>
    <w:proofErr w:type="spellStart"/>
    <w:r>
      <w:t>systems</w:t>
    </w:r>
    <w:proofErr w:type="spellEnd"/>
    <w:r>
      <w:t xml:space="preserve"> </w:t>
    </w:r>
    <w:proofErr w:type="spellStart"/>
    <w:r>
      <w:t>ag</w:t>
    </w:r>
    <w:proofErr w:type="spellEnd"/>
    <w:r>
      <w:t xml:space="preserve"> 20</w:t>
    </w:r>
    <w:r w:rsidR="00983CFC">
      <w:t>23</w:t>
    </w:r>
    <w:r w:rsidRPr="006D77B5">
      <w:tab/>
    </w:r>
    <w:r w:rsidRPr="006D77B5">
      <w:tab/>
    </w:r>
    <w:r w:rsidRPr="006D77B5">
      <w:tab/>
    </w:r>
    <w:r w:rsidRPr="006D77B5">
      <w:tab/>
    </w:r>
    <w:r w:rsidRPr="006D77B5">
      <w:rPr>
        <w:rStyle w:val="PageNumber"/>
      </w:rPr>
      <w:t xml:space="preserve">Seite </w:t>
    </w:r>
    <w:r w:rsidRPr="006D77B5">
      <w:rPr>
        <w:rStyle w:val="PageNumber"/>
      </w:rPr>
      <w:fldChar w:fldCharType="begin"/>
    </w:r>
    <w:r w:rsidRPr="006D77B5">
      <w:rPr>
        <w:rStyle w:val="PageNumber"/>
      </w:rPr>
      <w:instrText xml:space="preserve"> </w:instrText>
    </w:r>
    <w:r>
      <w:rPr>
        <w:rStyle w:val="PageNumber"/>
      </w:rPr>
      <w:instrText>PAGE</w:instrText>
    </w:r>
    <w:r w:rsidRPr="006D77B5">
      <w:rPr>
        <w:rStyle w:val="PageNumber"/>
      </w:rPr>
      <w:instrText xml:space="preserve"> </w:instrText>
    </w:r>
    <w:r w:rsidRPr="006D77B5">
      <w:rPr>
        <w:rStyle w:val="PageNumber"/>
      </w:rPr>
      <w:fldChar w:fldCharType="separate"/>
    </w:r>
    <w:r w:rsidR="009D40C3">
      <w:rPr>
        <w:rStyle w:val="PageNumber"/>
        <w:noProof/>
      </w:rPr>
      <w:t>2</w:t>
    </w:r>
    <w:r w:rsidRPr="006D77B5">
      <w:rPr>
        <w:rStyle w:val="PageNumber"/>
      </w:rPr>
      <w:fldChar w:fldCharType="end"/>
    </w:r>
    <w:r w:rsidRPr="006D77B5">
      <w:rPr>
        <w:rStyle w:val="PageNumber"/>
      </w:rPr>
      <w:t xml:space="preserve"> von </w:t>
    </w:r>
    <w:r w:rsidRPr="006D77B5">
      <w:rPr>
        <w:rStyle w:val="PageNumber"/>
      </w:rPr>
      <w:fldChar w:fldCharType="begin"/>
    </w:r>
    <w:r w:rsidRPr="006D77B5">
      <w:rPr>
        <w:rStyle w:val="PageNumber"/>
      </w:rPr>
      <w:instrText xml:space="preserve"> </w:instrText>
    </w:r>
    <w:r>
      <w:rPr>
        <w:rStyle w:val="PageNumber"/>
      </w:rPr>
      <w:instrText>NUMPAGES</w:instrText>
    </w:r>
    <w:r w:rsidRPr="006D77B5">
      <w:rPr>
        <w:rStyle w:val="PageNumber"/>
      </w:rPr>
      <w:instrText xml:space="preserve"> </w:instrText>
    </w:r>
    <w:r w:rsidRPr="006D77B5">
      <w:rPr>
        <w:rStyle w:val="PageNumber"/>
      </w:rPr>
      <w:fldChar w:fldCharType="separate"/>
    </w:r>
    <w:r w:rsidR="009D40C3">
      <w:rPr>
        <w:rStyle w:val="PageNumber"/>
        <w:noProof/>
      </w:rPr>
      <w:t>5</w:t>
    </w:r>
    <w:r w:rsidRPr="006D77B5">
      <w:rPr>
        <w:rStyle w:val="PageNumber"/>
      </w:rPr>
      <w:fldChar w:fldCharType="end"/>
    </w:r>
  </w:p>
  <w:p w:rsidRPr="006D77B5" w:rsidR="00346B5D" w:rsidP="00783D84" w:rsidRDefault="00346B5D" w14:paraId="3A953BA6" w14:textId="7DC59838">
    <w:pPr>
      <w:tabs>
        <w:tab w:val="left" w:pos="567"/>
        <w:tab w:val="left" w:pos="3828"/>
        <w:tab w:val="right" w:pos="9923"/>
      </w:tabs>
      <w:spacing w:after="0"/>
    </w:pPr>
    <w:r>
      <w:rPr>
        <w:sz w:val="16"/>
        <w:szCs w:val="16"/>
      </w:rPr>
      <w:t xml:space="preserve">Autor: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AUTHOR  \* MERGEFORMAT </w:instrText>
    </w:r>
    <w:r>
      <w:rPr>
        <w:sz w:val="16"/>
        <w:szCs w:val="16"/>
      </w:rPr>
      <w:fldChar w:fldCharType="separate"/>
    </w:r>
    <w:r w:rsidR="005335A7">
      <w:rPr>
        <w:noProof/>
        <w:sz w:val="16"/>
        <w:szCs w:val="16"/>
      </w:rPr>
      <w:t>Catalin Rusu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, Stand: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\@ "dd.MM.yyyy"  \* MERGEFORMAT </w:instrText>
    </w:r>
    <w:r>
      <w:rPr>
        <w:sz w:val="16"/>
        <w:szCs w:val="16"/>
      </w:rPr>
      <w:fldChar w:fldCharType="separate"/>
    </w:r>
    <w:r w:rsidR="0024035A">
      <w:rPr>
        <w:noProof/>
        <w:sz w:val="16"/>
        <w:szCs w:val="16"/>
      </w:rPr>
      <w:t>20.07.2023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; Version: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REF version  \* MERGEFORMAT </w:instrText>
    </w:r>
    <w:r>
      <w:rPr>
        <w:sz w:val="16"/>
        <w:szCs w:val="16"/>
      </w:rPr>
      <w:fldChar w:fldCharType="separate"/>
    </w:r>
    <w:r w:rsidRPr="005335A7" w:rsidR="005335A7">
      <w:rPr>
        <w:sz w:val="16"/>
        <w:szCs w:val="16"/>
      </w:rPr>
      <w:t>1.0</w:t>
    </w:r>
    <w:r>
      <w:rPr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p w:rsidR="00346B5D" w:rsidRDefault="00BD0CBA" w14:paraId="3A953BA8" w14:textId="7777777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A953BAF" wp14:editId="3A953BB0">
              <wp:simplePos x="0" y="0"/>
              <wp:positionH relativeFrom="column">
                <wp:posOffset>-139700</wp:posOffset>
              </wp:positionH>
              <wp:positionV relativeFrom="paragraph">
                <wp:posOffset>-94615</wp:posOffset>
              </wp:positionV>
              <wp:extent cx="2603500" cy="228600"/>
              <wp:effectExtent l="3175" t="635" r="3175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35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736DC9" w:rsidR="00346B5D" w:rsidRDefault="00346B5D" w14:paraId="3A953BB7" w14:textId="77777777">
                          <w:pPr>
                            <w:rPr>
                              <w:color w:val="841439"/>
                              <w:sz w:val="22"/>
                            </w:rPr>
                          </w:pPr>
                          <w:proofErr w:type="gramStart"/>
                          <w:r w:rsidRPr="00736DC9">
                            <w:rPr>
                              <w:color w:val="841439"/>
                              <w:sz w:val="22"/>
                            </w:rPr>
                            <w:t>.</w:t>
                          </w:r>
                          <w:proofErr w:type="spellStart"/>
                          <w:r w:rsidRPr="00736DC9">
                            <w:rPr>
                              <w:color w:val="841439"/>
                              <w:sz w:val="22"/>
                            </w:rPr>
                            <w:t>consulting</w:t>
                          </w:r>
                          <w:proofErr w:type="spellEnd"/>
                          <w:proofErr w:type="gramEnd"/>
                          <w:r w:rsidRPr="00736DC9">
                            <w:rPr>
                              <w:color w:val="841439"/>
                              <w:sz w:val="22"/>
                            </w:rPr>
                            <w:t xml:space="preserve"> .</w:t>
                          </w:r>
                          <w:proofErr w:type="spellStart"/>
                          <w:r w:rsidRPr="00736DC9">
                            <w:rPr>
                              <w:color w:val="841439"/>
                              <w:sz w:val="22"/>
                            </w:rPr>
                            <w:t>solutions</w:t>
                          </w:r>
                          <w:proofErr w:type="spellEnd"/>
                          <w:r w:rsidRPr="00736DC9">
                            <w:rPr>
                              <w:color w:val="841439"/>
                              <w:sz w:val="22"/>
                            </w:rPr>
                            <w:t xml:space="preserve"> .</w:t>
                          </w:r>
                          <w:proofErr w:type="spellStart"/>
                          <w:r w:rsidRPr="00736DC9">
                            <w:rPr>
                              <w:color w:val="841439"/>
                              <w:sz w:val="22"/>
                            </w:rPr>
                            <w:t>partnership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5540067">
            <v:shapetype id="_x0000_t202" coordsize="21600,21600" o:spt="202" path="m,l,21600r21600,l21600,xe" w14:anchorId="3A953BAF">
              <v:stroke joinstyle="miter"/>
              <v:path gradientshapeok="t" o:connecttype="rect"/>
            </v:shapetype>
            <v:shape id="Text Box 2" style="position:absolute;margin-left:-11pt;margin-top:-7.45pt;width:205pt;height:18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8" filled="f" stroked="f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">
              <v:textbox inset="0,0,0,0">
                <w:txbxContent>
                  <w:p w:rsidRPr="00736DC9" w:rsidR="00346B5D" w:rsidRDefault="00346B5D" w14:paraId="1EFF2AA7" w14:textId="77777777">
                    <w:pPr>
                      <w:rPr>
                        <w:color w:val="841439"/>
                        <w:sz w:val="22"/>
                      </w:rPr>
                    </w:pPr>
                    <w:proofErr w:type="gramStart"/>
                    <w:r w:rsidRPr="00736DC9">
                      <w:rPr>
                        <w:color w:val="841439"/>
                        <w:sz w:val="22"/>
                      </w:rPr>
                      <w:t>.</w:t>
                    </w:r>
                    <w:proofErr w:type="spellStart"/>
                    <w:r w:rsidRPr="00736DC9">
                      <w:rPr>
                        <w:color w:val="841439"/>
                        <w:sz w:val="22"/>
                      </w:rPr>
                      <w:t>consulting</w:t>
                    </w:r>
                    <w:proofErr w:type="spellEnd"/>
                    <w:proofErr w:type="gramEnd"/>
                    <w:r w:rsidRPr="00736DC9">
                      <w:rPr>
                        <w:color w:val="841439"/>
                        <w:sz w:val="22"/>
                      </w:rPr>
                      <w:t xml:space="preserve"> .</w:t>
                    </w:r>
                    <w:proofErr w:type="spellStart"/>
                    <w:r w:rsidRPr="00736DC9">
                      <w:rPr>
                        <w:color w:val="841439"/>
                        <w:sz w:val="22"/>
                      </w:rPr>
                      <w:t>solutions</w:t>
                    </w:r>
                    <w:proofErr w:type="spellEnd"/>
                    <w:r w:rsidRPr="00736DC9">
                      <w:rPr>
                        <w:color w:val="841439"/>
                        <w:sz w:val="22"/>
                      </w:rPr>
                      <w:t xml:space="preserve"> .</w:t>
                    </w:r>
                    <w:proofErr w:type="spellStart"/>
                    <w:r w:rsidRPr="00736DC9">
                      <w:rPr>
                        <w:color w:val="841439"/>
                        <w:sz w:val="22"/>
                      </w:rPr>
                      <w:t>partnership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0" allowOverlap="1" wp14:anchorId="3A953BB1" wp14:editId="3A953BB2">
              <wp:simplePos x="0" y="0"/>
              <wp:positionH relativeFrom="column">
                <wp:posOffset>4550410</wp:posOffset>
              </wp:positionH>
              <wp:positionV relativeFrom="paragraph">
                <wp:posOffset>-473710</wp:posOffset>
              </wp:positionV>
              <wp:extent cx="1799590" cy="685800"/>
              <wp:effectExtent l="0" t="2540" r="3175" b="0"/>
              <wp:wrapThrough wrapText="bothSides">
                <wp:wrapPolygon edited="0">
                  <wp:start x="-122" y="0"/>
                  <wp:lineTo x="-122" y="20900"/>
                  <wp:lineTo x="21600" y="20900"/>
                  <wp:lineTo x="21600" y="0"/>
                  <wp:lineTo x="-122" y="0"/>
                </wp:wrapPolygon>
              </wp:wrapThrough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9590" cy="685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6B5D" w:rsidP="006D77B5" w:rsidRDefault="00BD0CBA" w14:paraId="3A953BB8" w14:textId="77777777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A953BBB" wp14:editId="3A953BBC">
                                <wp:extent cx="1487170" cy="492760"/>
                                <wp:effectExtent l="0" t="0" r="0" b="2540"/>
                                <wp:docPr id="5" name="Picture 5" descr="logo_msg_fina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ogo_msg_fina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87170" cy="4927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C512C6B">
            <v:shape id="Text Box 1" style="position:absolute;margin-left:358.3pt;margin-top:-37.3pt;width:141.7pt;height:54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9" o:allowincell="f" stroked="f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" w14:anchorId="3A953BB1">
              <v:textbox>
                <w:txbxContent>
                  <w:p w:rsidR="00346B5D" w:rsidP="006D77B5" w:rsidRDefault="00BD0CBA" w14:paraId="0A37501D" w14:textId="77777777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182B52FC" wp14:editId="3A953BBC">
                          <wp:extent cx="1487170" cy="492760"/>
                          <wp:effectExtent l="0" t="0" r="0" b="2540"/>
                          <wp:docPr id="912235558" name="Picture 5" descr="logo_msg_fina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logo_msg_fina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87170" cy="4927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hrough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B18A2" w:rsidRDefault="005B18A2" w14:paraId="25B7E8D3" w14:textId="77777777">
      <w:r>
        <w:separator/>
      </w:r>
    </w:p>
  </w:footnote>
  <w:footnote w:type="continuationSeparator" w:id="0">
    <w:p w:rsidR="005B18A2" w:rsidRDefault="005B18A2" w14:paraId="0B3847D3" w14:textId="77777777">
      <w:r>
        <w:continuationSeparator/>
      </w:r>
    </w:p>
  </w:footnote>
  <w:footnote w:type="continuationNotice" w:id="1">
    <w:p w:rsidR="005B18A2" w:rsidRDefault="005B18A2" w14:paraId="65C98BF0" w14:textId="7777777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p w:rsidR="00346B5D" w:rsidP="006D77B5" w:rsidRDefault="00BD0CBA" w14:paraId="3A953BA2" w14:textId="410CC1A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A953BA9" wp14:editId="3A953BAA">
              <wp:simplePos x="0" y="0"/>
              <wp:positionH relativeFrom="column">
                <wp:posOffset>4064000</wp:posOffset>
              </wp:positionH>
              <wp:positionV relativeFrom="paragraph">
                <wp:posOffset>-145415</wp:posOffset>
              </wp:positionV>
              <wp:extent cx="1799590" cy="685800"/>
              <wp:effectExtent l="0" t="0" r="3810" b="2540"/>
              <wp:wrapThrough wrapText="bothSides">
                <wp:wrapPolygon edited="0">
                  <wp:start x="-122" y="0"/>
                  <wp:lineTo x="-122" y="20900"/>
                  <wp:lineTo x="21600" y="20900"/>
                  <wp:lineTo x="21600" y="0"/>
                  <wp:lineTo x="-122" y="0"/>
                </wp:wrapPolygon>
              </wp:wrapThrough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9590" cy="685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6B5D" w:rsidP="006D77B5" w:rsidRDefault="00BD0CBA" w14:paraId="3A953BB6" w14:textId="77777777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A953BB9" wp14:editId="3A953BBA">
                                <wp:extent cx="1487170" cy="492760"/>
                                <wp:effectExtent l="0" t="0" r="0" b="2540"/>
                                <wp:docPr id="6" name="Picture 6" descr="logo_msg_fina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 descr="logo_msg_fina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87170" cy="4927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824CEA9">
            <v:shapetype id="_x0000_t202" coordsize="21600,21600" o:spt="202" path="m,l,21600r21600,l21600,xe" w14:anchorId="3A953BA9">
              <v:stroke joinstyle="miter"/>
              <v:path gradientshapeok="t" o:connecttype="rect"/>
            </v:shapetype>
            <v:shape id="Text Box 4" style="position:absolute;margin-left:320pt;margin-top:-11.45pt;width:141.7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o:allowincell="f" stroked="f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">
              <v:textbox>
                <w:txbxContent>
                  <w:p w:rsidR="00346B5D" w:rsidP="006D77B5" w:rsidRDefault="00BD0CBA" w14:paraId="5DAB6C7B" w14:textId="77777777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1F85948D" wp14:editId="3A953BBA">
                          <wp:extent cx="1487170" cy="492760"/>
                          <wp:effectExtent l="0" t="0" r="0" b="2540"/>
                          <wp:docPr id="1753573945" name="Picture 6" descr="logo_msg_fina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 descr="logo_msg_fina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87170" cy="4927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hrough"/>
            </v:shape>
          </w:pict>
        </mc:Fallback>
      </mc:AlternateContent>
    </w:r>
    <w:r>
      <w:fldChar w:fldCharType="begin"/>
    </w:r>
    <w:r>
      <w:instrText>TITLE   \* MERGEFORMAT</w:instrText>
    </w:r>
    <w:r>
      <w:fldChar w:fldCharType="separate"/>
    </w:r>
    <w:r w:rsidR="00907492">
      <w:t>Donation</w:t>
    </w:r>
    <w:r w:rsidR="005335A7">
      <w:t xml:space="preserve"> Manager</w:t>
    </w:r>
    <w:r>
      <w:fldChar w:fldCharType="end"/>
    </w:r>
  </w:p>
  <w:p w:rsidR="00346B5D" w:rsidP="006D77B5" w:rsidRDefault="000832BB" w14:paraId="3A953BA3" w14:textId="4FC6F1F3">
    <w:pPr>
      <w:pStyle w:val="Header"/>
    </w:pPr>
    <w:r>
      <w:fldChar w:fldCharType="begin"/>
    </w:r>
    <w:r>
      <w:instrText>SUBJECT   \* MERGEFORMAT</w:instrText>
    </w:r>
    <w:r>
      <w:fldChar w:fldCharType="separate"/>
    </w:r>
    <w:proofErr w:type="spellStart"/>
    <w:r w:rsidR="005335A7">
      <w:t>Specification</w:t>
    </w:r>
    <w:proofErr w:type="spellEnd"/>
    <w:r>
      <w:fldChar w:fldCharType="end"/>
    </w:r>
  </w:p>
  <w:p w:rsidRPr="006D77B5" w:rsidR="00346B5D" w:rsidP="006D77B5" w:rsidRDefault="00BD0CBA" w14:paraId="3A953BA4" w14:textId="7777777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1" layoutInCell="1" allowOverlap="1" wp14:anchorId="3A953BAB" wp14:editId="3A953BAC">
              <wp:simplePos x="0" y="0"/>
              <wp:positionH relativeFrom="column">
                <wp:posOffset>0</wp:posOffset>
              </wp:positionH>
              <wp:positionV relativeFrom="page">
                <wp:posOffset>879475</wp:posOffset>
              </wp:positionV>
              <wp:extent cx="4127500" cy="0"/>
              <wp:effectExtent l="9525" t="12700" r="6350" b="6350"/>
              <wp:wrapNone/>
              <wp:docPr id="3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1275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40404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0000" dir="5400000" rotWithShape="0">
                                <a:srgbClr val="80808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pic="http://schemas.openxmlformats.org/drawingml/2006/picture" xmlns:a14="http://schemas.microsoft.com/office/drawing/2010/main" xmlns:a="http://schemas.openxmlformats.org/drawingml/2006/main">
          <w:pict w14:anchorId="2CA55240">
            <v:line id="Straight Connector 3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spid="_x0000_s1026" strokecolor="#404040" strokeweight=".5pt" from="0,69.25pt" to="325pt,69.25pt" w14:anchorId="5757CC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">
              <v:shadow opacity="24903f" offset="0,.55556mm" origin=",.5"/>
              <w10:wrap anchory="page"/>
              <w10:anchorlock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346B5D" w:rsidRDefault="00BD0CBA" w14:paraId="3A953BA7" w14:textId="77777777">
    <w:pPr>
      <w:pStyle w:val="Header"/>
    </w:pPr>
    <w:r>
      <w:rPr>
        <w:noProof/>
      </w:rPr>
      <w:drawing>
        <wp:anchor distT="0" distB="0" distL="114300" distR="114300" simplePos="0" relativeHeight="251658244" behindDoc="1" locked="0" layoutInCell="1" allowOverlap="1" wp14:anchorId="3A953BAD" wp14:editId="3A953BAE">
          <wp:simplePos x="0" y="0"/>
          <wp:positionH relativeFrom="page">
            <wp:align>right</wp:align>
          </wp:positionH>
          <wp:positionV relativeFrom="paragraph">
            <wp:posOffset>240665</wp:posOffset>
          </wp:positionV>
          <wp:extent cx="7560310" cy="5731510"/>
          <wp:effectExtent l="0" t="0" r="2540" b="2540"/>
          <wp:wrapNone/>
          <wp:docPr id="25" name="Picture 25" descr="Beschreibung: 2011-12-27_Deckblatt_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39" descr="Beschreibung: 2011-12-27_Deckblatt_fin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5731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4042B42A"/>
    <w:lvl w:ilvl="0">
      <w:start w:val="1"/>
      <w:numFmt w:val="bullet"/>
      <w:pStyle w:val="ListBullet5"/>
      <w:lvlText w:val=""/>
      <w:lvlJc w:val="left"/>
      <w:pPr>
        <w:ind w:left="1492" w:hanging="360"/>
      </w:pPr>
      <w:rPr>
        <w:rFonts w:hint="default" w:ascii="Symbol" w:hAnsi="Symbol"/>
        <w:color w:val="841439"/>
        <w:w w:val="120"/>
      </w:rPr>
    </w:lvl>
  </w:abstractNum>
  <w:abstractNum w:abstractNumId="1" w15:restartNumberingAfterBreak="0">
    <w:nsid w:val="FFFFFF81"/>
    <w:multiLevelType w:val="singleLevel"/>
    <w:tmpl w:val="A72A8A02"/>
    <w:lvl w:ilvl="0">
      <w:start w:val="1"/>
      <w:numFmt w:val="bullet"/>
      <w:pStyle w:val="ListBullet4"/>
      <w:lvlText w:val="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  <w:color w:val="000000"/>
        <w:sz w:val="20"/>
        <w:szCs w:val="20"/>
      </w:rPr>
    </w:lvl>
  </w:abstractNum>
  <w:abstractNum w:abstractNumId="2" w15:restartNumberingAfterBreak="0">
    <w:nsid w:val="FFFFFF82"/>
    <w:multiLevelType w:val="singleLevel"/>
    <w:tmpl w:val="87DC9398"/>
    <w:lvl w:ilvl="0">
      <w:start w:val="1"/>
      <w:numFmt w:val="bullet"/>
      <w:pStyle w:val="ListBullet3"/>
      <w:lvlText w:val=""/>
      <w:lvlJc w:val="left"/>
      <w:pPr>
        <w:ind w:left="926" w:hanging="360"/>
      </w:pPr>
      <w:rPr>
        <w:rFonts w:hint="default" w:ascii="Symbol" w:hAnsi="Symbol"/>
        <w:color w:val="000000"/>
        <w:w w:val="120"/>
      </w:rPr>
    </w:lvl>
  </w:abstractNum>
  <w:abstractNum w:abstractNumId="3" w15:restartNumberingAfterBreak="0">
    <w:nsid w:val="FFFFFF83"/>
    <w:multiLevelType w:val="singleLevel"/>
    <w:tmpl w:val="CCF20C2C"/>
    <w:lvl w:ilvl="0">
      <w:start w:val="1"/>
      <w:numFmt w:val="bullet"/>
      <w:pStyle w:val="ListBullet2"/>
      <w:lvlText w:val=""/>
      <w:lvlJc w:val="left"/>
      <w:pPr>
        <w:tabs>
          <w:tab w:val="num" w:pos="643"/>
        </w:tabs>
        <w:ind w:left="643" w:hanging="360"/>
      </w:pPr>
      <w:rPr>
        <w:rFonts w:hint="default" w:ascii="Symbol" w:hAnsi="Symbol"/>
        <w:color w:val="000000"/>
        <w:sz w:val="20"/>
        <w:szCs w:val="20"/>
      </w:rPr>
    </w:lvl>
  </w:abstractNum>
  <w:abstractNum w:abstractNumId="4" w15:restartNumberingAfterBreak="0">
    <w:nsid w:val="FFFFFF88"/>
    <w:multiLevelType w:val="singleLevel"/>
    <w:tmpl w:val="EFB4742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650299F4"/>
    <w:lvl w:ilvl="0">
      <w:start w:val="1"/>
      <w:numFmt w:val="bullet"/>
      <w:pStyle w:val="ListBullet"/>
      <w:lvlText w:val=""/>
      <w:lvlJc w:val="left"/>
      <w:pPr>
        <w:ind w:left="717" w:hanging="360"/>
      </w:pPr>
      <w:rPr>
        <w:rFonts w:hint="default" w:ascii="Symbol" w:hAnsi="Symbol"/>
        <w:color w:val="000000"/>
        <w:w w:val="120"/>
      </w:rPr>
    </w:lvl>
  </w:abstractNum>
  <w:abstractNum w:abstractNumId="6" w15:restartNumberingAfterBreak="0">
    <w:nsid w:val="03F919FD"/>
    <w:multiLevelType w:val="hybridMultilevel"/>
    <w:tmpl w:val="8F006AC6"/>
    <w:lvl w:ilvl="0" w:tplc="04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EB97FAB"/>
    <w:multiLevelType w:val="multilevel"/>
    <w:tmpl w:val="0407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34B47BC"/>
    <w:multiLevelType w:val="hybridMultilevel"/>
    <w:tmpl w:val="81F8A5E2"/>
    <w:lvl w:ilvl="0" w:tplc="632871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84A07692">
      <w:start w:val="2122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62C0B5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7C403E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CA46F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052C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F0E60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935A79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916A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9" w15:restartNumberingAfterBreak="0">
    <w:nsid w:val="15017F42"/>
    <w:multiLevelType w:val="hybridMultilevel"/>
    <w:tmpl w:val="B30C425A"/>
    <w:lvl w:ilvl="0" w:tplc="9E7094EC">
      <w:start w:val="1"/>
      <w:numFmt w:val="decimal"/>
      <w:pStyle w:val="List5"/>
      <w:lvlText w:val="%1."/>
      <w:lvlJc w:val="left"/>
      <w:pPr>
        <w:tabs>
          <w:tab w:val="num" w:pos="360"/>
        </w:tabs>
        <w:ind w:left="340" w:hanging="340"/>
      </w:pPr>
      <w:rPr>
        <w:rFonts w:hint="default" w:ascii="Arial" w:hAnsi="Arial"/>
        <w:b w:val="0"/>
        <w:i w:val="0"/>
        <w:sz w:val="20"/>
      </w:rPr>
    </w:lvl>
    <w:lvl w:ilvl="1" w:tplc="0407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BDD10DE"/>
    <w:multiLevelType w:val="hybridMultilevel"/>
    <w:tmpl w:val="95C42E70"/>
    <w:lvl w:ilvl="0" w:tplc="04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24C640C"/>
    <w:multiLevelType w:val="multilevel"/>
    <w:tmpl w:val="474491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22D3337D"/>
    <w:multiLevelType w:val="hybridMultilevel"/>
    <w:tmpl w:val="A6440688"/>
    <w:lvl w:ilvl="0" w:tplc="7CA2C654">
      <w:start w:val="1"/>
      <w:numFmt w:val="decimal"/>
      <w:pStyle w:val="List2"/>
      <w:lvlText w:val="%1."/>
      <w:lvlJc w:val="left"/>
      <w:pPr>
        <w:tabs>
          <w:tab w:val="num" w:pos="360"/>
        </w:tabs>
        <w:ind w:left="340" w:hanging="340"/>
      </w:pPr>
      <w:rPr>
        <w:rFonts w:hint="default" w:ascii="Arial" w:hAnsi="Arial"/>
        <w:b w:val="0"/>
        <w:i w:val="0"/>
        <w:sz w:val="20"/>
      </w:rPr>
    </w:lvl>
    <w:lvl w:ilvl="1" w:tplc="04070003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A7D35D4"/>
    <w:multiLevelType w:val="multilevel"/>
    <w:tmpl w:val="26CCAEC2"/>
    <w:styleLink w:val="Aufzhlung"/>
    <w:lvl w:ilvl="0"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hint="default" w:ascii="Symbol" w:hAnsi="Symbol"/>
        <w:color w:val="auto"/>
        <w:w w:val="120"/>
        <w:sz w:val="20"/>
        <w:szCs w:val="20"/>
      </w:rPr>
    </w:lvl>
    <w:lvl w:ilvl="1">
      <w:start w:val="1"/>
      <w:numFmt w:val="bullet"/>
      <w:lvlText w:val=""/>
      <w:lvlJc w:val="left"/>
      <w:pPr>
        <w:tabs>
          <w:tab w:val="num" w:pos="794"/>
        </w:tabs>
        <w:ind w:left="794" w:hanging="397"/>
      </w:pPr>
      <w:rPr>
        <w:rFonts w:hint="default" w:ascii="Symbol" w:hAnsi="Symbol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191"/>
        </w:tabs>
        <w:ind w:left="1191" w:hanging="397"/>
      </w:pPr>
      <w:rPr>
        <w:rFonts w:hint="default" w:ascii="Symbol" w:hAnsi="Symbol"/>
        <w:color w:val="auto"/>
        <w:sz w:val="20"/>
      </w:rPr>
    </w:lvl>
    <w:lvl w:ilvl="3">
      <w:start w:val="1"/>
      <w:numFmt w:val="bullet"/>
      <w:lvlText w:val=""/>
      <w:lvlJc w:val="left"/>
      <w:pPr>
        <w:tabs>
          <w:tab w:val="num" w:pos="1588"/>
        </w:tabs>
        <w:ind w:left="1588" w:hanging="397"/>
      </w:pPr>
      <w:rPr>
        <w:rFonts w:hint="default" w:ascii="Symbol" w:hAnsi="Symbol"/>
        <w:color w:val="auto"/>
        <w:sz w:val="20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hint="default" w:ascii="Wingdings" w:hAnsi="Wingdings"/>
      </w:rPr>
    </w:lvl>
  </w:abstractNum>
  <w:abstractNum w:abstractNumId="14" w15:restartNumberingAfterBreak="0">
    <w:nsid w:val="2EF93E2C"/>
    <w:multiLevelType w:val="multilevel"/>
    <w:tmpl w:val="6804C72C"/>
    <w:lvl w:ilvl="0">
      <w:start w:val="1"/>
      <w:numFmt w:val="decimal"/>
      <w:pStyle w:val="List"/>
      <w:lvlText w:val="%1."/>
      <w:lvlJc w:val="left"/>
      <w:pPr>
        <w:tabs>
          <w:tab w:val="num" w:pos="360"/>
        </w:tabs>
        <w:ind w:left="340" w:hanging="340"/>
      </w:pPr>
      <w:rPr>
        <w:rFonts w:hint="default" w:ascii="Arial" w:hAnsi="Arial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14"/>
        </w:tabs>
        <w:ind w:left="720" w:firstLine="7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479A203D"/>
    <w:multiLevelType w:val="multilevel"/>
    <w:tmpl w:val="B2E48C1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/>
        <w:bCs/>
        <w:i w:val="0"/>
        <w:iCs w:val="0"/>
        <w:sz w:val="36"/>
        <w:szCs w:val="3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Jc w:val="left"/>
      <w:pPr>
        <w:ind w:left="720" w:hanging="720"/>
      </w:pPr>
      <w:rPr>
        <w:rFonts w:hint="default" w:ascii="Symbol" w:hAnsi="Symbol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F552EE6"/>
    <w:multiLevelType w:val="hybridMultilevel"/>
    <w:tmpl w:val="F998E934"/>
    <w:lvl w:ilvl="0" w:tplc="252A412C">
      <w:start w:val="1"/>
      <w:numFmt w:val="decimal"/>
      <w:pStyle w:val="List4"/>
      <w:lvlText w:val="%1."/>
      <w:lvlJc w:val="left"/>
      <w:pPr>
        <w:tabs>
          <w:tab w:val="num" w:pos="360"/>
        </w:tabs>
        <w:ind w:left="340" w:hanging="340"/>
      </w:pPr>
      <w:rPr>
        <w:rFonts w:hint="default" w:ascii="Arial" w:hAnsi="Arial"/>
        <w:b w:val="0"/>
        <w:i w:val="0"/>
        <w:sz w:val="20"/>
      </w:rPr>
    </w:lvl>
    <w:lvl w:ilvl="1" w:tplc="0407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456224C"/>
    <w:multiLevelType w:val="multilevel"/>
    <w:tmpl w:val="BEB0F4C0"/>
    <w:lvl w:ilvl="0">
      <w:numFmt w:val="bullet"/>
      <w:pStyle w:val="Aufzhlung1"/>
      <w:lvlText w:val=""/>
      <w:lvlJc w:val="left"/>
      <w:pPr>
        <w:tabs>
          <w:tab w:val="num" w:pos="397"/>
        </w:tabs>
        <w:ind w:left="397" w:hanging="397"/>
      </w:pPr>
      <w:rPr>
        <w:rFonts w:hint="default" w:ascii="Symbol" w:hAnsi="Symbol"/>
        <w:color w:val="000000"/>
        <w:w w:val="120"/>
        <w:sz w:val="20"/>
        <w:szCs w:val="20"/>
      </w:rPr>
    </w:lvl>
    <w:lvl w:ilvl="1">
      <w:start w:val="1"/>
      <w:numFmt w:val="bullet"/>
      <w:pStyle w:val="Aufzhlung2"/>
      <w:lvlText w:val=""/>
      <w:lvlJc w:val="left"/>
      <w:pPr>
        <w:tabs>
          <w:tab w:val="num" w:pos="794"/>
        </w:tabs>
        <w:ind w:left="794" w:hanging="397"/>
      </w:pPr>
      <w:rPr>
        <w:rFonts w:hint="default" w:ascii="Symbol" w:hAnsi="Symbol"/>
        <w:color w:val="6F6F6F"/>
        <w:sz w:val="20"/>
      </w:rPr>
    </w:lvl>
    <w:lvl w:ilvl="2">
      <w:start w:val="1"/>
      <w:numFmt w:val="bullet"/>
      <w:pStyle w:val="Aufzhlung3"/>
      <w:lvlText w:val=""/>
      <w:lvlJc w:val="left"/>
      <w:pPr>
        <w:tabs>
          <w:tab w:val="num" w:pos="1191"/>
        </w:tabs>
        <w:ind w:left="1191" w:hanging="397"/>
      </w:pPr>
      <w:rPr>
        <w:rFonts w:hint="default" w:ascii="Symbol" w:hAnsi="Symbol"/>
        <w:color w:val="000000"/>
        <w:sz w:val="20"/>
      </w:rPr>
    </w:lvl>
    <w:lvl w:ilvl="3">
      <w:start w:val="1"/>
      <w:numFmt w:val="bullet"/>
      <w:pStyle w:val="Aufzhlung4"/>
      <w:lvlText w:val=""/>
      <w:lvlJc w:val="left"/>
      <w:pPr>
        <w:tabs>
          <w:tab w:val="num" w:pos="1588"/>
        </w:tabs>
        <w:ind w:left="1588" w:hanging="397"/>
      </w:pPr>
      <w:rPr>
        <w:rFonts w:hint="default" w:ascii="Symbol" w:hAnsi="Symbol"/>
        <w:color w:val="6F6F6F"/>
        <w:sz w:val="20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hint="default" w:ascii="Wingdings" w:hAnsi="Wingdings"/>
      </w:rPr>
    </w:lvl>
  </w:abstractNum>
  <w:abstractNum w:abstractNumId="18" w15:restartNumberingAfterBreak="0">
    <w:nsid w:val="5828352B"/>
    <w:multiLevelType w:val="hybridMultilevel"/>
    <w:tmpl w:val="02B8BA2E"/>
    <w:lvl w:ilvl="0" w:tplc="04070007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C783893"/>
    <w:multiLevelType w:val="hybridMultilevel"/>
    <w:tmpl w:val="2E387570"/>
    <w:lvl w:ilvl="0" w:tplc="04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D57186F"/>
    <w:multiLevelType w:val="hybridMultilevel"/>
    <w:tmpl w:val="CE6472DA"/>
    <w:lvl w:ilvl="0" w:tplc="D2D024D2">
      <w:start w:val="2"/>
      <w:numFmt w:val="bullet"/>
      <w:pStyle w:val="AufzhlungTabelle1"/>
      <w:lvlText w:val=""/>
      <w:lvlJc w:val="left"/>
      <w:pPr>
        <w:tabs>
          <w:tab w:val="num" w:pos="360"/>
        </w:tabs>
        <w:ind w:left="340" w:hanging="340"/>
      </w:pPr>
      <w:rPr>
        <w:rFonts w:hint="default" w:ascii="Symbol" w:hAnsi="Symbol" w:cs="Times New Roman"/>
        <w:color w:val="841439"/>
        <w:w w:val="120"/>
        <w:sz w:val="18"/>
        <w:szCs w:val="18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5843F5E"/>
    <w:multiLevelType w:val="hybridMultilevel"/>
    <w:tmpl w:val="92927D3A"/>
    <w:lvl w:ilvl="0" w:tplc="F1584A7C">
      <w:start w:val="1"/>
      <w:numFmt w:val="decimal"/>
      <w:pStyle w:val="List3"/>
      <w:lvlText w:val="%1."/>
      <w:lvlJc w:val="left"/>
      <w:pPr>
        <w:tabs>
          <w:tab w:val="num" w:pos="360"/>
        </w:tabs>
        <w:ind w:left="340" w:hanging="340"/>
      </w:pPr>
      <w:rPr>
        <w:rFonts w:hint="default" w:ascii="Arial" w:hAnsi="Arial"/>
        <w:b w:val="0"/>
        <w:i w:val="0"/>
        <w:sz w:val="20"/>
      </w:rPr>
    </w:lvl>
    <w:lvl w:ilvl="1" w:tplc="0232AAB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FD2BFC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AAE8D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7A4AE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BD6631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E4225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2A324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5568F4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B0F6C32"/>
    <w:multiLevelType w:val="hybridMultilevel"/>
    <w:tmpl w:val="33E42594"/>
    <w:lvl w:ilvl="0" w:tplc="04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DD84641"/>
    <w:multiLevelType w:val="hybridMultilevel"/>
    <w:tmpl w:val="A1E07D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D2D553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10971212">
    <w:abstractNumId w:val="5"/>
  </w:num>
  <w:num w:numId="2" w16cid:durableId="1246721460">
    <w:abstractNumId w:val="3"/>
  </w:num>
  <w:num w:numId="3" w16cid:durableId="1981299471">
    <w:abstractNumId w:val="14"/>
  </w:num>
  <w:num w:numId="4" w16cid:durableId="484905000">
    <w:abstractNumId w:val="12"/>
  </w:num>
  <w:num w:numId="5" w16cid:durableId="1129977881">
    <w:abstractNumId w:val="21"/>
  </w:num>
  <w:num w:numId="6" w16cid:durableId="129715699">
    <w:abstractNumId w:val="16"/>
  </w:num>
  <w:num w:numId="7" w16cid:durableId="311956874">
    <w:abstractNumId w:val="9"/>
  </w:num>
  <w:num w:numId="8" w16cid:durableId="786659525">
    <w:abstractNumId w:val="20"/>
  </w:num>
  <w:num w:numId="9" w16cid:durableId="1219240609">
    <w:abstractNumId w:val="13"/>
  </w:num>
  <w:num w:numId="10" w16cid:durableId="2114014860">
    <w:abstractNumId w:val="2"/>
  </w:num>
  <w:num w:numId="11" w16cid:durableId="2011174764">
    <w:abstractNumId w:val="4"/>
  </w:num>
  <w:num w:numId="12" w16cid:durableId="2008437056">
    <w:abstractNumId w:val="7"/>
  </w:num>
  <w:num w:numId="13" w16cid:durableId="816189346">
    <w:abstractNumId w:val="1"/>
  </w:num>
  <w:num w:numId="14" w16cid:durableId="1120879698">
    <w:abstractNumId w:val="0"/>
  </w:num>
  <w:num w:numId="15" w16cid:durableId="888878653">
    <w:abstractNumId w:val="18"/>
  </w:num>
  <w:num w:numId="16" w16cid:durableId="1015570791">
    <w:abstractNumId w:val="22"/>
  </w:num>
  <w:num w:numId="17" w16cid:durableId="660087602">
    <w:abstractNumId w:val="10"/>
  </w:num>
  <w:num w:numId="18" w16cid:durableId="1803189425">
    <w:abstractNumId w:val="6"/>
  </w:num>
  <w:num w:numId="19" w16cid:durableId="908030877">
    <w:abstractNumId w:val="17"/>
  </w:num>
  <w:num w:numId="20" w16cid:durableId="1114010157">
    <w:abstractNumId w:val="15"/>
  </w:num>
  <w:num w:numId="21" w16cid:durableId="431829048">
    <w:abstractNumId w:val="8"/>
  </w:num>
  <w:num w:numId="22" w16cid:durableId="336352312">
    <w:abstractNumId w:val="23"/>
  </w:num>
  <w:num w:numId="23" w16cid:durableId="1769815242">
    <w:abstractNumId w:val="19"/>
  </w:num>
  <w:num w:numId="24" w16cid:durableId="1537625044">
    <w:abstractNumId w:val="24"/>
  </w:num>
  <w:num w:numId="25" w16cid:durableId="1646276596">
    <w:abstractNumId w:val="11"/>
  </w:num>
  <w:numIdMacAtCleanup w:val="2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87"/>
  <w:attachedTemplate r:id="rId1"/>
  <w:trackRevisions w:val="false"/>
  <w:defaultTabStop w:val="708"/>
  <w:hyphenationZone w:val="425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DCC"/>
    <w:rsid w:val="000125AF"/>
    <w:rsid w:val="000134C0"/>
    <w:rsid w:val="0002091D"/>
    <w:rsid w:val="000224C8"/>
    <w:rsid w:val="000326AF"/>
    <w:rsid w:val="00040248"/>
    <w:rsid w:val="000455FA"/>
    <w:rsid w:val="00045A19"/>
    <w:rsid w:val="00060EEF"/>
    <w:rsid w:val="00062188"/>
    <w:rsid w:val="00063A77"/>
    <w:rsid w:val="00080020"/>
    <w:rsid w:val="000832BB"/>
    <w:rsid w:val="00085451"/>
    <w:rsid w:val="0009016C"/>
    <w:rsid w:val="00095901"/>
    <w:rsid w:val="00096838"/>
    <w:rsid w:val="000978C6"/>
    <w:rsid w:val="000A2107"/>
    <w:rsid w:val="000A27A0"/>
    <w:rsid w:val="000A3F23"/>
    <w:rsid w:val="000A7E7D"/>
    <w:rsid w:val="000B0186"/>
    <w:rsid w:val="000B5D91"/>
    <w:rsid w:val="000B6496"/>
    <w:rsid w:val="000B69FD"/>
    <w:rsid w:val="000B7ED0"/>
    <w:rsid w:val="000C7811"/>
    <w:rsid w:val="000D198F"/>
    <w:rsid w:val="000E3D44"/>
    <w:rsid w:val="000E4910"/>
    <w:rsid w:val="000E59BD"/>
    <w:rsid w:val="000E61C6"/>
    <w:rsid w:val="000E7D29"/>
    <w:rsid w:val="000F1274"/>
    <w:rsid w:val="000F1409"/>
    <w:rsid w:val="000F30B2"/>
    <w:rsid w:val="000F6B0E"/>
    <w:rsid w:val="00104F42"/>
    <w:rsid w:val="00106687"/>
    <w:rsid w:val="0010707E"/>
    <w:rsid w:val="00107949"/>
    <w:rsid w:val="00114DC6"/>
    <w:rsid w:val="001163E1"/>
    <w:rsid w:val="00116E18"/>
    <w:rsid w:val="00120575"/>
    <w:rsid w:val="00123FC7"/>
    <w:rsid w:val="0013252F"/>
    <w:rsid w:val="00135126"/>
    <w:rsid w:val="001401BD"/>
    <w:rsid w:val="00140AF6"/>
    <w:rsid w:val="001420BE"/>
    <w:rsid w:val="00143FE4"/>
    <w:rsid w:val="0015136E"/>
    <w:rsid w:val="00152123"/>
    <w:rsid w:val="00153F11"/>
    <w:rsid w:val="0015706C"/>
    <w:rsid w:val="00157AAF"/>
    <w:rsid w:val="00162499"/>
    <w:rsid w:val="00162AC7"/>
    <w:rsid w:val="001639E1"/>
    <w:rsid w:val="0017149D"/>
    <w:rsid w:val="0017273E"/>
    <w:rsid w:val="001755BE"/>
    <w:rsid w:val="00175CF0"/>
    <w:rsid w:val="0018154B"/>
    <w:rsid w:val="00184D37"/>
    <w:rsid w:val="001922BB"/>
    <w:rsid w:val="001979F1"/>
    <w:rsid w:val="001A05B0"/>
    <w:rsid w:val="001A0C51"/>
    <w:rsid w:val="001A0F6D"/>
    <w:rsid w:val="001A407F"/>
    <w:rsid w:val="001A44DA"/>
    <w:rsid w:val="001B19B8"/>
    <w:rsid w:val="001B4489"/>
    <w:rsid w:val="001C27C8"/>
    <w:rsid w:val="001C3C09"/>
    <w:rsid w:val="001C7866"/>
    <w:rsid w:val="001D0075"/>
    <w:rsid w:val="001D15D1"/>
    <w:rsid w:val="001D335F"/>
    <w:rsid w:val="001D3F1A"/>
    <w:rsid w:val="001D5583"/>
    <w:rsid w:val="001D5E84"/>
    <w:rsid w:val="001E0667"/>
    <w:rsid w:val="001E28F9"/>
    <w:rsid w:val="001E4991"/>
    <w:rsid w:val="001E5925"/>
    <w:rsid w:val="001F21A9"/>
    <w:rsid w:val="001F74F0"/>
    <w:rsid w:val="0020250E"/>
    <w:rsid w:val="00202F0A"/>
    <w:rsid w:val="00202F7E"/>
    <w:rsid w:val="00215975"/>
    <w:rsid w:val="00221780"/>
    <w:rsid w:val="00226823"/>
    <w:rsid w:val="002360FB"/>
    <w:rsid w:val="00237720"/>
    <w:rsid w:val="0024035A"/>
    <w:rsid w:val="00242466"/>
    <w:rsid w:val="00246F3D"/>
    <w:rsid w:val="002520AD"/>
    <w:rsid w:val="00255939"/>
    <w:rsid w:val="002562ED"/>
    <w:rsid w:val="00256FAD"/>
    <w:rsid w:val="00260691"/>
    <w:rsid w:val="0026198C"/>
    <w:rsid w:val="00264477"/>
    <w:rsid w:val="00273AB9"/>
    <w:rsid w:val="00275BA9"/>
    <w:rsid w:val="00280017"/>
    <w:rsid w:val="00281648"/>
    <w:rsid w:val="002852BC"/>
    <w:rsid w:val="00285918"/>
    <w:rsid w:val="00286543"/>
    <w:rsid w:val="00290928"/>
    <w:rsid w:val="00291127"/>
    <w:rsid w:val="0029193F"/>
    <w:rsid w:val="00292031"/>
    <w:rsid w:val="00296553"/>
    <w:rsid w:val="002A24A6"/>
    <w:rsid w:val="002A6716"/>
    <w:rsid w:val="002B2840"/>
    <w:rsid w:val="002B35E7"/>
    <w:rsid w:val="002B3A4E"/>
    <w:rsid w:val="002B4538"/>
    <w:rsid w:val="002C081C"/>
    <w:rsid w:val="002C74C7"/>
    <w:rsid w:val="002D1B08"/>
    <w:rsid w:val="002D21B2"/>
    <w:rsid w:val="002D3957"/>
    <w:rsid w:val="002D3C54"/>
    <w:rsid w:val="002D4E3C"/>
    <w:rsid w:val="002D5780"/>
    <w:rsid w:val="002D5B5C"/>
    <w:rsid w:val="002D5E7C"/>
    <w:rsid w:val="002F3202"/>
    <w:rsid w:val="002F40A2"/>
    <w:rsid w:val="002F49B9"/>
    <w:rsid w:val="002F5ED8"/>
    <w:rsid w:val="002F6270"/>
    <w:rsid w:val="00302561"/>
    <w:rsid w:val="00305A9E"/>
    <w:rsid w:val="0031089B"/>
    <w:rsid w:val="00311623"/>
    <w:rsid w:val="003139BF"/>
    <w:rsid w:val="00313A56"/>
    <w:rsid w:val="00320555"/>
    <w:rsid w:val="003268FD"/>
    <w:rsid w:val="00327A5F"/>
    <w:rsid w:val="003402F4"/>
    <w:rsid w:val="00344966"/>
    <w:rsid w:val="00344E26"/>
    <w:rsid w:val="00346B5D"/>
    <w:rsid w:val="00351DFF"/>
    <w:rsid w:val="00351E2D"/>
    <w:rsid w:val="003539A2"/>
    <w:rsid w:val="00353A59"/>
    <w:rsid w:val="00363E8F"/>
    <w:rsid w:val="00363EA8"/>
    <w:rsid w:val="00364446"/>
    <w:rsid w:val="00367FE0"/>
    <w:rsid w:val="00371067"/>
    <w:rsid w:val="00374433"/>
    <w:rsid w:val="00377143"/>
    <w:rsid w:val="003777B1"/>
    <w:rsid w:val="00381366"/>
    <w:rsid w:val="0038136E"/>
    <w:rsid w:val="00381564"/>
    <w:rsid w:val="003836AD"/>
    <w:rsid w:val="00383A35"/>
    <w:rsid w:val="0038581E"/>
    <w:rsid w:val="003879D1"/>
    <w:rsid w:val="00390948"/>
    <w:rsid w:val="003A0935"/>
    <w:rsid w:val="003A31A9"/>
    <w:rsid w:val="003A39AD"/>
    <w:rsid w:val="003A622D"/>
    <w:rsid w:val="003A69F9"/>
    <w:rsid w:val="003A6F5C"/>
    <w:rsid w:val="003A742B"/>
    <w:rsid w:val="003B1B48"/>
    <w:rsid w:val="003B2DBA"/>
    <w:rsid w:val="003B3044"/>
    <w:rsid w:val="003B311A"/>
    <w:rsid w:val="003B4D99"/>
    <w:rsid w:val="003B53EF"/>
    <w:rsid w:val="003B6B2D"/>
    <w:rsid w:val="003B7301"/>
    <w:rsid w:val="003C3535"/>
    <w:rsid w:val="003C5BC8"/>
    <w:rsid w:val="003C74AA"/>
    <w:rsid w:val="003D41FA"/>
    <w:rsid w:val="003E3FA3"/>
    <w:rsid w:val="003F281C"/>
    <w:rsid w:val="003F7564"/>
    <w:rsid w:val="004040D8"/>
    <w:rsid w:val="0040416B"/>
    <w:rsid w:val="004070F8"/>
    <w:rsid w:val="00407329"/>
    <w:rsid w:val="00414D6E"/>
    <w:rsid w:val="00417434"/>
    <w:rsid w:val="0041770C"/>
    <w:rsid w:val="004232EB"/>
    <w:rsid w:val="004255C6"/>
    <w:rsid w:val="00425F80"/>
    <w:rsid w:val="0042624E"/>
    <w:rsid w:val="00431F64"/>
    <w:rsid w:val="004324E6"/>
    <w:rsid w:val="00432533"/>
    <w:rsid w:val="004340BD"/>
    <w:rsid w:val="004422EB"/>
    <w:rsid w:val="00442955"/>
    <w:rsid w:val="004434F5"/>
    <w:rsid w:val="00443629"/>
    <w:rsid w:val="00450097"/>
    <w:rsid w:val="00453886"/>
    <w:rsid w:val="0045552B"/>
    <w:rsid w:val="004557B3"/>
    <w:rsid w:val="0045744C"/>
    <w:rsid w:val="00457676"/>
    <w:rsid w:val="00457A70"/>
    <w:rsid w:val="00461BAB"/>
    <w:rsid w:val="00461FA7"/>
    <w:rsid w:val="00466295"/>
    <w:rsid w:val="00467077"/>
    <w:rsid w:val="0047576F"/>
    <w:rsid w:val="004779C9"/>
    <w:rsid w:val="00480659"/>
    <w:rsid w:val="004832AF"/>
    <w:rsid w:val="00486382"/>
    <w:rsid w:val="004863E8"/>
    <w:rsid w:val="00487F83"/>
    <w:rsid w:val="00490D03"/>
    <w:rsid w:val="00490F86"/>
    <w:rsid w:val="0049179F"/>
    <w:rsid w:val="00493323"/>
    <w:rsid w:val="00493DED"/>
    <w:rsid w:val="004A286B"/>
    <w:rsid w:val="004A5772"/>
    <w:rsid w:val="004A5B65"/>
    <w:rsid w:val="004A5E36"/>
    <w:rsid w:val="004A65EF"/>
    <w:rsid w:val="004B46F2"/>
    <w:rsid w:val="004B4BDB"/>
    <w:rsid w:val="004B7BFF"/>
    <w:rsid w:val="004C42D3"/>
    <w:rsid w:val="004C7EC1"/>
    <w:rsid w:val="004C7EF2"/>
    <w:rsid w:val="004D6887"/>
    <w:rsid w:val="004E291D"/>
    <w:rsid w:val="004E2DEE"/>
    <w:rsid w:val="004F09AC"/>
    <w:rsid w:val="004F0BA6"/>
    <w:rsid w:val="004F3D1A"/>
    <w:rsid w:val="005003E1"/>
    <w:rsid w:val="005031EC"/>
    <w:rsid w:val="00507846"/>
    <w:rsid w:val="0051464D"/>
    <w:rsid w:val="00516C67"/>
    <w:rsid w:val="00517FB9"/>
    <w:rsid w:val="00523416"/>
    <w:rsid w:val="00525942"/>
    <w:rsid w:val="00526342"/>
    <w:rsid w:val="00527473"/>
    <w:rsid w:val="00530669"/>
    <w:rsid w:val="0053071E"/>
    <w:rsid w:val="005335A7"/>
    <w:rsid w:val="00535224"/>
    <w:rsid w:val="005357EC"/>
    <w:rsid w:val="0053634C"/>
    <w:rsid w:val="005419FA"/>
    <w:rsid w:val="00543B3B"/>
    <w:rsid w:val="005577D6"/>
    <w:rsid w:val="00562440"/>
    <w:rsid w:val="00570FCC"/>
    <w:rsid w:val="0057618D"/>
    <w:rsid w:val="005901BD"/>
    <w:rsid w:val="00593B79"/>
    <w:rsid w:val="005A0CE4"/>
    <w:rsid w:val="005A460D"/>
    <w:rsid w:val="005A56D7"/>
    <w:rsid w:val="005A5CA4"/>
    <w:rsid w:val="005A5D92"/>
    <w:rsid w:val="005A6811"/>
    <w:rsid w:val="005B0054"/>
    <w:rsid w:val="005B18A2"/>
    <w:rsid w:val="005B61CE"/>
    <w:rsid w:val="005B693F"/>
    <w:rsid w:val="005C106A"/>
    <w:rsid w:val="005C6521"/>
    <w:rsid w:val="005C6993"/>
    <w:rsid w:val="005C6B5D"/>
    <w:rsid w:val="005C6C75"/>
    <w:rsid w:val="005D1FF4"/>
    <w:rsid w:val="005D6477"/>
    <w:rsid w:val="005E4B4E"/>
    <w:rsid w:val="005E5B71"/>
    <w:rsid w:val="005F16E9"/>
    <w:rsid w:val="005F5AB7"/>
    <w:rsid w:val="005F741A"/>
    <w:rsid w:val="0060103F"/>
    <w:rsid w:val="00603FE1"/>
    <w:rsid w:val="00605204"/>
    <w:rsid w:val="00605CB5"/>
    <w:rsid w:val="00620939"/>
    <w:rsid w:val="00620B29"/>
    <w:rsid w:val="006228DA"/>
    <w:rsid w:val="00622E58"/>
    <w:rsid w:val="006254CD"/>
    <w:rsid w:val="006350DE"/>
    <w:rsid w:val="00635A70"/>
    <w:rsid w:val="0065181F"/>
    <w:rsid w:val="00662201"/>
    <w:rsid w:val="006654AF"/>
    <w:rsid w:val="00670A6C"/>
    <w:rsid w:val="00675ED7"/>
    <w:rsid w:val="00677443"/>
    <w:rsid w:val="00677CE4"/>
    <w:rsid w:val="00681F32"/>
    <w:rsid w:val="006821DE"/>
    <w:rsid w:val="006831A8"/>
    <w:rsid w:val="0068326F"/>
    <w:rsid w:val="00683F34"/>
    <w:rsid w:val="0068551D"/>
    <w:rsid w:val="006857A1"/>
    <w:rsid w:val="006915DD"/>
    <w:rsid w:val="006927A9"/>
    <w:rsid w:val="00693CFD"/>
    <w:rsid w:val="006A3E33"/>
    <w:rsid w:val="006A4362"/>
    <w:rsid w:val="006A5364"/>
    <w:rsid w:val="006A6BB3"/>
    <w:rsid w:val="006A6C96"/>
    <w:rsid w:val="006B2F02"/>
    <w:rsid w:val="006B45B4"/>
    <w:rsid w:val="006B5FBE"/>
    <w:rsid w:val="006B7EDD"/>
    <w:rsid w:val="006C0454"/>
    <w:rsid w:val="006C0829"/>
    <w:rsid w:val="006C2474"/>
    <w:rsid w:val="006C7E09"/>
    <w:rsid w:val="006D04D9"/>
    <w:rsid w:val="006D0F5C"/>
    <w:rsid w:val="006D1B78"/>
    <w:rsid w:val="006D77B5"/>
    <w:rsid w:val="006D7A0A"/>
    <w:rsid w:val="006D7FD4"/>
    <w:rsid w:val="006E0DAD"/>
    <w:rsid w:val="006E3F87"/>
    <w:rsid w:val="006E734E"/>
    <w:rsid w:val="006E76AE"/>
    <w:rsid w:val="006F1AAD"/>
    <w:rsid w:val="006F2724"/>
    <w:rsid w:val="006F33E1"/>
    <w:rsid w:val="006F3E21"/>
    <w:rsid w:val="006F78D1"/>
    <w:rsid w:val="00704055"/>
    <w:rsid w:val="00704774"/>
    <w:rsid w:val="00704C68"/>
    <w:rsid w:val="0070565D"/>
    <w:rsid w:val="007107EA"/>
    <w:rsid w:val="00712BB2"/>
    <w:rsid w:val="00714C3F"/>
    <w:rsid w:val="0071626C"/>
    <w:rsid w:val="00716C52"/>
    <w:rsid w:val="0072094B"/>
    <w:rsid w:val="00732E5F"/>
    <w:rsid w:val="00736DC9"/>
    <w:rsid w:val="00740CC4"/>
    <w:rsid w:val="00745CC7"/>
    <w:rsid w:val="007473A3"/>
    <w:rsid w:val="0075079F"/>
    <w:rsid w:val="00750DD5"/>
    <w:rsid w:val="00751D3D"/>
    <w:rsid w:val="00752A09"/>
    <w:rsid w:val="00754658"/>
    <w:rsid w:val="0075470B"/>
    <w:rsid w:val="00755AF4"/>
    <w:rsid w:val="0075721E"/>
    <w:rsid w:val="0075769B"/>
    <w:rsid w:val="00772DEC"/>
    <w:rsid w:val="0077374E"/>
    <w:rsid w:val="00777362"/>
    <w:rsid w:val="00781FD9"/>
    <w:rsid w:val="00783D84"/>
    <w:rsid w:val="0078651B"/>
    <w:rsid w:val="0078757D"/>
    <w:rsid w:val="00790850"/>
    <w:rsid w:val="007920B3"/>
    <w:rsid w:val="007938CC"/>
    <w:rsid w:val="007963F6"/>
    <w:rsid w:val="007A0D1F"/>
    <w:rsid w:val="007A1028"/>
    <w:rsid w:val="007A4395"/>
    <w:rsid w:val="007A5640"/>
    <w:rsid w:val="007B716F"/>
    <w:rsid w:val="007C010C"/>
    <w:rsid w:val="007C6AA0"/>
    <w:rsid w:val="007D2012"/>
    <w:rsid w:val="007D2F3C"/>
    <w:rsid w:val="007D6126"/>
    <w:rsid w:val="007E2491"/>
    <w:rsid w:val="007E3115"/>
    <w:rsid w:val="007E3650"/>
    <w:rsid w:val="007F3BE1"/>
    <w:rsid w:val="00804E4C"/>
    <w:rsid w:val="00807713"/>
    <w:rsid w:val="008111A0"/>
    <w:rsid w:val="008114A4"/>
    <w:rsid w:val="00812A14"/>
    <w:rsid w:val="00816228"/>
    <w:rsid w:val="00824267"/>
    <w:rsid w:val="00831484"/>
    <w:rsid w:val="00831DCB"/>
    <w:rsid w:val="0083225E"/>
    <w:rsid w:val="00832F89"/>
    <w:rsid w:val="0083340C"/>
    <w:rsid w:val="0083539E"/>
    <w:rsid w:val="0084355E"/>
    <w:rsid w:val="00844ECE"/>
    <w:rsid w:val="00845ADE"/>
    <w:rsid w:val="0085325E"/>
    <w:rsid w:val="00854320"/>
    <w:rsid w:val="00865021"/>
    <w:rsid w:val="00865F18"/>
    <w:rsid w:val="00867E79"/>
    <w:rsid w:val="008711DB"/>
    <w:rsid w:val="00871C1A"/>
    <w:rsid w:val="00872471"/>
    <w:rsid w:val="00873CAC"/>
    <w:rsid w:val="00874004"/>
    <w:rsid w:val="008757C9"/>
    <w:rsid w:val="00877FEB"/>
    <w:rsid w:val="00894A4E"/>
    <w:rsid w:val="00895807"/>
    <w:rsid w:val="00896C03"/>
    <w:rsid w:val="008A4DBD"/>
    <w:rsid w:val="008A7C71"/>
    <w:rsid w:val="008B3149"/>
    <w:rsid w:val="008B3A43"/>
    <w:rsid w:val="008B553E"/>
    <w:rsid w:val="008C0EA7"/>
    <w:rsid w:val="008C1C42"/>
    <w:rsid w:val="008C261F"/>
    <w:rsid w:val="008C540A"/>
    <w:rsid w:val="008C65F2"/>
    <w:rsid w:val="008C7218"/>
    <w:rsid w:val="008D1693"/>
    <w:rsid w:val="008D3DD6"/>
    <w:rsid w:val="008D4D1E"/>
    <w:rsid w:val="008E2529"/>
    <w:rsid w:val="008E407B"/>
    <w:rsid w:val="008E5EBC"/>
    <w:rsid w:val="008E6C46"/>
    <w:rsid w:val="008F0D9F"/>
    <w:rsid w:val="008F18C9"/>
    <w:rsid w:val="00900B59"/>
    <w:rsid w:val="00904E3B"/>
    <w:rsid w:val="00905ACB"/>
    <w:rsid w:val="00907492"/>
    <w:rsid w:val="00910538"/>
    <w:rsid w:val="0091114C"/>
    <w:rsid w:val="00915B1A"/>
    <w:rsid w:val="00916615"/>
    <w:rsid w:val="00922568"/>
    <w:rsid w:val="009302BD"/>
    <w:rsid w:val="00931C0B"/>
    <w:rsid w:val="00932238"/>
    <w:rsid w:val="009351A8"/>
    <w:rsid w:val="00937855"/>
    <w:rsid w:val="0095053D"/>
    <w:rsid w:val="00953684"/>
    <w:rsid w:val="00956443"/>
    <w:rsid w:val="009569B9"/>
    <w:rsid w:val="009632C9"/>
    <w:rsid w:val="00963D55"/>
    <w:rsid w:val="00967398"/>
    <w:rsid w:val="009716E5"/>
    <w:rsid w:val="0097402F"/>
    <w:rsid w:val="00976538"/>
    <w:rsid w:val="00977A44"/>
    <w:rsid w:val="009811C0"/>
    <w:rsid w:val="00983C09"/>
    <w:rsid w:val="00983CFC"/>
    <w:rsid w:val="00985CD4"/>
    <w:rsid w:val="009873DC"/>
    <w:rsid w:val="00991C8A"/>
    <w:rsid w:val="009A17BB"/>
    <w:rsid w:val="009A2814"/>
    <w:rsid w:val="009B3363"/>
    <w:rsid w:val="009B5EAE"/>
    <w:rsid w:val="009C1766"/>
    <w:rsid w:val="009C5F86"/>
    <w:rsid w:val="009C7037"/>
    <w:rsid w:val="009D40C3"/>
    <w:rsid w:val="009D4232"/>
    <w:rsid w:val="009D47A7"/>
    <w:rsid w:val="009F280E"/>
    <w:rsid w:val="009F3645"/>
    <w:rsid w:val="009F52A6"/>
    <w:rsid w:val="00A01C94"/>
    <w:rsid w:val="00A026A3"/>
    <w:rsid w:val="00A02928"/>
    <w:rsid w:val="00A04A2C"/>
    <w:rsid w:val="00A058E8"/>
    <w:rsid w:val="00A0661C"/>
    <w:rsid w:val="00A07648"/>
    <w:rsid w:val="00A07882"/>
    <w:rsid w:val="00A20E5A"/>
    <w:rsid w:val="00A2680F"/>
    <w:rsid w:val="00A27FF1"/>
    <w:rsid w:val="00A31A1F"/>
    <w:rsid w:val="00A33DD5"/>
    <w:rsid w:val="00A3441D"/>
    <w:rsid w:val="00A35542"/>
    <w:rsid w:val="00A37862"/>
    <w:rsid w:val="00A41CB1"/>
    <w:rsid w:val="00A4226F"/>
    <w:rsid w:val="00A45C82"/>
    <w:rsid w:val="00A516F0"/>
    <w:rsid w:val="00A51F0D"/>
    <w:rsid w:val="00A52014"/>
    <w:rsid w:val="00A54362"/>
    <w:rsid w:val="00A55B3D"/>
    <w:rsid w:val="00A55CC2"/>
    <w:rsid w:val="00A5755A"/>
    <w:rsid w:val="00A60369"/>
    <w:rsid w:val="00A60688"/>
    <w:rsid w:val="00A60AED"/>
    <w:rsid w:val="00A677C2"/>
    <w:rsid w:val="00A7253F"/>
    <w:rsid w:val="00A7267A"/>
    <w:rsid w:val="00A73F83"/>
    <w:rsid w:val="00A75695"/>
    <w:rsid w:val="00A779DF"/>
    <w:rsid w:val="00A77DB2"/>
    <w:rsid w:val="00A80DA4"/>
    <w:rsid w:val="00A84EF8"/>
    <w:rsid w:val="00A87105"/>
    <w:rsid w:val="00A93E5E"/>
    <w:rsid w:val="00A950FB"/>
    <w:rsid w:val="00A96B31"/>
    <w:rsid w:val="00AA17B8"/>
    <w:rsid w:val="00AA4E65"/>
    <w:rsid w:val="00AA6B47"/>
    <w:rsid w:val="00AA6CC2"/>
    <w:rsid w:val="00AB32BC"/>
    <w:rsid w:val="00AB4FB3"/>
    <w:rsid w:val="00AC31C5"/>
    <w:rsid w:val="00AC4BF7"/>
    <w:rsid w:val="00AD0DC7"/>
    <w:rsid w:val="00AD1EBF"/>
    <w:rsid w:val="00AD52A0"/>
    <w:rsid w:val="00AD5864"/>
    <w:rsid w:val="00AD7371"/>
    <w:rsid w:val="00AD7708"/>
    <w:rsid w:val="00AE1655"/>
    <w:rsid w:val="00AE2094"/>
    <w:rsid w:val="00AE5434"/>
    <w:rsid w:val="00AE617B"/>
    <w:rsid w:val="00AF542E"/>
    <w:rsid w:val="00AF74D2"/>
    <w:rsid w:val="00B00F40"/>
    <w:rsid w:val="00B01D25"/>
    <w:rsid w:val="00B07E77"/>
    <w:rsid w:val="00B16829"/>
    <w:rsid w:val="00B23A08"/>
    <w:rsid w:val="00B24E60"/>
    <w:rsid w:val="00B26D12"/>
    <w:rsid w:val="00B26F73"/>
    <w:rsid w:val="00B30CB5"/>
    <w:rsid w:val="00B31418"/>
    <w:rsid w:val="00B340A8"/>
    <w:rsid w:val="00B34A85"/>
    <w:rsid w:val="00B34C59"/>
    <w:rsid w:val="00B35613"/>
    <w:rsid w:val="00B5100D"/>
    <w:rsid w:val="00B535ED"/>
    <w:rsid w:val="00B536F1"/>
    <w:rsid w:val="00B60B88"/>
    <w:rsid w:val="00B63EC9"/>
    <w:rsid w:val="00B649F8"/>
    <w:rsid w:val="00B64F60"/>
    <w:rsid w:val="00B64FB5"/>
    <w:rsid w:val="00B70CD1"/>
    <w:rsid w:val="00B727CE"/>
    <w:rsid w:val="00B72EE2"/>
    <w:rsid w:val="00B73FC0"/>
    <w:rsid w:val="00B74BCB"/>
    <w:rsid w:val="00B7547E"/>
    <w:rsid w:val="00B86DFE"/>
    <w:rsid w:val="00B95DAA"/>
    <w:rsid w:val="00BA5020"/>
    <w:rsid w:val="00BB2BDF"/>
    <w:rsid w:val="00BB7EC2"/>
    <w:rsid w:val="00BC3912"/>
    <w:rsid w:val="00BC62D9"/>
    <w:rsid w:val="00BD0CBA"/>
    <w:rsid w:val="00BD0F0B"/>
    <w:rsid w:val="00BD4A13"/>
    <w:rsid w:val="00BD664D"/>
    <w:rsid w:val="00BD6C31"/>
    <w:rsid w:val="00BE0C52"/>
    <w:rsid w:val="00BE17A5"/>
    <w:rsid w:val="00BE1A63"/>
    <w:rsid w:val="00BE6037"/>
    <w:rsid w:val="00BF242C"/>
    <w:rsid w:val="00BF4AC2"/>
    <w:rsid w:val="00C00175"/>
    <w:rsid w:val="00C00FC1"/>
    <w:rsid w:val="00C01571"/>
    <w:rsid w:val="00C06BC1"/>
    <w:rsid w:val="00C11944"/>
    <w:rsid w:val="00C1412B"/>
    <w:rsid w:val="00C1464A"/>
    <w:rsid w:val="00C150FD"/>
    <w:rsid w:val="00C20E3C"/>
    <w:rsid w:val="00C222A7"/>
    <w:rsid w:val="00C26374"/>
    <w:rsid w:val="00C336B0"/>
    <w:rsid w:val="00C36028"/>
    <w:rsid w:val="00C4076C"/>
    <w:rsid w:val="00C4358D"/>
    <w:rsid w:val="00C60E51"/>
    <w:rsid w:val="00C63B30"/>
    <w:rsid w:val="00C74B49"/>
    <w:rsid w:val="00C75491"/>
    <w:rsid w:val="00C8046E"/>
    <w:rsid w:val="00C80AE0"/>
    <w:rsid w:val="00C83FE4"/>
    <w:rsid w:val="00C857ED"/>
    <w:rsid w:val="00C876F0"/>
    <w:rsid w:val="00C92D99"/>
    <w:rsid w:val="00C94B53"/>
    <w:rsid w:val="00CB053E"/>
    <w:rsid w:val="00CB2EBC"/>
    <w:rsid w:val="00CB3B36"/>
    <w:rsid w:val="00CB3FDD"/>
    <w:rsid w:val="00CB6513"/>
    <w:rsid w:val="00CC12E6"/>
    <w:rsid w:val="00CD3D73"/>
    <w:rsid w:val="00CD61CD"/>
    <w:rsid w:val="00CE1B24"/>
    <w:rsid w:val="00CE1BD0"/>
    <w:rsid w:val="00CE7B30"/>
    <w:rsid w:val="00CE7F25"/>
    <w:rsid w:val="00CF02F5"/>
    <w:rsid w:val="00CF5A68"/>
    <w:rsid w:val="00CF5BF7"/>
    <w:rsid w:val="00CF6A17"/>
    <w:rsid w:val="00D05FF5"/>
    <w:rsid w:val="00D102DF"/>
    <w:rsid w:val="00D12FCF"/>
    <w:rsid w:val="00D15126"/>
    <w:rsid w:val="00D17611"/>
    <w:rsid w:val="00D25E42"/>
    <w:rsid w:val="00D27FDB"/>
    <w:rsid w:val="00D31738"/>
    <w:rsid w:val="00D33545"/>
    <w:rsid w:val="00D51D22"/>
    <w:rsid w:val="00D53DCC"/>
    <w:rsid w:val="00D54D40"/>
    <w:rsid w:val="00D559AB"/>
    <w:rsid w:val="00D66DE2"/>
    <w:rsid w:val="00D73D07"/>
    <w:rsid w:val="00D76775"/>
    <w:rsid w:val="00D76938"/>
    <w:rsid w:val="00D85620"/>
    <w:rsid w:val="00D86BF2"/>
    <w:rsid w:val="00D900CA"/>
    <w:rsid w:val="00D93465"/>
    <w:rsid w:val="00D943E0"/>
    <w:rsid w:val="00D94C4A"/>
    <w:rsid w:val="00DA2092"/>
    <w:rsid w:val="00DA2738"/>
    <w:rsid w:val="00DA6EDB"/>
    <w:rsid w:val="00DB04B2"/>
    <w:rsid w:val="00DB326C"/>
    <w:rsid w:val="00DB44CB"/>
    <w:rsid w:val="00DB49C5"/>
    <w:rsid w:val="00DB6480"/>
    <w:rsid w:val="00DC1964"/>
    <w:rsid w:val="00DD1179"/>
    <w:rsid w:val="00DD38E9"/>
    <w:rsid w:val="00DD3F95"/>
    <w:rsid w:val="00DD548D"/>
    <w:rsid w:val="00DD5CB4"/>
    <w:rsid w:val="00DD5DBC"/>
    <w:rsid w:val="00DD767E"/>
    <w:rsid w:val="00DE1FE1"/>
    <w:rsid w:val="00DE48D0"/>
    <w:rsid w:val="00DF11D1"/>
    <w:rsid w:val="00DF18AC"/>
    <w:rsid w:val="00DF1B9B"/>
    <w:rsid w:val="00E023BA"/>
    <w:rsid w:val="00E05E2A"/>
    <w:rsid w:val="00E13572"/>
    <w:rsid w:val="00E217A1"/>
    <w:rsid w:val="00E22CCC"/>
    <w:rsid w:val="00E31098"/>
    <w:rsid w:val="00E31B8C"/>
    <w:rsid w:val="00E339DF"/>
    <w:rsid w:val="00E34BA4"/>
    <w:rsid w:val="00E359BA"/>
    <w:rsid w:val="00E377B0"/>
    <w:rsid w:val="00E4714A"/>
    <w:rsid w:val="00E52B7F"/>
    <w:rsid w:val="00E52EDA"/>
    <w:rsid w:val="00E531EA"/>
    <w:rsid w:val="00E539B7"/>
    <w:rsid w:val="00E57612"/>
    <w:rsid w:val="00E57A7A"/>
    <w:rsid w:val="00E62CFA"/>
    <w:rsid w:val="00E660F2"/>
    <w:rsid w:val="00E7116B"/>
    <w:rsid w:val="00E83C26"/>
    <w:rsid w:val="00E92761"/>
    <w:rsid w:val="00E970AF"/>
    <w:rsid w:val="00E97472"/>
    <w:rsid w:val="00EA2333"/>
    <w:rsid w:val="00EA34C5"/>
    <w:rsid w:val="00EA3B2C"/>
    <w:rsid w:val="00EA4072"/>
    <w:rsid w:val="00EB1EAB"/>
    <w:rsid w:val="00EB3891"/>
    <w:rsid w:val="00EB56C3"/>
    <w:rsid w:val="00EB6323"/>
    <w:rsid w:val="00EB67A3"/>
    <w:rsid w:val="00EC16B0"/>
    <w:rsid w:val="00EC2A31"/>
    <w:rsid w:val="00ED37E0"/>
    <w:rsid w:val="00ED4DB8"/>
    <w:rsid w:val="00ED6C28"/>
    <w:rsid w:val="00EE00F2"/>
    <w:rsid w:val="00EE0F1C"/>
    <w:rsid w:val="00EE1EB7"/>
    <w:rsid w:val="00EE309F"/>
    <w:rsid w:val="00EE5914"/>
    <w:rsid w:val="00EE5C76"/>
    <w:rsid w:val="00EE64B7"/>
    <w:rsid w:val="00EE6FCE"/>
    <w:rsid w:val="00EF28DB"/>
    <w:rsid w:val="00EF47A5"/>
    <w:rsid w:val="00EF4862"/>
    <w:rsid w:val="00EF5656"/>
    <w:rsid w:val="00EF65A1"/>
    <w:rsid w:val="00EF7B97"/>
    <w:rsid w:val="00F0080C"/>
    <w:rsid w:val="00F00C04"/>
    <w:rsid w:val="00F02C70"/>
    <w:rsid w:val="00F04BEA"/>
    <w:rsid w:val="00F0668B"/>
    <w:rsid w:val="00F10338"/>
    <w:rsid w:val="00F12512"/>
    <w:rsid w:val="00F12EA2"/>
    <w:rsid w:val="00F31125"/>
    <w:rsid w:val="00F319A2"/>
    <w:rsid w:val="00F31C7F"/>
    <w:rsid w:val="00F344F5"/>
    <w:rsid w:val="00F44A57"/>
    <w:rsid w:val="00F45C3C"/>
    <w:rsid w:val="00F53438"/>
    <w:rsid w:val="00F55386"/>
    <w:rsid w:val="00F6139C"/>
    <w:rsid w:val="00F62057"/>
    <w:rsid w:val="00F76062"/>
    <w:rsid w:val="00F76219"/>
    <w:rsid w:val="00F76CD7"/>
    <w:rsid w:val="00F877B7"/>
    <w:rsid w:val="00F90FAD"/>
    <w:rsid w:val="00F91278"/>
    <w:rsid w:val="00F91B3E"/>
    <w:rsid w:val="00F91BAA"/>
    <w:rsid w:val="00F936D7"/>
    <w:rsid w:val="00F975B6"/>
    <w:rsid w:val="00FA1392"/>
    <w:rsid w:val="00FB105E"/>
    <w:rsid w:val="00FB55AA"/>
    <w:rsid w:val="00FB6A52"/>
    <w:rsid w:val="00FB75A0"/>
    <w:rsid w:val="00FC4072"/>
    <w:rsid w:val="00FC4D00"/>
    <w:rsid w:val="00FE14A5"/>
    <w:rsid w:val="00FE4224"/>
    <w:rsid w:val="00FF0934"/>
    <w:rsid w:val="00FF1993"/>
    <w:rsid w:val="00FF6069"/>
    <w:rsid w:val="00FF69C3"/>
    <w:rsid w:val="011B4749"/>
    <w:rsid w:val="0125EADE"/>
    <w:rsid w:val="0164A651"/>
    <w:rsid w:val="01E443A6"/>
    <w:rsid w:val="01E92159"/>
    <w:rsid w:val="02ED24DC"/>
    <w:rsid w:val="03749619"/>
    <w:rsid w:val="03A6F089"/>
    <w:rsid w:val="03B0D217"/>
    <w:rsid w:val="03BB5199"/>
    <w:rsid w:val="03D193FA"/>
    <w:rsid w:val="049940BD"/>
    <w:rsid w:val="04C81F46"/>
    <w:rsid w:val="05B1F610"/>
    <w:rsid w:val="05D2E395"/>
    <w:rsid w:val="0624C59E"/>
    <w:rsid w:val="06505BA9"/>
    <w:rsid w:val="06744B06"/>
    <w:rsid w:val="06886F3D"/>
    <w:rsid w:val="06A6410C"/>
    <w:rsid w:val="06DFFE49"/>
    <w:rsid w:val="07AC1457"/>
    <w:rsid w:val="07DDC67F"/>
    <w:rsid w:val="081881FB"/>
    <w:rsid w:val="081FA6E4"/>
    <w:rsid w:val="0906EE70"/>
    <w:rsid w:val="0981A92D"/>
    <w:rsid w:val="09C61BD2"/>
    <w:rsid w:val="09DCDA2E"/>
    <w:rsid w:val="0A23AD15"/>
    <w:rsid w:val="0A60B0DA"/>
    <w:rsid w:val="0A7FB68B"/>
    <w:rsid w:val="0AB6EA68"/>
    <w:rsid w:val="0AE54BBA"/>
    <w:rsid w:val="0B3F33DD"/>
    <w:rsid w:val="0C077CFB"/>
    <w:rsid w:val="0C2E65BC"/>
    <w:rsid w:val="0C301803"/>
    <w:rsid w:val="0C98ADBE"/>
    <w:rsid w:val="0CA6D18D"/>
    <w:rsid w:val="0D9A2E02"/>
    <w:rsid w:val="0DCD606E"/>
    <w:rsid w:val="0E9C8CE5"/>
    <w:rsid w:val="0ECFEDCE"/>
    <w:rsid w:val="0FDB39C2"/>
    <w:rsid w:val="101D66A2"/>
    <w:rsid w:val="106E701D"/>
    <w:rsid w:val="107DCD53"/>
    <w:rsid w:val="10995063"/>
    <w:rsid w:val="109C209F"/>
    <w:rsid w:val="10A63DF3"/>
    <w:rsid w:val="119B3986"/>
    <w:rsid w:val="11A4249B"/>
    <w:rsid w:val="127A4843"/>
    <w:rsid w:val="13A48FCD"/>
    <w:rsid w:val="13ABCEE4"/>
    <w:rsid w:val="13E273EC"/>
    <w:rsid w:val="1405B566"/>
    <w:rsid w:val="14E242A8"/>
    <w:rsid w:val="151AAA85"/>
    <w:rsid w:val="1560276C"/>
    <w:rsid w:val="159FB881"/>
    <w:rsid w:val="15B81EC7"/>
    <w:rsid w:val="15F66149"/>
    <w:rsid w:val="1654523C"/>
    <w:rsid w:val="16B80970"/>
    <w:rsid w:val="1726FF4C"/>
    <w:rsid w:val="17527273"/>
    <w:rsid w:val="175B5FC4"/>
    <w:rsid w:val="1763A7CC"/>
    <w:rsid w:val="17978A7A"/>
    <w:rsid w:val="17EA2CD3"/>
    <w:rsid w:val="19435094"/>
    <w:rsid w:val="19470C2F"/>
    <w:rsid w:val="1A23D1D4"/>
    <w:rsid w:val="1A8B97CA"/>
    <w:rsid w:val="1B2000A9"/>
    <w:rsid w:val="1B61D905"/>
    <w:rsid w:val="1C1F8DF6"/>
    <w:rsid w:val="1C547C2E"/>
    <w:rsid w:val="1D673184"/>
    <w:rsid w:val="1DC1686C"/>
    <w:rsid w:val="1DEDF7CA"/>
    <w:rsid w:val="1E3EC5A9"/>
    <w:rsid w:val="2021B646"/>
    <w:rsid w:val="213C29DA"/>
    <w:rsid w:val="219704E3"/>
    <w:rsid w:val="21AD554C"/>
    <w:rsid w:val="21C0E768"/>
    <w:rsid w:val="21C817C6"/>
    <w:rsid w:val="21EBA002"/>
    <w:rsid w:val="2236E070"/>
    <w:rsid w:val="22988347"/>
    <w:rsid w:val="229AC5F0"/>
    <w:rsid w:val="23769D43"/>
    <w:rsid w:val="23AAF1F3"/>
    <w:rsid w:val="23FDBD63"/>
    <w:rsid w:val="245CE525"/>
    <w:rsid w:val="247E4D63"/>
    <w:rsid w:val="24B1EFE1"/>
    <w:rsid w:val="24BE54A4"/>
    <w:rsid w:val="2520DDAD"/>
    <w:rsid w:val="2521791F"/>
    <w:rsid w:val="26161E3E"/>
    <w:rsid w:val="26227C19"/>
    <w:rsid w:val="268CE97E"/>
    <w:rsid w:val="27AA7C08"/>
    <w:rsid w:val="27CE0444"/>
    <w:rsid w:val="28DABAF9"/>
    <w:rsid w:val="29C030AD"/>
    <w:rsid w:val="2A0E2BAB"/>
    <w:rsid w:val="2ABE3FAD"/>
    <w:rsid w:val="2B05E513"/>
    <w:rsid w:val="2BC81CC9"/>
    <w:rsid w:val="2E8A1872"/>
    <w:rsid w:val="2E9ACA23"/>
    <w:rsid w:val="2ECD00BB"/>
    <w:rsid w:val="2F045075"/>
    <w:rsid w:val="2F3B6257"/>
    <w:rsid w:val="2F4EA5AF"/>
    <w:rsid w:val="2F8A522E"/>
    <w:rsid w:val="2F9604C3"/>
    <w:rsid w:val="2FE9B0F3"/>
    <w:rsid w:val="3002546E"/>
    <w:rsid w:val="30426123"/>
    <w:rsid w:val="30B211C7"/>
    <w:rsid w:val="32114EB2"/>
    <w:rsid w:val="32195E8B"/>
    <w:rsid w:val="325D24C1"/>
    <w:rsid w:val="32736372"/>
    <w:rsid w:val="3287C343"/>
    <w:rsid w:val="3312F80F"/>
    <w:rsid w:val="33EE86E6"/>
    <w:rsid w:val="33F10E0B"/>
    <w:rsid w:val="3424C3B4"/>
    <w:rsid w:val="349BC6B2"/>
    <w:rsid w:val="34B3B7C5"/>
    <w:rsid w:val="34C58A50"/>
    <w:rsid w:val="3522A49D"/>
    <w:rsid w:val="35721B14"/>
    <w:rsid w:val="359BC487"/>
    <w:rsid w:val="361E1D94"/>
    <w:rsid w:val="364F8826"/>
    <w:rsid w:val="36514E79"/>
    <w:rsid w:val="3700A405"/>
    <w:rsid w:val="37578421"/>
    <w:rsid w:val="384E03FC"/>
    <w:rsid w:val="388E6EA9"/>
    <w:rsid w:val="38DC1B8A"/>
    <w:rsid w:val="38F35482"/>
    <w:rsid w:val="39ED598B"/>
    <w:rsid w:val="3B5F3A79"/>
    <w:rsid w:val="3B84B975"/>
    <w:rsid w:val="3C477A22"/>
    <w:rsid w:val="3C647DC9"/>
    <w:rsid w:val="3C80A20B"/>
    <w:rsid w:val="3CCB7B0E"/>
    <w:rsid w:val="3D46F120"/>
    <w:rsid w:val="3D73041D"/>
    <w:rsid w:val="3D7C8DD2"/>
    <w:rsid w:val="3E19B5DD"/>
    <w:rsid w:val="3E1B282A"/>
    <w:rsid w:val="3E1C5219"/>
    <w:rsid w:val="3E6069DC"/>
    <w:rsid w:val="3EE1C2D3"/>
    <w:rsid w:val="3FCAD00F"/>
    <w:rsid w:val="3FDF2485"/>
    <w:rsid w:val="401F3E41"/>
    <w:rsid w:val="40F2D2A0"/>
    <w:rsid w:val="4115A9CF"/>
    <w:rsid w:val="412A81DB"/>
    <w:rsid w:val="41885C76"/>
    <w:rsid w:val="4247FB89"/>
    <w:rsid w:val="43A0D99E"/>
    <w:rsid w:val="44208F11"/>
    <w:rsid w:val="446E7FC5"/>
    <w:rsid w:val="448AA530"/>
    <w:rsid w:val="4525CB96"/>
    <w:rsid w:val="45C4E807"/>
    <w:rsid w:val="46B980D1"/>
    <w:rsid w:val="473F649B"/>
    <w:rsid w:val="4740D9C6"/>
    <w:rsid w:val="4881BF5F"/>
    <w:rsid w:val="4887B284"/>
    <w:rsid w:val="48CE9DC6"/>
    <w:rsid w:val="49730BE8"/>
    <w:rsid w:val="49E7C327"/>
    <w:rsid w:val="4A2B47C0"/>
    <w:rsid w:val="4B2BF5D9"/>
    <w:rsid w:val="4C4D1777"/>
    <w:rsid w:val="4C7DDFE8"/>
    <w:rsid w:val="4CA0D50F"/>
    <w:rsid w:val="4CFC22E6"/>
    <w:rsid w:val="4D2FA2A1"/>
    <w:rsid w:val="4D4CE240"/>
    <w:rsid w:val="4D65D497"/>
    <w:rsid w:val="4DCDD74D"/>
    <w:rsid w:val="4DD4A09C"/>
    <w:rsid w:val="4DEF96B5"/>
    <w:rsid w:val="4E344526"/>
    <w:rsid w:val="4F0A2B7F"/>
    <w:rsid w:val="4F9E5775"/>
    <w:rsid w:val="4FA705CA"/>
    <w:rsid w:val="4FB2F7DF"/>
    <w:rsid w:val="4FB5C4F8"/>
    <w:rsid w:val="4FDA8A6E"/>
    <w:rsid w:val="50A8787B"/>
    <w:rsid w:val="50B2D637"/>
    <w:rsid w:val="51038F3F"/>
    <w:rsid w:val="514AC79E"/>
    <w:rsid w:val="514CC958"/>
    <w:rsid w:val="51F63133"/>
    <w:rsid w:val="52AB25F4"/>
    <w:rsid w:val="5346310A"/>
    <w:rsid w:val="53C1AA3D"/>
    <w:rsid w:val="5401D8EE"/>
    <w:rsid w:val="5420D97D"/>
    <w:rsid w:val="54A10415"/>
    <w:rsid w:val="54E27BE1"/>
    <w:rsid w:val="54FCC700"/>
    <w:rsid w:val="554C31BE"/>
    <w:rsid w:val="559CCDDC"/>
    <w:rsid w:val="55D18F49"/>
    <w:rsid w:val="55F070F6"/>
    <w:rsid w:val="560D61F1"/>
    <w:rsid w:val="568770DE"/>
    <w:rsid w:val="56B259AC"/>
    <w:rsid w:val="58066544"/>
    <w:rsid w:val="58A30140"/>
    <w:rsid w:val="58DB0B8D"/>
    <w:rsid w:val="596584CB"/>
    <w:rsid w:val="597F3AB7"/>
    <w:rsid w:val="599FCE4B"/>
    <w:rsid w:val="59DE332E"/>
    <w:rsid w:val="5A0F8616"/>
    <w:rsid w:val="5A2FEC06"/>
    <w:rsid w:val="5A65E7F8"/>
    <w:rsid w:val="5AAD1E47"/>
    <w:rsid w:val="5B016EC7"/>
    <w:rsid w:val="5B9A6943"/>
    <w:rsid w:val="5BAE8CFE"/>
    <w:rsid w:val="5CBC9C30"/>
    <w:rsid w:val="5CD6EBE9"/>
    <w:rsid w:val="5CF625F2"/>
    <w:rsid w:val="5D53858D"/>
    <w:rsid w:val="5D96F111"/>
    <w:rsid w:val="5D9D88BA"/>
    <w:rsid w:val="5DBC01E0"/>
    <w:rsid w:val="5DBDD016"/>
    <w:rsid w:val="5E0F91F9"/>
    <w:rsid w:val="5E294AA6"/>
    <w:rsid w:val="5E3F299D"/>
    <w:rsid w:val="5F4E11A2"/>
    <w:rsid w:val="5F6DD905"/>
    <w:rsid w:val="5FADC9E3"/>
    <w:rsid w:val="6092A469"/>
    <w:rsid w:val="60EE7D00"/>
    <w:rsid w:val="61C72A8F"/>
    <w:rsid w:val="61DFB975"/>
    <w:rsid w:val="6369E4FC"/>
    <w:rsid w:val="637BC021"/>
    <w:rsid w:val="641983D1"/>
    <w:rsid w:val="641E0E74"/>
    <w:rsid w:val="6427508E"/>
    <w:rsid w:val="646DE87F"/>
    <w:rsid w:val="655A9C45"/>
    <w:rsid w:val="66A2A73A"/>
    <w:rsid w:val="66CB2F22"/>
    <w:rsid w:val="66D3935B"/>
    <w:rsid w:val="66DBC495"/>
    <w:rsid w:val="671D8023"/>
    <w:rsid w:val="67675063"/>
    <w:rsid w:val="67EEC23E"/>
    <w:rsid w:val="68247694"/>
    <w:rsid w:val="686AE835"/>
    <w:rsid w:val="68784541"/>
    <w:rsid w:val="68BA0FA3"/>
    <w:rsid w:val="68C8D96C"/>
    <w:rsid w:val="695D4B66"/>
    <w:rsid w:val="6992AA88"/>
    <w:rsid w:val="69A399A7"/>
    <w:rsid w:val="69D3AE5C"/>
    <w:rsid w:val="6A5F38E8"/>
    <w:rsid w:val="6A78DF3F"/>
    <w:rsid w:val="6B51166C"/>
    <w:rsid w:val="6BA3358C"/>
    <w:rsid w:val="6BD3D784"/>
    <w:rsid w:val="6BDA32D4"/>
    <w:rsid w:val="6CAFF715"/>
    <w:rsid w:val="6CBE98D0"/>
    <w:rsid w:val="6D3A70A6"/>
    <w:rsid w:val="6DEC58E4"/>
    <w:rsid w:val="6E308E93"/>
    <w:rsid w:val="6EA4D616"/>
    <w:rsid w:val="6EC11C13"/>
    <w:rsid w:val="6EF0B241"/>
    <w:rsid w:val="6F5C2B0C"/>
    <w:rsid w:val="70B9C219"/>
    <w:rsid w:val="7274C7F0"/>
    <w:rsid w:val="728CBC5C"/>
    <w:rsid w:val="72AE4D7B"/>
    <w:rsid w:val="731BBB0E"/>
    <w:rsid w:val="744A1DDC"/>
    <w:rsid w:val="74B49F60"/>
    <w:rsid w:val="75325B35"/>
    <w:rsid w:val="75F530D6"/>
    <w:rsid w:val="76D1C2AD"/>
    <w:rsid w:val="77027ACD"/>
    <w:rsid w:val="77506C22"/>
    <w:rsid w:val="77FDBE5D"/>
    <w:rsid w:val="7805D89C"/>
    <w:rsid w:val="785CCE79"/>
    <w:rsid w:val="78656706"/>
    <w:rsid w:val="794E424E"/>
    <w:rsid w:val="798086F8"/>
    <w:rsid w:val="7A271777"/>
    <w:rsid w:val="7BD63A90"/>
    <w:rsid w:val="7BEA23DE"/>
    <w:rsid w:val="7C3CE921"/>
    <w:rsid w:val="7C8AC261"/>
    <w:rsid w:val="7CFBB584"/>
    <w:rsid w:val="7D256016"/>
    <w:rsid w:val="7E779F5F"/>
    <w:rsid w:val="7F35C00D"/>
    <w:rsid w:val="7F88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A953B32"/>
  <w15:docId w15:val="{692290AC-6F0E-4092-85A9-5F512D0DE8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uiPriority="99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99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363E8F"/>
    <w:pPr>
      <w:spacing w:before="120" w:after="120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291127"/>
    <w:pPr>
      <w:keepNext/>
      <w:pageBreakBefore/>
      <w:numPr>
        <w:numId w:val="20"/>
      </w:numPr>
      <w:spacing w:before="24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291127"/>
    <w:pPr>
      <w:keepNext/>
      <w:numPr>
        <w:ilvl w:val="1"/>
        <w:numId w:val="20"/>
      </w:numPr>
      <w:spacing w:before="240" w:after="24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91127"/>
    <w:pPr>
      <w:keepNext/>
      <w:numPr>
        <w:ilvl w:val="2"/>
        <w:numId w:val="20"/>
      </w:numPr>
      <w:spacing w:before="240" w:after="240"/>
      <w:outlineLvl w:val="2"/>
    </w:pPr>
    <w:rPr>
      <w:rFonts w:cs="Arial"/>
      <w:b/>
      <w:bCs/>
      <w:sz w:val="24"/>
      <w:szCs w:val="26"/>
    </w:rPr>
  </w:style>
  <w:style w:type="paragraph" w:styleId="Heading4">
    <w:name w:val="heading 4"/>
    <w:basedOn w:val="Normal"/>
    <w:next w:val="Normal"/>
    <w:qFormat/>
    <w:rsid w:val="00291127"/>
    <w:pPr>
      <w:keepNext/>
      <w:numPr>
        <w:ilvl w:val="3"/>
        <w:numId w:val="20"/>
      </w:numPr>
      <w:tabs>
        <w:tab w:val="left" w:pos="1191"/>
      </w:tabs>
      <w:spacing w:before="240" w:after="240"/>
      <w:outlineLvl w:val="3"/>
    </w:pPr>
    <w:rPr>
      <w:b/>
      <w:bCs/>
      <w:sz w:val="22"/>
      <w:szCs w:val="28"/>
    </w:rPr>
  </w:style>
  <w:style w:type="paragraph" w:styleId="Heading5">
    <w:name w:val="heading 5"/>
    <w:basedOn w:val="Normal"/>
    <w:next w:val="Normal"/>
    <w:qFormat/>
    <w:rsid w:val="00291127"/>
    <w:pPr>
      <w:numPr>
        <w:ilvl w:val="4"/>
        <w:numId w:val="20"/>
      </w:numPr>
      <w:tabs>
        <w:tab w:val="left" w:pos="1191"/>
      </w:tabs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291127"/>
    <w:pPr>
      <w:numPr>
        <w:ilvl w:val="5"/>
        <w:numId w:val="20"/>
      </w:numPr>
      <w:tabs>
        <w:tab w:val="left" w:pos="1191"/>
      </w:tabs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291127"/>
    <w:pPr>
      <w:numPr>
        <w:ilvl w:val="6"/>
        <w:numId w:val="20"/>
      </w:numPr>
      <w:tabs>
        <w:tab w:val="left" w:pos="1588"/>
      </w:tabs>
      <w:spacing w:before="240" w:after="60"/>
      <w:outlineLvl w:val="6"/>
    </w:pPr>
    <w:rPr>
      <w:b/>
      <w:szCs w:val="24"/>
    </w:rPr>
  </w:style>
  <w:style w:type="paragraph" w:styleId="Heading8">
    <w:name w:val="heading 8"/>
    <w:basedOn w:val="Normal"/>
    <w:next w:val="Normal"/>
    <w:qFormat/>
    <w:rsid w:val="00291127"/>
    <w:pPr>
      <w:numPr>
        <w:ilvl w:val="7"/>
        <w:numId w:val="20"/>
      </w:numPr>
      <w:tabs>
        <w:tab w:val="left" w:pos="1588"/>
      </w:tabs>
      <w:spacing w:before="240" w:after="60"/>
      <w:outlineLvl w:val="7"/>
    </w:pPr>
    <w:rPr>
      <w:iCs/>
      <w:szCs w:val="24"/>
    </w:rPr>
  </w:style>
  <w:style w:type="paragraph" w:styleId="Heading9">
    <w:name w:val="heading 9"/>
    <w:basedOn w:val="Normal"/>
    <w:next w:val="Normal"/>
    <w:qFormat/>
    <w:rsid w:val="00291127"/>
    <w:pPr>
      <w:numPr>
        <w:ilvl w:val="8"/>
        <w:numId w:val="20"/>
      </w:numPr>
      <w:tabs>
        <w:tab w:val="left" w:pos="1588"/>
      </w:tabs>
      <w:spacing w:before="240" w:after="60"/>
      <w:outlineLvl w:val="8"/>
    </w:pPr>
    <w:rPr>
      <w:rFonts w:cs="Arial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eispielkastenCourier" w:customStyle="1">
    <w:name w:val="Beispielkasten Courier"/>
    <w:basedOn w:val="Normal"/>
    <w:rsid w:val="002C74C7"/>
    <w:pPr>
      <w:pBdr>
        <w:top w:val="single" w:color="404040" w:sz="4" w:space="1"/>
        <w:left w:val="single" w:color="404040" w:sz="4" w:space="4"/>
        <w:bottom w:val="single" w:color="404040" w:sz="4" w:space="1"/>
        <w:right w:val="single" w:color="404040" w:sz="4" w:space="4"/>
      </w:pBdr>
      <w:shd w:val="clear" w:color="auto" w:fill="CBCBCB"/>
    </w:pPr>
    <w:rPr>
      <w:rFonts w:ascii="Courier" w:hAnsi="Courier"/>
      <w:sz w:val="18"/>
    </w:rPr>
  </w:style>
  <w:style w:type="paragraph" w:styleId="NoteHeading">
    <w:name w:val="Note Heading"/>
    <w:basedOn w:val="Normal"/>
    <w:next w:val="Normal"/>
    <w:rsid w:val="002C74C7"/>
    <w:rPr>
      <w:color w:val="404040"/>
    </w:rPr>
  </w:style>
  <w:style w:type="paragraph" w:styleId="Signature">
    <w:name w:val="Signature"/>
    <w:basedOn w:val="Normal"/>
    <w:rsid w:val="002C74C7"/>
    <w:pPr>
      <w:ind w:left="4252"/>
    </w:pPr>
  </w:style>
  <w:style w:type="paragraph" w:styleId="BeispielkastenCourierfett" w:customStyle="1">
    <w:name w:val="Beispielkasten Courier fett"/>
    <w:basedOn w:val="BeispielkastenCourier"/>
    <w:rsid w:val="00EF5656"/>
    <w:rPr>
      <w:b/>
    </w:rPr>
  </w:style>
  <w:style w:type="character" w:styleId="StandardfettZchn" w:customStyle="1">
    <w:name w:val="Standard fett Zchn"/>
    <w:link w:val="Standardfett"/>
    <w:rsid w:val="00EF28DB"/>
    <w:rPr>
      <w:rFonts w:ascii="Arial" w:hAnsi="Arial"/>
      <w:b/>
    </w:rPr>
  </w:style>
  <w:style w:type="paragraph" w:styleId="FootnoteText">
    <w:name w:val="footnote text"/>
    <w:basedOn w:val="Normal"/>
    <w:semiHidden/>
    <w:rsid w:val="002C74C7"/>
    <w:pPr>
      <w:spacing w:line="280" w:lineRule="atLeast"/>
    </w:pPr>
    <w:rPr>
      <w:color w:val="404040"/>
      <w:sz w:val="16"/>
    </w:rPr>
  </w:style>
  <w:style w:type="paragraph" w:styleId="BalloonText">
    <w:name w:val="Balloon Text"/>
    <w:basedOn w:val="Normal"/>
    <w:link w:val="BalloonTextChar"/>
    <w:rsid w:val="00D17611"/>
    <w:pPr>
      <w:spacing w:before="0" w:after="0"/>
    </w:pPr>
    <w:rPr>
      <w:rFonts w:ascii="Lucida Grande" w:hAnsi="Lucida Grande"/>
      <w:sz w:val="18"/>
      <w:szCs w:val="18"/>
      <w:lang w:val="x-none" w:eastAsia="x-none"/>
    </w:rPr>
  </w:style>
  <w:style w:type="character" w:styleId="BalloonTextChar" w:customStyle="1">
    <w:name w:val="Balloon Text Char"/>
    <w:link w:val="BalloonText"/>
    <w:rsid w:val="00D17611"/>
    <w:rPr>
      <w:rFonts w:ascii="Lucida Grande" w:hAnsi="Lucida Grande" w:cs="Lucida Grande"/>
      <w:sz w:val="18"/>
      <w:szCs w:val="18"/>
    </w:rPr>
  </w:style>
  <w:style w:type="character" w:styleId="Strong">
    <w:name w:val="Strong"/>
    <w:qFormat/>
    <w:rsid w:val="007D6126"/>
    <w:rPr>
      <w:b/>
      <w:bCs/>
      <w:color w:val="841439"/>
    </w:rPr>
  </w:style>
  <w:style w:type="paragraph" w:styleId="Date">
    <w:name w:val="Date"/>
    <w:basedOn w:val="Normal"/>
    <w:next w:val="Normal"/>
    <w:link w:val="DateChar"/>
    <w:rsid w:val="00516C67"/>
    <w:rPr>
      <w:lang w:val="x-none" w:eastAsia="x-none"/>
    </w:rPr>
  </w:style>
  <w:style w:type="character" w:styleId="DateChar" w:customStyle="1">
    <w:name w:val="Date Char"/>
    <w:link w:val="Date"/>
    <w:rsid w:val="00516C67"/>
    <w:rPr>
      <w:rFonts w:ascii="Arial" w:hAnsi="Arial"/>
    </w:rPr>
  </w:style>
  <w:style w:type="paragraph" w:styleId="ListBullet2">
    <w:name w:val="List Bullet 2"/>
    <w:basedOn w:val="Normal"/>
    <w:rsid w:val="00F90FAD"/>
    <w:pPr>
      <w:numPr>
        <w:numId w:val="2"/>
      </w:numPr>
      <w:contextualSpacing/>
    </w:pPr>
  </w:style>
  <w:style w:type="paragraph" w:styleId="ListBullet">
    <w:name w:val="List Bullet"/>
    <w:basedOn w:val="Normal"/>
    <w:rsid w:val="00F90FAD"/>
    <w:pPr>
      <w:numPr>
        <w:numId w:val="1"/>
      </w:numPr>
      <w:contextualSpacing/>
    </w:pPr>
  </w:style>
  <w:style w:type="paragraph" w:styleId="TitelDeckblatt" w:customStyle="1">
    <w:name w:val="Titel Deckblatt"/>
    <w:basedOn w:val="Normal"/>
    <w:autoRedefine/>
    <w:rsid w:val="000E4910"/>
    <w:pPr>
      <w:spacing w:line="340" w:lineRule="atLeast"/>
    </w:pPr>
    <w:rPr>
      <w:b/>
      <w:bCs/>
      <w:sz w:val="56"/>
    </w:rPr>
  </w:style>
  <w:style w:type="paragraph" w:styleId="UntertitelDeckblatt" w:customStyle="1">
    <w:name w:val="Untertitel Deckblatt"/>
    <w:basedOn w:val="Normal"/>
    <w:autoRedefine/>
    <w:rsid w:val="000E4910"/>
    <w:pPr>
      <w:spacing w:line="340" w:lineRule="atLeast"/>
    </w:pPr>
    <w:rPr>
      <w:b/>
      <w:bCs/>
      <w:sz w:val="32"/>
    </w:rPr>
  </w:style>
  <w:style w:type="paragraph" w:styleId="Dokumenttyp" w:customStyle="1">
    <w:name w:val="Dokumenttyp"/>
    <w:basedOn w:val="Normal"/>
    <w:autoRedefine/>
    <w:rsid w:val="000B69FD"/>
    <w:pPr>
      <w:spacing w:line="340" w:lineRule="atLeast"/>
    </w:pPr>
    <w:rPr>
      <w:b/>
      <w:bCs/>
      <w:sz w:val="56"/>
    </w:rPr>
  </w:style>
  <w:style w:type="paragraph" w:styleId="DokumenttypUntertitel" w:customStyle="1">
    <w:name w:val="Dokumenttyp Untertitel"/>
    <w:basedOn w:val="Dokumenttyp"/>
    <w:autoRedefine/>
    <w:rsid w:val="002C74C7"/>
    <w:rPr>
      <w:sz w:val="28"/>
    </w:rPr>
  </w:style>
  <w:style w:type="paragraph" w:styleId="DeckblattUntertitel" w:customStyle="1">
    <w:name w:val="Deckblatt Untertitel"/>
    <w:basedOn w:val="Normal"/>
    <w:autoRedefine/>
    <w:rsid w:val="00736DC9"/>
    <w:pPr>
      <w:spacing w:line="340" w:lineRule="atLeast"/>
    </w:pPr>
    <w:rPr>
      <w:bCs/>
      <w:sz w:val="28"/>
    </w:rPr>
  </w:style>
  <w:style w:type="paragraph" w:styleId="DeckblattTitel" w:customStyle="1">
    <w:name w:val="Deckblatt Titel"/>
    <w:basedOn w:val="DeckblattUntertitel"/>
    <w:rsid w:val="00736DC9"/>
    <w:pPr>
      <w:spacing w:line="240" w:lineRule="auto"/>
    </w:pPr>
    <w:rPr>
      <w:b/>
      <w:color w:val="841439"/>
      <w:sz w:val="48"/>
    </w:rPr>
  </w:style>
  <w:style w:type="paragraph" w:styleId="TOC3">
    <w:name w:val="toc 3"/>
    <w:basedOn w:val="Normal"/>
    <w:next w:val="Normal"/>
    <w:uiPriority w:val="39"/>
    <w:rsid w:val="000E4910"/>
    <w:pPr>
      <w:tabs>
        <w:tab w:val="left" w:pos="1134"/>
        <w:tab w:val="left" w:pos="8505"/>
      </w:tabs>
    </w:pPr>
    <w:rPr>
      <w:iCs/>
      <w:szCs w:val="24"/>
    </w:rPr>
  </w:style>
  <w:style w:type="paragraph" w:styleId="Standardfett" w:customStyle="1">
    <w:name w:val="Standard fett"/>
    <w:basedOn w:val="Normal"/>
    <w:link w:val="StandardfettZchn"/>
    <w:rsid w:val="00EF28DB"/>
    <w:rPr>
      <w:b/>
      <w:lang w:val="x-none" w:eastAsia="x-none"/>
    </w:rPr>
  </w:style>
  <w:style w:type="paragraph" w:styleId="TOC2">
    <w:name w:val="toc 2"/>
    <w:basedOn w:val="Normal"/>
    <w:next w:val="Normal"/>
    <w:uiPriority w:val="39"/>
    <w:rsid w:val="000E4910"/>
    <w:pPr>
      <w:tabs>
        <w:tab w:val="left" w:pos="1134"/>
        <w:tab w:val="left" w:pos="8505"/>
      </w:tabs>
    </w:pPr>
    <w:rPr>
      <w:iCs/>
      <w:szCs w:val="24"/>
    </w:rPr>
  </w:style>
  <w:style w:type="character" w:styleId="Hyperlink">
    <w:name w:val="Hyperlink"/>
    <w:uiPriority w:val="99"/>
    <w:rsid w:val="000B69FD"/>
    <w:rPr>
      <w:rFonts w:ascii="Arial" w:hAnsi="Arial"/>
      <w:b w:val="0"/>
      <w:color w:val="60A3BC"/>
      <w:u w:val="single"/>
    </w:rPr>
  </w:style>
  <w:style w:type="paragraph" w:styleId="TOC1">
    <w:name w:val="toc 1"/>
    <w:basedOn w:val="Normal"/>
    <w:next w:val="Normal"/>
    <w:uiPriority w:val="39"/>
    <w:rsid w:val="002C74C7"/>
    <w:pPr>
      <w:tabs>
        <w:tab w:val="left" w:pos="1134"/>
        <w:tab w:val="left" w:pos="8505"/>
      </w:tabs>
      <w:spacing w:before="240"/>
    </w:pPr>
    <w:rPr>
      <w:b/>
      <w:bCs/>
      <w:sz w:val="24"/>
      <w:szCs w:val="24"/>
    </w:rPr>
  </w:style>
  <w:style w:type="paragraph" w:styleId="TOC4">
    <w:name w:val="toc 4"/>
    <w:basedOn w:val="Normal"/>
    <w:next w:val="Normal"/>
    <w:uiPriority w:val="39"/>
    <w:rsid w:val="000E4910"/>
    <w:pPr>
      <w:tabs>
        <w:tab w:val="left" w:pos="1134"/>
        <w:tab w:val="left" w:pos="8505"/>
      </w:tabs>
    </w:pPr>
    <w:rPr>
      <w:szCs w:val="24"/>
    </w:rPr>
  </w:style>
  <w:style w:type="paragraph" w:styleId="Header">
    <w:name w:val="header"/>
    <w:basedOn w:val="Normal"/>
    <w:rsid w:val="000B69FD"/>
    <w:pPr>
      <w:tabs>
        <w:tab w:val="center" w:pos="4536"/>
        <w:tab w:val="right" w:pos="9072"/>
      </w:tabs>
      <w:spacing w:before="0" w:after="0"/>
    </w:pPr>
    <w:rPr>
      <w:color w:val="841439"/>
    </w:rPr>
  </w:style>
  <w:style w:type="paragraph" w:styleId="Footer">
    <w:name w:val="footer"/>
    <w:basedOn w:val="Normal"/>
    <w:rsid w:val="00B63EC9"/>
    <w:pPr>
      <w:tabs>
        <w:tab w:val="center" w:pos="4536"/>
        <w:tab w:val="center" w:pos="4678"/>
        <w:tab w:val="right" w:pos="9072"/>
      </w:tabs>
    </w:pPr>
    <w:rPr>
      <w:color w:val="404040"/>
      <w:sz w:val="16"/>
    </w:rPr>
  </w:style>
  <w:style w:type="character" w:styleId="PageNumber">
    <w:name w:val="page number"/>
    <w:rsid w:val="00B63EC9"/>
    <w:rPr>
      <w:rFonts w:ascii="Arial" w:hAnsi="Arial"/>
      <w:color w:val="404040"/>
      <w:sz w:val="16"/>
    </w:rPr>
  </w:style>
  <w:style w:type="paragraph" w:styleId="EmailSignature">
    <w:name w:val="E-mail Signature"/>
    <w:basedOn w:val="Normal"/>
  </w:style>
  <w:style w:type="paragraph" w:styleId="List">
    <w:name w:val="List"/>
    <w:basedOn w:val="Normal"/>
    <w:rsid w:val="00D900CA"/>
    <w:pPr>
      <w:numPr>
        <w:numId w:val="3"/>
      </w:numPr>
    </w:pPr>
  </w:style>
  <w:style w:type="paragraph" w:styleId="List2">
    <w:name w:val="List 2"/>
    <w:basedOn w:val="Normal"/>
    <w:rsid w:val="00D900CA"/>
    <w:pPr>
      <w:numPr>
        <w:numId w:val="4"/>
      </w:numPr>
    </w:pPr>
  </w:style>
  <w:style w:type="paragraph" w:styleId="List3">
    <w:name w:val="List 3"/>
    <w:basedOn w:val="Normal"/>
    <w:rsid w:val="00D900CA"/>
    <w:pPr>
      <w:numPr>
        <w:numId w:val="5"/>
      </w:numPr>
    </w:pPr>
  </w:style>
  <w:style w:type="paragraph" w:styleId="List4">
    <w:name w:val="List 4"/>
    <w:basedOn w:val="Normal"/>
    <w:rsid w:val="00D900CA"/>
    <w:pPr>
      <w:numPr>
        <w:numId w:val="6"/>
      </w:numPr>
    </w:pPr>
  </w:style>
  <w:style w:type="paragraph" w:styleId="List5">
    <w:name w:val="List 5"/>
    <w:basedOn w:val="Normal"/>
    <w:rsid w:val="00D900CA"/>
    <w:pPr>
      <w:numPr>
        <w:numId w:val="7"/>
      </w:numPr>
    </w:pPr>
  </w:style>
  <w:style w:type="paragraph" w:styleId="Tabelle" w:customStyle="1">
    <w:name w:val="Tabelle"/>
    <w:basedOn w:val="Normal"/>
    <w:rsid w:val="002C74C7"/>
    <w:pPr>
      <w:spacing w:before="60" w:after="60"/>
    </w:pPr>
    <w:rPr>
      <w:bCs/>
      <w:sz w:val="18"/>
    </w:rPr>
  </w:style>
  <w:style w:type="paragraph" w:styleId="TOC5">
    <w:name w:val="toc 5"/>
    <w:basedOn w:val="Normal"/>
    <w:next w:val="Normal"/>
    <w:semiHidden/>
    <w:rsid w:val="000E4910"/>
    <w:pPr>
      <w:tabs>
        <w:tab w:val="left" w:pos="1134"/>
        <w:tab w:val="left" w:pos="8505"/>
      </w:tabs>
    </w:pPr>
    <w:rPr>
      <w:szCs w:val="24"/>
    </w:rPr>
  </w:style>
  <w:style w:type="paragraph" w:styleId="Caption">
    <w:name w:val="caption"/>
    <w:basedOn w:val="Normal"/>
    <w:next w:val="Normal"/>
    <w:link w:val="CaptionChar"/>
    <w:qFormat/>
    <w:rsid w:val="007D6126"/>
    <w:pPr>
      <w:spacing w:before="60" w:after="60"/>
    </w:pPr>
    <w:rPr>
      <w:bCs/>
      <w:color w:val="404040"/>
      <w:sz w:val="16"/>
      <w:lang w:val="x-none" w:eastAsia="x-none"/>
    </w:rPr>
  </w:style>
  <w:style w:type="paragraph" w:styleId="TOC6">
    <w:name w:val="toc 6"/>
    <w:basedOn w:val="Normal"/>
    <w:next w:val="Normal"/>
    <w:semiHidden/>
    <w:rsid w:val="000E4910"/>
    <w:pPr>
      <w:tabs>
        <w:tab w:val="left" w:pos="1134"/>
        <w:tab w:val="left" w:pos="8505"/>
      </w:tabs>
    </w:pPr>
    <w:rPr>
      <w:szCs w:val="24"/>
    </w:rPr>
  </w:style>
  <w:style w:type="paragraph" w:styleId="TOC7">
    <w:name w:val="toc 7"/>
    <w:basedOn w:val="Normal"/>
    <w:next w:val="Normal"/>
    <w:autoRedefine/>
    <w:semiHidden/>
    <w:rsid w:val="000E4910"/>
    <w:pPr>
      <w:spacing w:before="0" w:after="0"/>
    </w:pPr>
    <w:rPr>
      <w:szCs w:val="24"/>
    </w:rPr>
  </w:style>
  <w:style w:type="paragraph" w:styleId="TOC8">
    <w:name w:val="toc 8"/>
    <w:basedOn w:val="Normal"/>
    <w:next w:val="Normal"/>
    <w:semiHidden/>
    <w:rsid w:val="000E4910"/>
    <w:pPr>
      <w:tabs>
        <w:tab w:val="left" w:pos="1134"/>
        <w:tab w:val="left" w:pos="8505"/>
      </w:tabs>
    </w:pPr>
    <w:rPr>
      <w:szCs w:val="24"/>
    </w:rPr>
  </w:style>
  <w:style w:type="paragraph" w:styleId="TOC9">
    <w:name w:val="toc 9"/>
    <w:basedOn w:val="Normal"/>
    <w:next w:val="Normal"/>
    <w:autoRedefine/>
    <w:semiHidden/>
    <w:rsid w:val="000E4910"/>
    <w:pPr>
      <w:spacing w:before="0" w:after="0"/>
    </w:pPr>
    <w:rPr>
      <w:szCs w:val="24"/>
    </w:rPr>
  </w:style>
  <w:style w:type="paragraph" w:styleId="ListBullet3">
    <w:name w:val="List Bullet 3"/>
    <w:basedOn w:val="Normal"/>
    <w:rsid w:val="00F90FAD"/>
    <w:pPr>
      <w:numPr>
        <w:numId w:val="10"/>
      </w:numPr>
      <w:contextualSpacing/>
    </w:pPr>
  </w:style>
  <w:style w:type="paragraph" w:styleId="ListContinue2">
    <w:name w:val="List Continue 2"/>
    <w:basedOn w:val="Normal"/>
    <w:rsid w:val="0040416B"/>
    <w:pPr>
      <w:ind w:left="566"/>
      <w:contextualSpacing/>
    </w:pPr>
  </w:style>
  <w:style w:type="paragraph" w:styleId="BodyText">
    <w:name w:val="Body Text"/>
    <w:basedOn w:val="Normal"/>
    <w:link w:val="BodyTextChar"/>
    <w:rsid w:val="0040416B"/>
    <w:rPr>
      <w:lang w:val="x-none" w:eastAsia="x-none"/>
    </w:rPr>
  </w:style>
  <w:style w:type="paragraph" w:styleId="AufzhlungTabelle1" w:customStyle="1">
    <w:name w:val="AufzählungTabelle1"/>
    <w:basedOn w:val="Normal"/>
    <w:rsid w:val="00D900CA"/>
    <w:pPr>
      <w:numPr>
        <w:numId w:val="8"/>
      </w:numPr>
    </w:pPr>
    <w:rPr>
      <w:sz w:val="18"/>
    </w:rPr>
  </w:style>
  <w:style w:type="character" w:styleId="BodyTextChar" w:customStyle="1">
    <w:name w:val="Body Text Char"/>
    <w:link w:val="BodyText"/>
    <w:rsid w:val="0040416B"/>
    <w:rPr>
      <w:rFonts w:ascii="Arial" w:hAnsi="Arial"/>
    </w:rPr>
  </w:style>
  <w:style w:type="paragraph" w:styleId="FormatvorlageTabelleFett" w:customStyle="1">
    <w:name w:val="Formatvorlage Tabelle + Fett"/>
    <w:basedOn w:val="Tabelle"/>
    <w:pPr>
      <w:pBdr>
        <w:between w:val="single" w:color="076BB2" w:sz="12" w:space="1"/>
      </w:pBdr>
    </w:pPr>
    <w:rPr>
      <w:b/>
      <w:bCs w:val="0"/>
    </w:rPr>
  </w:style>
  <w:style w:type="paragraph" w:styleId="Betreffzeile" w:customStyle="1">
    <w:name w:val="Betreffzeile"/>
    <w:basedOn w:val="Normal"/>
    <w:rsid w:val="0040416B"/>
  </w:style>
  <w:style w:type="paragraph" w:styleId="FormatvorlageDeckblattTitelRot" w:customStyle="1">
    <w:name w:val="Formatvorlage Deckblatt Titel + Rot"/>
    <w:basedOn w:val="DeckblattTitel"/>
    <w:rsid w:val="002C74C7"/>
  </w:style>
  <w:style w:type="table" w:styleId="Tabellengitternetz" w:customStyle="1">
    <w:name w:val="Tabellengitternetz"/>
    <w:aliases w:val="Tabellengitternetz msg"/>
    <w:basedOn w:val="TableNormal"/>
    <w:rsid w:val="000E7D29"/>
    <w:pPr>
      <w:spacing w:before="120" w:after="120"/>
    </w:pPr>
    <w:rPr>
      <w:rFonts w:ascii="Arial" w:hAnsi="Arial"/>
      <w:sz w:val="18"/>
    </w:rPr>
    <w:tblPr>
      <w:tblBorders>
        <w:top w:val="single" w:color="404040" w:sz="4" w:space="0"/>
        <w:left w:val="single" w:color="404040" w:sz="4" w:space="0"/>
        <w:bottom w:val="single" w:color="404040" w:sz="4" w:space="0"/>
        <w:right w:val="single" w:color="404040" w:sz="4" w:space="0"/>
        <w:insideH w:val="single" w:color="404040" w:sz="4" w:space="0"/>
        <w:insideV w:val="single" w:color="404040" w:sz="4" w:space="0"/>
      </w:tblBorders>
    </w:tblPr>
    <w:tblStylePr w:type="firstRow">
      <w:rPr>
        <w:rFonts w:ascii="Courier New" w:hAnsi="Courier New"/>
        <w:b/>
        <w:color w:val="auto"/>
        <w:sz w:val="20"/>
      </w:rPr>
      <w:tblPr/>
      <w:tcPr>
        <w:tcBorders>
          <w:bottom w:val="single" w:color="841439" w:sz="24" w:space="0"/>
        </w:tcBorders>
        <w:shd w:val="clear" w:color="auto" w:fill="CCCCCC"/>
      </w:tcPr>
    </w:tblStylePr>
  </w:style>
  <w:style w:type="paragraph" w:styleId="ListNumber">
    <w:name w:val="List Number"/>
    <w:basedOn w:val="Normal"/>
    <w:rsid w:val="00D900CA"/>
    <w:pPr>
      <w:numPr>
        <w:numId w:val="11"/>
      </w:numPr>
      <w:contextualSpacing/>
    </w:pPr>
  </w:style>
  <w:style w:type="character" w:styleId="CaptionChar" w:customStyle="1">
    <w:name w:val="Caption Char"/>
    <w:link w:val="Caption"/>
    <w:rsid w:val="007D6126"/>
    <w:rPr>
      <w:rFonts w:ascii="Arial" w:hAnsi="Arial"/>
      <w:bCs/>
      <w:color w:val="404040"/>
      <w:sz w:val="16"/>
    </w:rPr>
  </w:style>
  <w:style w:type="numbering" w:styleId="Aufzhlung" w:customStyle="1">
    <w:name w:val="Aufzählung"/>
    <w:basedOn w:val="NoList"/>
    <w:rsid w:val="00D900CA"/>
    <w:pPr>
      <w:numPr>
        <w:numId w:val="9"/>
      </w:numPr>
    </w:pPr>
  </w:style>
  <w:style w:type="paragraph" w:styleId="Aufzhlungmsg1" w:customStyle="1">
    <w:name w:val="Aufzählung msg 1"/>
    <w:basedOn w:val="Normal"/>
    <w:link w:val="Aufzhlungmsg1Zchn"/>
    <w:rsid w:val="00CD3D73"/>
  </w:style>
  <w:style w:type="numbering" w:styleId="1ai">
    <w:name w:val="Outline List 1"/>
    <w:basedOn w:val="NoList"/>
    <w:rsid w:val="00D900CA"/>
    <w:pPr>
      <w:numPr>
        <w:numId w:val="12"/>
      </w:numPr>
    </w:pPr>
  </w:style>
  <w:style w:type="paragraph" w:styleId="ListBullet4">
    <w:name w:val="List Bullet 4"/>
    <w:basedOn w:val="Normal"/>
    <w:rsid w:val="00F90FAD"/>
    <w:pPr>
      <w:numPr>
        <w:numId w:val="13"/>
      </w:numPr>
      <w:contextualSpacing/>
    </w:pPr>
  </w:style>
  <w:style w:type="paragraph" w:styleId="ListBullet5">
    <w:name w:val="List Bullet 5"/>
    <w:basedOn w:val="Normal"/>
    <w:rsid w:val="00D900CA"/>
    <w:pPr>
      <w:numPr>
        <w:numId w:val="14"/>
      </w:numPr>
      <w:contextualSpacing/>
    </w:pPr>
  </w:style>
  <w:style w:type="character" w:styleId="Aufzhlungmsg1Zchn" w:customStyle="1">
    <w:name w:val="Aufzählung msg 1 Zchn"/>
    <w:link w:val="Aufzhlungmsg1"/>
    <w:rsid w:val="00CD3D73"/>
    <w:rPr>
      <w:rFonts w:ascii="Arial" w:hAnsi="Arial"/>
    </w:rPr>
  </w:style>
  <w:style w:type="paragraph" w:styleId="Tabelle11pt" w:customStyle="1">
    <w:name w:val="Tabelle 11pt"/>
    <w:basedOn w:val="Normal"/>
    <w:qFormat/>
    <w:rsid w:val="007D6126"/>
    <w:pPr>
      <w:spacing w:before="60" w:after="60"/>
      <w:jc w:val="both"/>
    </w:pPr>
    <w:rPr>
      <w:rFonts w:ascii="Arial Narrow" w:hAnsi="Arial Narrow"/>
      <w:sz w:val="22"/>
      <w:szCs w:val="24"/>
    </w:rPr>
  </w:style>
  <w:style w:type="paragraph" w:styleId="BodyText2">
    <w:name w:val="Body Text 2"/>
    <w:basedOn w:val="Normal"/>
    <w:link w:val="BodyText2Char"/>
    <w:rsid w:val="007D6126"/>
    <w:pPr>
      <w:spacing w:line="480" w:lineRule="auto"/>
    </w:pPr>
  </w:style>
  <w:style w:type="character" w:styleId="BodyText2Char" w:customStyle="1">
    <w:name w:val="Body Text 2 Char"/>
    <w:link w:val="BodyText2"/>
    <w:rsid w:val="007D6126"/>
    <w:rPr>
      <w:rFonts w:ascii="Arial" w:hAnsi="Arial"/>
    </w:rPr>
  </w:style>
  <w:style w:type="paragraph" w:styleId="BodyText3">
    <w:name w:val="Body Text 3"/>
    <w:basedOn w:val="Normal"/>
    <w:link w:val="BodyText3Char"/>
    <w:rsid w:val="007D6126"/>
    <w:rPr>
      <w:sz w:val="16"/>
      <w:szCs w:val="16"/>
    </w:rPr>
  </w:style>
  <w:style w:type="character" w:styleId="BodyText3Char" w:customStyle="1">
    <w:name w:val="Body Text 3 Char"/>
    <w:link w:val="BodyText3"/>
    <w:rsid w:val="007D6126"/>
    <w:rPr>
      <w:rFonts w:ascii="Arial" w:hAnsi="Arial"/>
      <w:sz w:val="16"/>
      <w:szCs w:val="16"/>
    </w:rPr>
  </w:style>
  <w:style w:type="paragraph" w:styleId="Erklrung" w:customStyle="1">
    <w:name w:val="Erklärung"/>
    <w:basedOn w:val="Normal"/>
    <w:next w:val="Normal"/>
    <w:link w:val="ErklrungZchn"/>
    <w:rsid w:val="007D6126"/>
    <w:pPr>
      <w:widowControl w:val="0"/>
      <w:overflowPunct w:val="0"/>
      <w:autoSpaceDE w:val="0"/>
      <w:autoSpaceDN w:val="0"/>
      <w:adjustRightInd w:val="0"/>
      <w:spacing w:before="0"/>
      <w:textAlignment w:val="baseline"/>
    </w:pPr>
    <w:rPr>
      <w:rFonts w:ascii="Arial Narrow" w:hAnsi="Arial Narrow"/>
      <w:i/>
      <w:color w:val="0000FF"/>
      <w:sz w:val="22"/>
    </w:rPr>
  </w:style>
  <w:style w:type="paragraph" w:styleId="Beispiel" w:customStyle="1">
    <w:name w:val="Beispiel"/>
    <w:basedOn w:val="Normal"/>
    <w:next w:val="Normal"/>
    <w:autoRedefine/>
    <w:rsid w:val="007D6126"/>
    <w:pPr>
      <w:spacing w:before="0"/>
    </w:pPr>
    <w:rPr>
      <w:rFonts w:ascii="Arial Narrow" w:hAnsi="Arial Narrow"/>
      <w:i/>
      <w:color w:val="008000"/>
      <w:sz w:val="22"/>
      <w:szCs w:val="24"/>
    </w:rPr>
  </w:style>
  <w:style w:type="paragraph" w:styleId="Paragraph" w:customStyle="1">
    <w:name w:val="&lt;  Paragraph&gt;"/>
    <w:basedOn w:val="Normal"/>
    <w:rsid w:val="007D6126"/>
    <w:pPr>
      <w:spacing w:before="80" w:after="80" w:line="240" w:lineRule="atLeast"/>
    </w:pPr>
    <w:rPr>
      <w:rFonts w:ascii="Times New Roman" w:hAnsi="Times New Roman"/>
      <w:sz w:val="24"/>
      <w:szCs w:val="24"/>
    </w:rPr>
  </w:style>
  <w:style w:type="character" w:styleId="ErklrungZchn" w:customStyle="1">
    <w:name w:val="Erklärung Zchn"/>
    <w:link w:val="Erklrung"/>
    <w:rsid w:val="007D6126"/>
    <w:rPr>
      <w:rFonts w:ascii="Arial Narrow" w:hAnsi="Arial Narrow"/>
      <w:i/>
      <w:color w:val="0000FF"/>
      <w:sz w:val="22"/>
    </w:rPr>
  </w:style>
  <w:style w:type="paragraph" w:styleId="Aufzhlung1" w:customStyle="1">
    <w:name w:val="Aufzählung 1"/>
    <w:basedOn w:val="Normal"/>
    <w:qFormat/>
    <w:rsid w:val="00291127"/>
    <w:pPr>
      <w:numPr>
        <w:numId w:val="19"/>
      </w:numPr>
    </w:pPr>
  </w:style>
  <w:style w:type="paragraph" w:styleId="Aufzhlung2" w:customStyle="1">
    <w:name w:val="Aufzählung 2"/>
    <w:basedOn w:val="Normal"/>
    <w:qFormat/>
    <w:rsid w:val="00291127"/>
    <w:pPr>
      <w:numPr>
        <w:ilvl w:val="1"/>
        <w:numId w:val="19"/>
      </w:numPr>
    </w:pPr>
  </w:style>
  <w:style w:type="paragraph" w:styleId="Aufzhlung3" w:customStyle="1">
    <w:name w:val="Aufzählung 3"/>
    <w:basedOn w:val="Normal"/>
    <w:qFormat/>
    <w:rsid w:val="00291127"/>
    <w:pPr>
      <w:numPr>
        <w:ilvl w:val="2"/>
        <w:numId w:val="19"/>
      </w:numPr>
    </w:pPr>
  </w:style>
  <w:style w:type="paragraph" w:styleId="Aufzhlung4" w:customStyle="1">
    <w:name w:val="Aufzählung 4"/>
    <w:basedOn w:val="Normal"/>
    <w:qFormat/>
    <w:rsid w:val="00291127"/>
    <w:pPr>
      <w:numPr>
        <w:ilvl w:val="3"/>
        <w:numId w:val="19"/>
      </w:numPr>
    </w:pPr>
  </w:style>
  <w:style w:type="paragraph" w:styleId="AssDoc" w:customStyle="1">
    <w:name w:val="Ass_Doc"/>
    <w:basedOn w:val="Normal"/>
    <w:autoRedefine/>
    <w:rsid w:val="00783D84"/>
    <w:pPr>
      <w:spacing w:before="0" w:after="0"/>
      <w:ind w:left="360"/>
      <w:jc w:val="both"/>
    </w:pPr>
    <w:rPr>
      <w:rFonts w:ascii="Imago" w:hAnsi="Imago"/>
      <w:sz w:val="22"/>
      <w:lang w:val="en-GB"/>
    </w:rPr>
  </w:style>
  <w:style w:type="paragraph" w:styleId="EinfAbs" w:customStyle="1">
    <w:name w:val="[Einf. Abs.]"/>
    <w:basedOn w:val="Normal"/>
    <w:uiPriority w:val="99"/>
    <w:rsid w:val="00983CFC"/>
    <w:pPr>
      <w:autoSpaceDE w:val="0"/>
      <w:autoSpaceDN w:val="0"/>
      <w:adjustRightInd w:val="0"/>
      <w:spacing w:before="0"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F21A9"/>
    <w:pPr>
      <w:keepLines/>
      <w:pageBreakBefore w:val="0"/>
      <w:numPr>
        <w:numId w:val="0"/>
      </w:numPr>
      <w:spacing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  <w:kern w:val="0"/>
      <w:sz w:val="32"/>
    </w:rPr>
  </w:style>
  <w:style w:type="paragraph" w:styleId="Revision">
    <w:name w:val="Revision"/>
    <w:hidden/>
    <w:uiPriority w:val="99"/>
    <w:semiHidden/>
    <w:rsid w:val="00A7267A"/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6F33E1"/>
    <w:pPr>
      <w:spacing w:before="0" w:after="160" w:line="259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hu-HU" w:eastAsia="en-US"/>
    </w:rPr>
  </w:style>
  <w:style w:type="table" w:styleId="TableGrid">
    <w:name w:val="Table Grid"/>
    <w:basedOn w:val="TableNormal"/>
    <w:uiPriority w:val="39"/>
    <w:rsid w:val="00B649F8"/>
    <w:rPr>
      <w:rFonts w:asciiTheme="minorHAnsi" w:hAnsiTheme="minorHAnsi" w:eastAsiaTheme="minorHAnsi" w:cstheme="minorBidi"/>
      <w:sz w:val="22"/>
      <w:szCs w:val="22"/>
      <w:lang w:val="hu-HU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326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26AF"/>
    <w:pPr>
      <w:spacing w:before="0" w:after="160"/>
    </w:pPr>
    <w:rPr>
      <w:rFonts w:asciiTheme="minorHAnsi" w:hAnsiTheme="minorHAnsi" w:eastAsiaTheme="minorHAnsi" w:cstheme="minorBidi"/>
      <w:lang w:val="hu-HU" w:eastAsia="en-US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326AF"/>
    <w:rPr>
      <w:rFonts w:asciiTheme="minorHAnsi" w:hAnsiTheme="minorHAnsi" w:eastAsiaTheme="minorHAnsi" w:cstheme="minorBidi"/>
      <w:lang w:val="hu-HU" w:eastAsia="en-US"/>
    </w:rPr>
  </w:style>
  <w:style w:type="paragraph" w:styleId="Default" w:customStyle="1">
    <w:name w:val="Default"/>
    <w:rsid w:val="00E52B7F"/>
    <w:pPr>
      <w:autoSpaceDE w:val="0"/>
      <w:autoSpaceDN w:val="0"/>
      <w:adjustRightInd w:val="0"/>
    </w:pPr>
    <w:rPr>
      <w:rFonts w:ascii="Arial" w:hAnsi="Arial" w:cs="Arial" w:eastAsiaTheme="minorHAnsi"/>
      <w:color w:val="000000"/>
      <w:sz w:val="24"/>
      <w:szCs w:val="24"/>
      <w:lang w:val="hu-H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65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3319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677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612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78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97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customXml" Target="../customXml/item5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cba70da2baab419b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FI%20Stefan\W_Vorlagen-Office\msg_Doku\Doku_1-seitig_mit-Deckblatt.dot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891200-5819-4f72-a3e9-4f575b6259b9}"/>
      </w:docPartPr>
      <w:docPartBody>
        <w:p w14:paraId="0A7FB68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msg_compliance_dokument" ma:contentTypeID="0x010100CB739A34987DFC4799956597BE84C54F00B68E7C235199CA4E84B5BB6582FE65C9" ma:contentTypeVersion="4" ma:contentTypeDescription="Ein neues Dokument erstellen" ma:contentTypeScope="" ma:versionID="ed3515afa37022f6110326a97ed115b0">
  <xsd:schema xmlns:xsd="http://www.w3.org/2001/XMLSchema" xmlns:xs="http://www.w3.org/2001/XMLSchema" xmlns:p="http://schemas.microsoft.com/office/2006/metadata/properties" xmlns:ns2="f719ecbf-a19d-4b01-ba1f-7ffa0d8a5235" targetNamespace="http://schemas.microsoft.com/office/2006/metadata/properties" ma:root="true" ma:fieldsID="39218788d7a3de77d11b69125b1535e2" ns2:_="">
    <xsd:import namespace="f719ecbf-a19d-4b01-ba1f-7ffa0d8a5235"/>
    <xsd:element name="properties">
      <xsd:complexType>
        <xsd:sequence>
          <xsd:element name="documentManagement">
            <xsd:complexType>
              <xsd:all>
                <xsd:element ref="ns2:msg_manager" minOccurs="0"/>
                <xsd:element ref="ns2:f16d888152304445aa5b35ba4716d4a8" minOccurs="0"/>
                <xsd:element ref="ns2:TaxCatchAll" minOccurs="0"/>
                <xsd:element ref="ns2:TaxCatchAllLabel" minOccurs="0"/>
                <xsd:element ref="ns2:h3f1b06ce09f48098d4991f35ddb7359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9ecbf-a19d-4b01-ba1f-7ffa0d8a5235" elementFormDefault="qualified">
    <xsd:import namespace="http://schemas.microsoft.com/office/2006/documentManagement/types"/>
    <xsd:import namespace="http://schemas.microsoft.com/office/infopath/2007/PartnerControls"/>
    <xsd:element name="msg_manager" ma:index="8" nillable="true" ma:displayName="msg_Manager" ma:internalName="msg_manag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16d888152304445aa5b35ba4716d4a8" ma:index="9" nillable="true" ma:taxonomy="true" ma:internalName="f16d888152304445aa5b35ba4716d4a8" ma:taxonomyFieldName="msg_status" ma:displayName="msg_Status" ma:default="1;#draft|f1fe2a98-d56b-449d-82ee-cefd9e5def11" ma:fieldId="{f16d8881-5230-4445-aa5b-35ba4716d4a8}" ma:sspId="a53a62bb-fe8c-40a9-b721-69dc556ec299" ma:termSetId="2728d801-4acd-4eb4-aa2c-25cd9914c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0" nillable="true" ma:displayName="Taxonomy Catch All Column" ma:hidden="true" ma:list="{d085f45d-bf7e-4236-96b8-df6b07f1dba1}" ma:internalName="TaxCatchAll" ma:showField="CatchAllData" ma:web="b54920ca-24e5-46be-876e-4561836fd1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1" nillable="true" ma:displayName="Taxonomy Catch All Column1" ma:hidden="true" ma:list="{d085f45d-bf7e-4236-96b8-df6b07f1dba1}" ma:internalName="TaxCatchAllLabel" ma:readOnly="true" ma:showField="CatchAllDataLabel" ma:web="b54920ca-24e5-46be-876e-4561836fd1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h3f1b06ce09f48098d4991f35ddb7359" ma:index="13" nillable="true" ma:taxonomy="true" ma:internalName="h3f1b06ce09f48098d4991f35ddb7359" ma:taxonomyFieldName="msg_firma" ma:displayName="msg_Firma" ma:fieldId="{13f1b06c-e09f-4809-8d49-91f35ddb7359}" ma:sspId="a53a62bb-fe8c-40a9-b721-69dc556ec299" ma:termSetId="e83dff77-f37a-4aff-95fb-d7ebb9766cd8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sg_manager xmlns="f719ecbf-a19d-4b01-ba1f-7ffa0d8a5235">
      <UserInfo>
        <DisplayName/>
        <AccountId xsi:nil="true"/>
        <AccountType/>
      </UserInfo>
    </msg_manager>
    <h3f1b06ce09f48098d4991f35ddb7359 xmlns="f719ecbf-a19d-4b01-ba1f-7ffa0d8a5235">
      <Terms xmlns="http://schemas.microsoft.com/office/infopath/2007/PartnerControls"/>
    </h3f1b06ce09f48098d4991f35ddb7359>
    <TaxCatchAll xmlns="f719ecbf-a19d-4b01-ba1f-7ffa0d8a5235" xsi:nil="true"/>
    <f16d888152304445aa5b35ba4716d4a8 xmlns="f719ecbf-a19d-4b01-ba1f-7ffa0d8a5235">
      <Terms xmlns="http://schemas.microsoft.com/office/infopath/2007/PartnerControls">
        <TermInfo xmlns="http://schemas.microsoft.com/office/infopath/2007/PartnerControls">
          <TermName xmlns="http://schemas.microsoft.com/office/infopath/2007/PartnerControls">draft</TermName>
          <TermId xmlns="http://schemas.microsoft.com/office/infopath/2007/PartnerControls">f1fe2a98-d56b-449d-82ee-cefd9e5def11</TermId>
        </TermInfo>
      </Terms>
    </f16d888152304445aa5b35ba4716d4a8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haredContentType xmlns="Microsoft.SharePoint.Taxonomy.ContentTypeSync" SourceId="a53a62bb-fe8c-40a9-b721-69dc556ec299" ContentTypeId="0x010100CB739A34987DFC4799956597BE84C54F" PreviousValue="false" LastSyncTimeStamp="2022-07-27T11:44:40.48Z"/>
</file>

<file path=customXml/itemProps1.xml><?xml version="1.0" encoding="utf-8"?>
<ds:datastoreItem xmlns:ds="http://schemas.openxmlformats.org/officeDocument/2006/customXml" ds:itemID="{BE72B449-204E-4B88-AEE2-5F4F5111BD84}"/>
</file>

<file path=customXml/itemProps2.xml><?xml version="1.0" encoding="utf-8"?>
<ds:datastoreItem xmlns:ds="http://schemas.openxmlformats.org/officeDocument/2006/customXml" ds:itemID="{10E3F672-BFAE-4151-962B-C26548195537}">
  <ds:schemaRefs>
    <ds:schemaRef ds:uri="http://schemas.microsoft.com/office/2006/metadata/properties"/>
    <ds:schemaRef ds:uri="http://schemas.microsoft.com/office/infopath/2007/PartnerControls"/>
    <ds:schemaRef ds:uri="42360b2c-3597-42f6-a997-d5a129385989"/>
    <ds:schemaRef ds:uri="f376986c-f678-4fcf-99ac-1d3ce98b53ea"/>
  </ds:schemaRefs>
</ds:datastoreItem>
</file>

<file path=customXml/itemProps3.xml><?xml version="1.0" encoding="utf-8"?>
<ds:datastoreItem xmlns:ds="http://schemas.openxmlformats.org/officeDocument/2006/customXml" ds:itemID="{ABDEB38E-3EF6-4888-B37D-80F308C73DB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93EAA83-31F7-49A2-BCA6-F9A9813B9A1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52A8629-1E1F-4B91-B33C-C48F8D316B1E}"/>
</file>

<file path=docMetadata/LabelInfo.xml><?xml version="1.0" encoding="utf-8"?>
<clbl:labelList xmlns:clbl="http://schemas.microsoft.com/office/2020/mipLabelMetadata">
  <clbl:label id="{7b563a01-caf2-48ed-8708-7300e4e42e72}" enabled="1" method="Privileged" siteId="{763b2760-45c5-46d3-883e-29705bba49b7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D:\PROFI Stefan\W_Vorlagen-Office\msg_Doku\Doku_1-seitig_mit-Deckblatt.dot</ap:Template>
  <ap:Application>Microsoft Word for the web</ap:Application>
  <ap:DocSecurity>0</ap:DocSecurity>
  <ap:ScaleCrop>false</ap:ScaleCrop>
  <ap:Manager>[Dokumentverantwortlicher]</ap:Manager>
  <ap:Company>msg systems ag</ap:Company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Tax Manager</dc:title>
  <dc:subject>Specification</dc:subject>
  <dc:creator>Catalin Rusu</dc:creator>
  <keywords/>
  <dc:description/>
  <lastModifiedBy>Reka Vass</lastModifiedBy>
  <revision>3</revision>
  <lastPrinted>2023-05-19T08:23:00.0000000Z</lastPrinted>
  <dcterms:created xsi:type="dcterms:W3CDTF">2023-07-20T19:56:00.0000000Z</dcterms:created>
  <dcterms:modified xsi:type="dcterms:W3CDTF">2023-07-25T01:09:02.7462386Z</dcterms:modified>
  <category/>
  <version>1</ver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0x010100C20B009E70D2D1419A4457CCB15BB79B</vt:lpwstr>
  </property>
  <property fmtid="{D5CDD505-2E9C-101B-9397-08002B2CF9AE}" pid="3" name="_dlc_DocIdItemGuid">
    <vt:lpwstr>3f7bf179-bdf5-4e7c-af76-40ff3c51d2b0</vt:lpwstr>
  </property>
  <property fmtid="{D5CDD505-2E9C-101B-9397-08002B2CF9AE}" pid="4" name="Order">
    <vt:r8>5000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msg_Firma">
    <vt:lpwstr/>
  </property>
  <property fmtid="{D5CDD505-2E9C-101B-9397-08002B2CF9AE}" pid="8" name="msg_AssistantVisibility">
    <vt:bool>true</vt:bool>
  </property>
  <property fmtid="{D5CDD505-2E9C-101B-9397-08002B2CF9AE}" pid="9" name="msg_DueDateChanged">
    <vt:filetime>2021-12-22T08:41:09Z</vt:filetime>
  </property>
  <property fmtid="{D5CDD505-2E9C-101B-9397-08002B2CF9AE}" pid="10" name="msg_status0">
    <vt:lpwstr>1;#draft|f1fe2a98-d56b-449d-82ee-cefd9e5def11</vt:lpwstr>
  </property>
  <property fmtid="{D5CDD505-2E9C-101B-9397-08002B2CF9AE}" pid="11" name="msg_firma0">
    <vt:lpwstr/>
  </property>
  <property fmtid="{D5CDD505-2E9C-101B-9397-08002B2CF9AE}" pid="12" name="SharedWithUsers">
    <vt:lpwstr>23;#Alex Popescu;#27;#Jozsef Kind;#29;#Brigitta Mate;#4;#Catalin Rusu;#30;#Jozsef Csog;#31;#Tudor Tritean;#32;#Zoran Suto;#33;#Elod Molnar;#34;#Zsombor Sarossy;#35;#Robert Lux;#36;#Sergiu Figan;#37;#Istvan Kelemen;#38;#Mihaela Bondor;#39;#Corina Mara;#40;#Patricia Tulvan;#41;#Cristina-Larisa Fogarasi;#42;#Miruna Dinu;#43;#Zsolt Balo;#44;#Oana Dan;#45;#Eniko Torok</vt:lpwstr>
  </property>
  <property fmtid="{D5CDD505-2E9C-101B-9397-08002B2CF9AE}" pid="13" name="MediaServiceImageTags">
    <vt:lpwstr/>
  </property>
  <property fmtid="{D5CDD505-2E9C-101B-9397-08002B2CF9AE}" pid="14" name="MSIP_Label_736915f3-2f02-4945-8997-f2963298db46_Enabled">
    <vt:lpwstr>true</vt:lpwstr>
  </property>
  <property fmtid="{D5CDD505-2E9C-101B-9397-08002B2CF9AE}" pid="15" name="MSIP_Label_736915f3-2f02-4945-8997-f2963298db46_SetDate">
    <vt:lpwstr>2023-07-20T11:36:49Z</vt:lpwstr>
  </property>
  <property fmtid="{D5CDD505-2E9C-101B-9397-08002B2CF9AE}" pid="16" name="MSIP_Label_736915f3-2f02-4945-8997-f2963298db46_Method">
    <vt:lpwstr>Standard</vt:lpwstr>
  </property>
  <property fmtid="{D5CDD505-2E9C-101B-9397-08002B2CF9AE}" pid="17" name="MSIP_Label_736915f3-2f02-4945-8997-f2963298db46_Name">
    <vt:lpwstr>Internal</vt:lpwstr>
  </property>
  <property fmtid="{D5CDD505-2E9C-101B-9397-08002B2CF9AE}" pid="18" name="MSIP_Label_736915f3-2f02-4945-8997-f2963298db46_SiteId">
    <vt:lpwstr>cd99fef8-1cd3-4a2a-9bdf-15531181d65e</vt:lpwstr>
  </property>
  <property fmtid="{D5CDD505-2E9C-101B-9397-08002B2CF9AE}" pid="19" name="MSIP_Label_736915f3-2f02-4945-8997-f2963298db46_ActionId">
    <vt:lpwstr>5df96fc1-8b8f-473f-b4ba-46c421efb4da</vt:lpwstr>
  </property>
  <property fmtid="{D5CDD505-2E9C-101B-9397-08002B2CF9AE}" pid="20" name="MSIP_Label_736915f3-2f02-4945-8997-f2963298db46_ContentBits">
    <vt:lpwstr>1</vt:lpwstr>
  </property>
</Properties>
</file>